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34825" w14:textId="77777777" w:rsidR="0017631C" w:rsidRPr="008247B2" w:rsidRDefault="0017631C" w:rsidP="0017631C">
      <w:pPr>
        <w:jc w:val="center"/>
      </w:pPr>
      <w:r w:rsidRPr="008247B2">
        <w:rPr>
          <w:noProof/>
          <w:lang w:val="en-US" w:eastAsia="en-US"/>
        </w:rPr>
        <w:drawing>
          <wp:inline distT="0" distB="0" distL="0" distR="0" wp14:anchorId="4981BA38" wp14:editId="10D1C027">
            <wp:extent cx="2291938" cy="648660"/>
            <wp:effectExtent l="0" t="0" r="0" b="0"/>
            <wp:docPr id="5" name="Picture 7">
              <a:extLst xmlns:a="http://schemas.openxmlformats.org/drawingml/2006/main">
                <a:ext uri="{FF2B5EF4-FFF2-40B4-BE49-F238E27FC236}">
                  <a16:creationId xmlns:a16="http://schemas.microsoft.com/office/drawing/2014/main" id="{F3BCCE21-5F4A-4C10-B50F-193F047A4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BCCE21-5F4A-4C10-B50F-193F047A414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353827" cy="666176"/>
                    </a:xfrm>
                    <a:prstGeom prst="rect">
                      <a:avLst/>
                    </a:prstGeom>
                  </pic:spPr>
                </pic:pic>
              </a:graphicData>
            </a:graphic>
          </wp:inline>
        </w:drawing>
      </w:r>
    </w:p>
    <w:p w14:paraId="6A638077" w14:textId="77777777" w:rsidR="0017631C" w:rsidRPr="008247B2" w:rsidRDefault="0017631C" w:rsidP="0017631C"/>
    <w:p w14:paraId="06444AF2" w14:textId="77777777" w:rsidR="0017631C" w:rsidRPr="00FF4F27" w:rsidRDefault="0017631C" w:rsidP="0017631C">
      <w:pPr>
        <w:jc w:val="center"/>
        <w:rPr>
          <w:sz w:val="40"/>
          <w:szCs w:val="40"/>
        </w:rPr>
      </w:pPr>
      <w:r w:rsidRPr="00FF4F27">
        <w:rPr>
          <w:sz w:val="40"/>
          <w:szCs w:val="40"/>
        </w:rPr>
        <w:t>ΣΧΟΛΗ ΜΗΧΑΝΙΚΩΝ</w:t>
      </w:r>
    </w:p>
    <w:p w14:paraId="04FBE71B" w14:textId="77777777" w:rsidR="0017631C" w:rsidRPr="00FF4F27" w:rsidRDefault="0017631C" w:rsidP="0017631C">
      <w:pPr>
        <w:jc w:val="center"/>
        <w:rPr>
          <w:sz w:val="40"/>
          <w:szCs w:val="40"/>
        </w:rPr>
      </w:pPr>
      <w:r w:rsidRPr="00FF4F27">
        <w:rPr>
          <w:sz w:val="40"/>
          <w:szCs w:val="40"/>
        </w:rPr>
        <w:t>ΤΜΗΜΑ ΜΗΧΑΝΙΚΩΝ ΠΛΗΡΟΦΟΡΙΚΗΣ</w:t>
      </w:r>
      <w:r w:rsidR="00FF4F27">
        <w:rPr>
          <w:sz w:val="40"/>
          <w:szCs w:val="40"/>
        </w:rPr>
        <w:br/>
      </w:r>
      <w:r w:rsidRPr="00FF4F27">
        <w:rPr>
          <w:sz w:val="40"/>
          <w:szCs w:val="40"/>
        </w:rPr>
        <w:t>ΚΑΙ ΗΛΕΚΤΡΟΝΙΚΩΝ ΣΥΣΤΗΜΑΤΩΝ</w:t>
      </w:r>
    </w:p>
    <w:p w14:paraId="4EDDAB55" w14:textId="77777777" w:rsidR="0017631C" w:rsidRPr="00FF4F27" w:rsidRDefault="0017631C" w:rsidP="0017631C">
      <w:pPr>
        <w:jc w:val="center"/>
        <w:rPr>
          <w:sz w:val="40"/>
          <w:szCs w:val="40"/>
        </w:rPr>
      </w:pPr>
    </w:p>
    <w:p w14:paraId="2902C262" w14:textId="77777777" w:rsidR="0017631C" w:rsidRPr="00FF4F27" w:rsidRDefault="0017631C" w:rsidP="0017631C">
      <w:pPr>
        <w:jc w:val="center"/>
        <w:rPr>
          <w:sz w:val="40"/>
          <w:szCs w:val="40"/>
        </w:rPr>
      </w:pPr>
    </w:p>
    <w:p w14:paraId="69E7EFA8" w14:textId="002A3D4C" w:rsidR="0017631C" w:rsidRPr="00FF4F27" w:rsidRDefault="00F065CF" w:rsidP="0017631C">
      <w:pPr>
        <w:jc w:val="center"/>
        <w:rPr>
          <w:sz w:val="40"/>
          <w:szCs w:val="40"/>
        </w:rPr>
      </w:pPr>
      <w:r>
        <w:rPr>
          <w:sz w:val="40"/>
          <w:szCs w:val="40"/>
        </w:rPr>
        <w:t>ΠΤΥΧΙΑΚΗ</w:t>
      </w:r>
      <w:r w:rsidR="0017631C" w:rsidRPr="00FF4F27">
        <w:rPr>
          <w:sz w:val="40"/>
          <w:szCs w:val="40"/>
        </w:rPr>
        <w:t xml:space="preserve"> ΕΡΓΑΣΙΑ</w:t>
      </w:r>
    </w:p>
    <w:p w14:paraId="01E1F9DE" w14:textId="6C5B48DA" w:rsidR="0017631C" w:rsidRPr="00FF4F27" w:rsidRDefault="0017631C" w:rsidP="0017631C">
      <w:pPr>
        <w:jc w:val="center"/>
        <w:rPr>
          <w:sz w:val="40"/>
          <w:szCs w:val="40"/>
        </w:rPr>
      </w:pPr>
      <w:r w:rsidRPr="00FF4F27">
        <w:rPr>
          <w:sz w:val="40"/>
          <w:szCs w:val="40"/>
        </w:rPr>
        <w:t>«</w:t>
      </w:r>
      <w:r w:rsidR="00F065CF" w:rsidRPr="00F065CF">
        <w:rPr>
          <w:sz w:val="40"/>
          <w:szCs w:val="40"/>
        </w:rPr>
        <w:t xml:space="preserve">Ανάπτυξη </w:t>
      </w:r>
      <w:r w:rsidR="00A71A00">
        <w:rPr>
          <w:sz w:val="40"/>
          <w:szCs w:val="40"/>
        </w:rPr>
        <w:t>Ε</w:t>
      </w:r>
      <w:r w:rsidR="00F065CF" w:rsidRPr="00F065CF">
        <w:rPr>
          <w:sz w:val="40"/>
          <w:szCs w:val="40"/>
        </w:rPr>
        <w:t>φαρμογής Ευφυούς Διαλογικού Πράκτορα</w:t>
      </w:r>
      <w:r w:rsidRPr="00FF4F27">
        <w:rPr>
          <w:sz w:val="40"/>
          <w:szCs w:val="40"/>
        </w:rPr>
        <w:t>»</w:t>
      </w:r>
    </w:p>
    <w:p w14:paraId="553B7A76" w14:textId="77777777" w:rsidR="0017631C" w:rsidRPr="008247B2" w:rsidRDefault="0017631C" w:rsidP="0017631C">
      <w:pPr>
        <w:spacing w:line="320" w:lineRule="atLeast"/>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0"/>
      </w:tblGrid>
      <w:tr w:rsidR="0017631C" w:rsidRPr="008247B2" w14:paraId="00E22F3B" w14:textId="77777777" w:rsidTr="001B6F6F">
        <w:trPr>
          <w:trHeight w:val="3338"/>
        </w:trPr>
        <w:tc>
          <w:tcPr>
            <w:tcW w:w="10476" w:type="dxa"/>
          </w:tcPr>
          <w:p w14:paraId="2D0701F0" w14:textId="74D842CE" w:rsidR="0017631C" w:rsidRPr="008247B2" w:rsidRDefault="00F065CF" w:rsidP="00F065CF">
            <w:pPr>
              <w:spacing w:line="320" w:lineRule="atLeast"/>
              <w:jc w:val="center"/>
              <w:rPr>
                <w:b/>
                <w:sz w:val="36"/>
                <w:szCs w:val="36"/>
              </w:rPr>
            </w:pPr>
            <w:r>
              <w:rPr>
                <w:b/>
                <w:noProof/>
                <w:sz w:val="36"/>
                <w:szCs w:val="36"/>
              </w:rPr>
              <w:drawing>
                <wp:inline distT="0" distB="0" distL="0" distR="0" wp14:anchorId="2787C6C2" wp14:editId="2DCAEB8B">
                  <wp:extent cx="5137150" cy="2122271"/>
                  <wp:effectExtent l="0" t="0" r="63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a:extLst>
                              <a:ext uri="{28A0092B-C50C-407E-A947-70E740481C1C}">
                                <a14:useLocalDpi xmlns:a14="http://schemas.microsoft.com/office/drawing/2010/main" val="0"/>
                              </a:ext>
                            </a:extLst>
                          </a:blip>
                          <a:stretch>
                            <a:fillRect/>
                          </a:stretch>
                        </pic:blipFill>
                        <pic:spPr>
                          <a:xfrm>
                            <a:off x="0" y="0"/>
                            <a:ext cx="5219277" cy="2156200"/>
                          </a:xfrm>
                          <a:prstGeom prst="rect">
                            <a:avLst/>
                          </a:prstGeom>
                        </pic:spPr>
                      </pic:pic>
                    </a:graphicData>
                  </a:graphic>
                </wp:inline>
              </w:drawing>
            </w:r>
          </w:p>
        </w:tc>
      </w:tr>
    </w:tbl>
    <w:p w14:paraId="003A9226" w14:textId="77777777" w:rsidR="0017631C" w:rsidRPr="008247B2" w:rsidRDefault="0017631C" w:rsidP="0017631C">
      <w:pPr>
        <w:spacing w:after="0" w:line="320" w:lineRule="atLeast"/>
      </w:pPr>
    </w:p>
    <w:p w14:paraId="6205799F" w14:textId="77777777" w:rsidR="0017631C" w:rsidRPr="008247B2" w:rsidRDefault="0017631C" w:rsidP="0017631C">
      <w:pPr>
        <w:spacing w:after="0" w:line="320" w:lineRule="atLeast"/>
      </w:pPr>
    </w:p>
    <w:tbl>
      <w:tblPr>
        <w:tblW w:w="0" w:type="auto"/>
        <w:tblLook w:val="01E0" w:firstRow="1" w:lastRow="1" w:firstColumn="1" w:lastColumn="1" w:noHBand="0" w:noVBand="0"/>
      </w:tblPr>
      <w:tblGrid>
        <w:gridCol w:w="4464"/>
        <w:gridCol w:w="4606"/>
      </w:tblGrid>
      <w:tr w:rsidR="0017631C" w:rsidRPr="008247B2" w14:paraId="11DCC909" w14:textId="77777777" w:rsidTr="001B6F6F">
        <w:tc>
          <w:tcPr>
            <w:tcW w:w="5238" w:type="dxa"/>
          </w:tcPr>
          <w:p w14:paraId="0717A87C" w14:textId="67763D95" w:rsidR="0017631C" w:rsidRPr="008247B2" w:rsidRDefault="0017631C" w:rsidP="001B6F6F">
            <w:pPr>
              <w:tabs>
                <w:tab w:val="left" w:pos="2448"/>
              </w:tabs>
              <w:spacing w:after="0" w:line="320" w:lineRule="atLeast"/>
              <w:rPr>
                <w:b/>
                <w:sz w:val="28"/>
              </w:rPr>
            </w:pPr>
            <w:r w:rsidRPr="008247B2">
              <w:rPr>
                <w:b/>
                <w:sz w:val="28"/>
              </w:rPr>
              <w:t>Τ</w:t>
            </w:r>
            <w:r w:rsidR="00F065CF">
              <w:rPr>
                <w:b/>
                <w:sz w:val="28"/>
              </w:rPr>
              <w:t>ου</w:t>
            </w:r>
            <w:r w:rsidRPr="008247B2">
              <w:rPr>
                <w:b/>
                <w:sz w:val="28"/>
              </w:rPr>
              <w:t xml:space="preserve"> φοιτη</w:t>
            </w:r>
            <w:r w:rsidR="00F065CF">
              <w:rPr>
                <w:b/>
                <w:sz w:val="28"/>
              </w:rPr>
              <w:t>τή</w:t>
            </w:r>
            <w:r w:rsidRPr="008247B2">
              <w:rPr>
                <w:b/>
                <w:sz w:val="28"/>
              </w:rPr>
              <w:t xml:space="preserve">    </w:t>
            </w:r>
            <w:r w:rsidRPr="008247B2">
              <w:rPr>
                <w:b/>
                <w:sz w:val="28"/>
              </w:rPr>
              <w:tab/>
            </w:r>
          </w:p>
          <w:p w14:paraId="31A75159" w14:textId="79ECEACC" w:rsidR="0017631C" w:rsidRPr="008247B2" w:rsidRDefault="00F065CF" w:rsidP="001B6F6F">
            <w:pPr>
              <w:spacing w:after="0" w:line="320" w:lineRule="atLeast"/>
              <w:rPr>
                <w:b/>
                <w:sz w:val="28"/>
              </w:rPr>
            </w:pPr>
            <w:r>
              <w:rPr>
                <w:b/>
                <w:sz w:val="28"/>
              </w:rPr>
              <w:t>Βραχά Χαρίλαου</w:t>
            </w:r>
          </w:p>
          <w:p w14:paraId="7AE894ED" w14:textId="07AC2AD5" w:rsidR="0017631C" w:rsidRPr="008247B2" w:rsidRDefault="0017631C" w:rsidP="001B6F6F">
            <w:pPr>
              <w:spacing w:after="0" w:line="320" w:lineRule="atLeast"/>
              <w:rPr>
                <w:b/>
                <w:sz w:val="28"/>
              </w:rPr>
            </w:pPr>
            <w:r w:rsidRPr="008247B2">
              <w:rPr>
                <w:b/>
                <w:sz w:val="28"/>
              </w:rPr>
              <w:t xml:space="preserve">Αρ. Μητρώου:  </w:t>
            </w:r>
            <w:r w:rsidR="00F065CF">
              <w:rPr>
                <w:b/>
                <w:sz w:val="28"/>
              </w:rPr>
              <w:t>185157</w:t>
            </w:r>
          </w:p>
        </w:tc>
        <w:tc>
          <w:tcPr>
            <w:tcW w:w="5238" w:type="dxa"/>
          </w:tcPr>
          <w:p w14:paraId="47A640E2" w14:textId="77777777" w:rsidR="0017631C" w:rsidRPr="008247B2" w:rsidRDefault="0017631C" w:rsidP="00F065CF">
            <w:pPr>
              <w:spacing w:after="0" w:line="320" w:lineRule="atLeast"/>
              <w:jc w:val="right"/>
              <w:rPr>
                <w:b/>
                <w:sz w:val="28"/>
              </w:rPr>
            </w:pPr>
            <w:r w:rsidRPr="008247B2">
              <w:rPr>
                <w:b/>
                <w:sz w:val="28"/>
              </w:rPr>
              <w:t>Επιβλέπων</w:t>
            </w:r>
          </w:p>
          <w:p w14:paraId="5013F072" w14:textId="2C16E21B" w:rsidR="0017631C" w:rsidRPr="008247B2" w:rsidRDefault="0017631C" w:rsidP="00F065CF">
            <w:pPr>
              <w:spacing w:after="0" w:line="320" w:lineRule="atLeast"/>
              <w:jc w:val="right"/>
              <w:rPr>
                <w:b/>
                <w:sz w:val="28"/>
              </w:rPr>
            </w:pPr>
            <w:r w:rsidRPr="008247B2">
              <w:rPr>
                <w:b/>
                <w:sz w:val="28"/>
              </w:rPr>
              <w:t>Ονοματεπώνυμο</w:t>
            </w:r>
            <w:r w:rsidR="002E44DA">
              <w:rPr>
                <w:b/>
                <w:sz w:val="28"/>
              </w:rPr>
              <w:t xml:space="preserve"> Δημοσθένης Σταμάτης</w:t>
            </w:r>
            <w:r w:rsidRPr="008247B2">
              <w:rPr>
                <w:b/>
                <w:sz w:val="28"/>
              </w:rPr>
              <w:t xml:space="preserve"> </w:t>
            </w:r>
          </w:p>
          <w:p w14:paraId="27FC3728" w14:textId="77777777" w:rsidR="0017631C" w:rsidRPr="008247B2" w:rsidRDefault="0017631C" w:rsidP="001B6F6F">
            <w:pPr>
              <w:spacing w:after="0" w:line="320" w:lineRule="atLeast"/>
              <w:jc w:val="right"/>
              <w:rPr>
                <w:b/>
                <w:sz w:val="28"/>
              </w:rPr>
            </w:pPr>
            <w:r w:rsidRPr="008247B2">
              <w:rPr>
                <w:b/>
                <w:sz w:val="28"/>
              </w:rPr>
              <w:t>Βαθμίδα ……</w:t>
            </w:r>
          </w:p>
        </w:tc>
      </w:tr>
    </w:tbl>
    <w:p w14:paraId="012F908E" w14:textId="77777777" w:rsidR="0017631C" w:rsidRPr="00CA25A2" w:rsidRDefault="0017631C" w:rsidP="00D272F0">
      <w:pPr>
        <w:spacing w:line="320" w:lineRule="atLeast"/>
        <w:rPr>
          <w:b/>
          <w:sz w:val="24"/>
        </w:rPr>
      </w:pPr>
    </w:p>
    <w:p w14:paraId="18C9587A" w14:textId="77777777" w:rsidR="00FF4F27" w:rsidRPr="008247B2" w:rsidRDefault="00FF4F27" w:rsidP="0017631C">
      <w:pPr>
        <w:spacing w:line="320" w:lineRule="atLeast"/>
        <w:jc w:val="center"/>
        <w:rPr>
          <w:b/>
          <w:sz w:val="24"/>
        </w:rPr>
      </w:pPr>
    </w:p>
    <w:p w14:paraId="7F53FF55" w14:textId="77777777" w:rsidR="0017631C" w:rsidRPr="008247B2" w:rsidRDefault="0017631C" w:rsidP="0017631C">
      <w:pPr>
        <w:spacing w:line="360" w:lineRule="auto"/>
        <w:jc w:val="center"/>
      </w:pPr>
      <w:r w:rsidRPr="008247B2">
        <w:rPr>
          <w:b/>
          <w:sz w:val="24"/>
        </w:rPr>
        <w:t>Ημερομηνία ……………</w:t>
      </w:r>
      <w:r w:rsidRPr="008247B2">
        <w:br w:type="page"/>
      </w:r>
    </w:p>
    <w:p w14:paraId="5477625E" w14:textId="77777777" w:rsidR="0017631C" w:rsidRPr="008247B2" w:rsidRDefault="0017631C" w:rsidP="0017631C">
      <w:pPr>
        <w:spacing w:after="0"/>
        <w:jc w:val="center"/>
      </w:pPr>
      <w:r w:rsidRPr="008247B2">
        <w:lastRenderedPageBreak/>
        <w:t>Τίτλος Δ.Ε. ….</w:t>
      </w:r>
    </w:p>
    <w:p w14:paraId="03058366" w14:textId="77777777" w:rsidR="0017631C" w:rsidRPr="008247B2" w:rsidRDefault="0017631C" w:rsidP="0017631C">
      <w:pPr>
        <w:spacing w:after="0"/>
        <w:jc w:val="center"/>
      </w:pPr>
      <w:r w:rsidRPr="008247B2">
        <w:t>Κωδικός Δ.Ε.  …</w:t>
      </w:r>
    </w:p>
    <w:p w14:paraId="058E8BF7" w14:textId="77777777" w:rsidR="0017631C" w:rsidRPr="00CA25A2" w:rsidRDefault="0017631C" w:rsidP="0017631C">
      <w:pPr>
        <w:spacing w:after="0"/>
        <w:jc w:val="center"/>
      </w:pPr>
      <w:r w:rsidRPr="008247B2">
        <w:t>Ονοματεπώνυμο φοιτητή/τών ….</w:t>
      </w:r>
    </w:p>
    <w:p w14:paraId="489C4724" w14:textId="77777777" w:rsidR="0017631C" w:rsidRPr="008247B2" w:rsidRDefault="0017631C" w:rsidP="0017631C">
      <w:pPr>
        <w:spacing w:after="0"/>
        <w:jc w:val="center"/>
      </w:pPr>
      <w:r w:rsidRPr="008247B2">
        <w:t>Ονοματεπώνυμο εισηγητή …</w:t>
      </w:r>
    </w:p>
    <w:p w14:paraId="2E621AB1" w14:textId="77777777" w:rsidR="0017631C" w:rsidRPr="008247B2" w:rsidRDefault="0017631C" w:rsidP="0017631C">
      <w:pPr>
        <w:spacing w:after="0"/>
        <w:jc w:val="center"/>
      </w:pPr>
      <w:r w:rsidRPr="008247B2">
        <w:t>Ημερομηνία ανάληψης Δ.Ε. …</w:t>
      </w:r>
    </w:p>
    <w:p w14:paraId="04A6D511" w14:textId="77777777" w:rsidR="0017631C" w:rsidRPr="008247B2" w:rsidRDefault="0017631C" w:rsidP="0017631C">
      <w:pPr>
        <w:spacing w:after="0"/>
        <w:jc w:val="center"/>
      </w:pPr>
      <w:r w:rsidRPr="008247B2">
        <w:t xml:space="preserve">Ημερομηνία περάτωσης Δ.Ε. … </w:t>
      </w:r>
    </w:p>
    <w:p w14:paraId="0F489BB6" w14:textId="77777777" w:rsidR="0017631C" w:rsidRPr="008247B2" w:rsidRDefault="0017631C" w:rsidP="0017631C">
      <w:pPr>
        <w:spacing w:after="0"/>
        <w:jc w:val="center"/>
      </w:pPr>
    </w:p>
    <w:p w14:paraId="6F8A40DF" w14:textId="77777777" w:rsidR="0017631C" w:rsidRPr="008247B2" w:rsidRDefault="0017631C" w:rsidP="0017631C"/>
    <w:p w14:paraId="25E7AE37" w14:textId="77777777" w:rsidR="0017631C" w:rsidRPr="008247B2" w:rsidRDefault="0017631C" w:rsidP="0017631C">
      <w:pPr>
        <w:pStyle w:val="Default"/>
        <w:rPr>
          <w:rFonts w:cs="Times New Roman"/>
          <w:sz w:val="18"/>
          <w:szCs w:val="18"/>
          <w:lang w:val="el-GR"/>
        </w:rPr>
      </w:pPr>
    </w:p>
    <w:p w14:paraId="4413298E" w14:textId="77777777" w:rsidR="0017631C" w:rsidRPr="008247B2" w:rsidRDefault="0017631C" w:rsidP="0017631C">
      <w:pPr>
        <w:pStyle w:val="Default"/>
        <w:jc w:val="both"/>
        <w:rPr>
          <w:rFonts w:cs="Times New Roman"/>
          <w:i/>
          <w:iCs/>
          <w:color w:val="auto"/>
          <w:sz w:val="22"/>
          <w:szCs w:val="22"/>
          <w:lang w:val="el-GR"/>
        </w:rPr>
      </w:pPr>
      <w:r w:rsidRPr="008247B2">
        <w:rPr>
          <w:rFonts w:cs="Times New Roman"/>
          <w:i/>
          <w:iCs/>
          <w:color w:val="auto"/>
          <w:sz w:val="22"/>
          <w:szCs w:val="22"/>
          <w:lang w:val="el-GR"/>
        </w:rPr>
        <w:t xml:space="preserve">Βεβαιώνω ότι είμαι ο συγγραφέας αυτής της εργασίας και ότι κάθε βοήθεια την οποία είχα για την προετοιμασία της είναι πλήρως αναγνωρισμένη και αναφέρεται στην εργασία. Επίσης, έχω καταγράψει τις όποιες πηγές από τις οποίες έκανα χρήση δεδομένων, ιδεών, εικόνων και κειμένου, είτε αυτές αναφέρονται ακριβώς είτε παραφρασμένες. Επιπλέον, βεβαιώνω ότι αυτή η εργασία προετοιμάστηκε από εμένα προσωπικά, ειδικά ως διπλωματική εργασία, στο Τμήμα Μηχανικών Πληροφορικής και Ηλεκτρονικών Συστημάτων του ΔΙ.ΠΑ.Ε. </w:t>
      </w:r>
    </w:p>
    <w:p w14:paraId="2E2E018E" w14:textId="77777777" w:rsidR="0017631C" w:rsidRPr="008247B2" w:rsidRDefault="0017631C" w:rsidP="0017631C">
      <w:pPr>
        <w:pStyle w:val="Default"/>
        <w:jc w:val="both"/>
        <w:rPr>
          <w:rFonts w:cs="Times New Roman"/>
          <w:color w:val="auto"/>
          <w:sz w:val="22"/>
          <w:szCs w:val="22"/>
          <w:lang w:val="el-GR"/>
        </w:rPr>
      </w:pPr>
    </w:p>
    <w:p w14:paraId="35FE7DAD" w14:textId="77777777" w:rsidR="0017631C" w:rsidRPr="008247B2" w:rsidRDefault="0017631C" w:rsidP="0017631C">
      <w:pPr>
        <w:pStyle w:val="Default"/>
        <w:jc w:val="both"/>
        <w:rPr>
          <w:rFonts w:cs="Times New Roman"/>
          <w:color w:val="auto"/>
          <w:sz w:val="22"/>
          <w:szCs w:val="22"/>
          <w:lang w:val="el-GR"/>
        </w:rPr>
      </w:pPr>
    </w:p>
    <w:p w14:paraId="7F282E8F" w14:textId="77777777" w:rsidR="0017631C" w:rsidRPr="008247B2" w:rsidRDefault="0017631C" w:rsidP="0017631C">
      <w:pPr>
        <w:pStyle w:val="Default"/>
        <w:jc w:val="both"/>
        <w:rPr>
          <w:rFonts w:cs="Times New Roman"/>
          <w:color w:val="auto"/>
          <w:sz w:val="22"/>
          <w:szCs w:val="22"/>
          <w:lang w:val="el-GR"/>
        </w:rPr>
      </w:pPr>
    </w:p>
    <w:p w14:paraId="438F268D" w14:textId="77777777" w:rsidR="0017631C" w:rsidRPr="008247B2" w:rsidRDefault="0017631C" w:rsidP="0017631C">
      <w:pPr>
        <w:spacing w:after="0"/>
        <w:rPr>
          <w:i/>
          <w:iCs/>
        </w:rPr>
      </w:pPr>
      <w:r w:rsidRPr="008247B2">
        <w:rPr>
          <w:i/>
          <w:iCs/>
        </w:rPr>
        <w:t xml:space="preserve">Η παρούσα εργασία αποτελεί πνευματική ιδιοκτησία τ__  φοιτητ__  _________________________________ που την εκπόνησε/αν. Στο πλαίσιο της πολιτικής ανοικτής πρόσβασης, ο συγγραφέας/δημιουργός εκχωρεί στο Διεθνές Πανεπιστήμιο της Ελλάδος άδεια χρήσης του δικαιώματος αναπαραγωγής, δανεισμού, παρουσίασης στο κοινό και ψηφιακής διάχυσης της εργασίας διεθνώς, σε ηλεκτρονική μορφή και σε οποιοδήποτε μέσο, για διδακτικούς και ερευνητικούς σκοπούς, άνευ ανταλλάγματος. Η ανοικτή πρόσβαση στο πλήρες κείμενο της εργασίας, δεν σημαίνει καθ’ οιονδήποτε τρόπο παραχώρηση δικαιωμάτων διανοητικής ιδιοκτησίας του συγγραφέα/δημιουργού, ούτε επιτρέπει την αναπαραγωγή, αναδημοσίευση, αντιγραφή, πώληση, εμπορική χρήση, διανομή, έκδοση, μεταφόρτωση (downloading), ανάρτηση (uploading), μετάφραση, τροποποίηση με οποιονδήποτε τρόπο, τμηματικά ή περιληπτικά της εργασίας, χωρίς τη ρητή προηγούμενη έγγραφη συναίνεση του συγγραφέα/δημιουργού. </w:t>
      </w:r>
    </w:p>
    <w:p w14:paraId="65C6B9C6" w14:textId="77777777" w:rsidR="0017631C" w:rsidRPr="008247B2" w:rsidRDefault="0017631C" w:rsidP="0017631C"/>
    <w:p w14:paraId="13D1D6DF" w14:textId="77777777" w:rsidR="0017631C" w:rsidRPr="008247B2" w:rsidRDefault="0017631C" w:rsidP="0017631C">
      <w:pPr>
        <w:pStyle w:val="Default"/>
        <w:jc w:val="both"/>
        <w:rPr>
          <w:rFonts w:cs="Times New Roman"/>
          <w:iCs/>
          <w:color w:val="auto"/>
          <w:sz w:val="22"/>
          <w:szCs w:val="22"/>
          <w:lang w:val="el-GR"/>
        </w:rPr>
      </w:pPr>
      <w:r w:rsidRPr="008247B2">
        <w:rPr>
          <w:rFonts w:cs="Times New Roman"/>
          <w:iCs/>
          <w:color w:val="auto"/>
          <w:sz w:val="22"/>
          <w:szCs w:val="22"/>
          <w:lang w:val="el-GR"/>
        </w:rPr>
        <w:t xml:space="preserve">Η έγκριση της διπλωματικής εργασίας από το Τμήμα Μηχανικών Πληροφορικής και Ηλεκτρονικών Συστημάτων του Διεθνούς Πανεπιστημίου της Ελλάδος, δεν υποδηλώνει απαραιτήτως και αποδοχή των απόψεων του συγγραφέα, εκ μέρους του Τμήματος. </w:t>
      </w:r>
    </w:p>
    <w:p w14:paraId="742CD8BD" w14:textId="77777777" w:rsidR="0017631C" w:rsidRPr="008247B2" w:rsidRDefault="0017631C" w:rsidP="0017631C"/>
    <w:p w14:paraId="7783BF8C" w14:textId="77777777" w:rsidR="0017631C" w:rsidRPr="008247B2" w:rsidRDefault="0017631C" w:rsidP="0017631C"/>
    <w:p w14:paraId="1458457D" w14:textId="77777777" w:rsidR="0017631C" w:rsidRPr="008247B2" w:rsidRDefault="0017631C" w:rsidP="0017631C">
      <w:pPr>
        <w:rPr>
          <w:sz w:val="20"/>
          <w:szCs w:val="28"/>
        </w:rPr>
      </w:pPr>
    </w:p>
    <w:p w14:paraId="196E87FB" w14:textId="77777777" w:rsidR="0017631C" w:rsidRPr="008247B2" w:rsidRDefault="0017631C" w:rsidP="00AF5018">
      <w:r w:rsidRPr="008247B2">
        <w:br w:type="page"/>
      </w:r>
    </w:p>
    <w:p w14:paraId="40636B2B" w14:textId="77777777" w:rsidR="0017631C" w:rsidRPr="008247B2" w:rsidRDefault="0017631C" w:rsidP="00AF5018">
      <w:pPr>
        <w:sectPr w:rsidR="0017631C" w:rsidRPr="008247B2" w:rsidSect="00FF4F27">
          <w:footerReference w:type="even" r:id="rId10"/>
          <w:footerReference w:type="default" r:id="rId11"/>
          <w:type w:val="continuous"/>
          <w:pgSz w:w="11906" w:h="16838" w:code="9"/>
          <w:pgMar w:top="1418" w:right="1418" w:bottom="1418" w:left="1418" w:header="709" w:footer="709" w:gutter="0"/>
          <w:cols w:space="708"/>
          <w:docGrid w:linePitch="360"/>
        </w:sectPr>
      </w:pPr>
    </w:p>
    <w:p w14:paraId="4113394C" w14:textId="77777777" w:rsidR="0017631C" w:rsidRPr="008247B2" w:rsidRDefault="0017631C" w:rsidP="00AF5018"/>
    <w:p w14:paraId="1989E8EF" w14:textId="77777777" w:rsidR="0017631C" w:rsidRPr="008247B2" w:rsidRDefault="0017631C" w:rsidP="00AF5018"/>
    <w:p w14:paraId="5AB9E7DF" w14:textId="77777777" w:rsidR="0017631C" w:rsidRPr="008247B2" w:rsidRDefault="0017631C" w:rsidP="00AF5018"/>
    <w:p w14:paraId="2901480E" w14:textId="77777777" w:rsidR="0017631C" w:rsidRPr="002D021C" w:rsidRDefault="0017631C" w:rsidP="00AF5018"/>
    <w:p w14:paraId="31360619" w14:textId="77777777" w:rsidR="0017631C" w:rsidRPr="008247B2" w:rsidRDefault="0017631C" w:rsidP="00AF5018"/>
    <w:p w14:paraId="0094ABBA" w14:textId="77777777" w:rsidR="0017631C" w:rsidRPr="008247B2" w:rsidRDefault="0017631C" w:rsidP="00AF5018">
      <w:pPr>
        <w:rPr>
          <w:lang w:eastAsia="en-US"/>
        </w:rPr>
      </w:pPr>
    </w:p>
    <w:p w14:paraId="2260B173" w14:textId="6B54A798" w:rsidR="00940BF9" w:rsidRPr="008247B2" w:rsidRDefault="0017631C" w:rsidP="00940BF9">
      <w:pPr>
        <w:jc w:val="right"/>
        <w:rPr>
          <w:i/>
          <w:iCs/>
          <w:lang w:eastAsia="en-US"/>
        </w:rPr>
      </w:pPr>
      <w:r w:rsidRPr="008247B2">
        <w:rPr>
          <w:i/>
          <w:iCs/>
          <w:lang w:eastAsia="en-US"/>
        </w:rPr>
        <w:t>«</w:t>
      </w:r>
      <w:r w:rsidR="000E4D2B">
        <w:rPr>
          <w:i/>
          <w:iCs/>
          <w:lang w:eastAsia="en-US"/>
        </w:rPr>
        <w:t>Στην Αγαπημένη μου</w:t>
      </w:r>
    </w:p>
    <w:p w14:paraId="628CAC5A" w14:textId="284ED85C" w:rsidR="0017631C" w:rsidRPr="008247B2" w:rsidRDefault="000E4D2B" w:rsidP="0017631C">
      <w:pPr>
        <w:jc w:val="right"/>
        <w:rPr>
          <w:i/>
          <w:iCs/>
          <w:lang w:eastAsia="en-US"/>
        </w:rPr>
      </w:pPr>
      <w:r>
        <w:rPr>
          <w:i/>
          <w:iCs/>
          <w:lang w:eastAsia="en-US"/>
        </w:rPr>
        <w:t>Και στην Οικογένεια μου</w:t>
      </w:r>
      <w:r w:rsidR="0017631C" w:rsidRPr="008247B2">
        <w:rPr>
          <w:i/>
          <w:iCs/>
          <w:lang w:eastAsia="en-US"/>
        </w:rPr>
        <w:t>»</w:t>
      </w:r>
    </w:p>
    <w:p w14:paraId="49BCD1DC" w14:textId="77777777" w:rsidR="007D5257" w:rsidRPr="008247B2" w:rsidRDefault="007D5257" w:rsidP="007D5257">
      <w:pPr>
        <w:jc w:val="left"/>
        <w:rPr>
          <w:i/>
          <w:iCs/>
          <w:lang w:eastAsia="en-US"/>
        </w:rPr>
      </w:pPr>
    </w:p>
    <w:p w14:paraId="6BCBD011" w14:textId="77777777" w:rsidR="0017631C" w:rsidRPr="008247B2" w:rsidRDefault="007D5257" w:rsidP="007D5257">
      <w:pPr>
        <w:jc w:val="left"/>
        <w:rPr>
          <w:szCs w:val="28"/>
        </w:rPr>
      </w:pPr>
      <w:r w:rsidRPr="008247B2">
        <w:rPr>
          <w:szCs w:val="28"/>
        </w:rPr>
        <w:br w:type="page"/>
      </w:r>
    </w:p>
    <w:p w14:paraId="04FA12A4" w14:textId="77777777" w:rsidR="007D5257" w:rsidRPr="008247B2" w:rsidRDefault="007D5257" w:rsidP="007D5257">
      <w:pPr>
        <w:sectPr w:rsidR="007D5257" w:rsidRPr="008247B2" w:rsidSect="00FF4F27">
          <w:footerReference w:type="even" r:id="rId12"/>
          <w:footerReference w:type="default" r:id="rId13"/>
          <w:type w:val="continuous"/>
          <w:pgSz w:w="11906" w:h="16838" w:code="9"/>
          <w:pgMar w:top="1418" w:right="1418" w:bottom="1418" w:left="1418" w:header="709" w:footer="709" w:gutter="0"/>
          <w:cols w:space="708"/>
          <w:docGrid w:linePitch="360"/>
        </w:sectPr>
      </w:pPr>
    </w:p>
    <w:p w14:paraId="08A9D7CD" w14:textId="77777777" w:rsidR="003A711B" w:rsidRPr="008247B2" w:rsidRDefault="003A711B">
      <w:pPr>
        <w:spacing w:after="160" w:line="259" w:lineRule="auto"/>
        <w:jc w:val="left"/>
        <w:rPr>
          <w:b/>
          <w:bCs/>
          <w:kern w:val="32"/>
          <w:sz w:val="32"/>
          <w:szCs w:val="32"/>
          <w:lang w:eastAsia="en-US"/>
        </w:rPr>
      </w:pPr>
      <w:bookmarkStart w:id="0" w:name="_Toc42166302"/>
      <w:r w:rsidRPr="008247B2">
        <w:lastRenderedPageBreak/>
        <w:br w:type="page"/>
      </w:r>
    </w:p>
    <w:p w14:paraId="76C88C1E" w14:textId="77777777" w:rsidR="0017631C" w:rsidRPr="008247B2" w:rsidRDefault="0017631C" w:rsidP="0017631C">
      <w:pPr>
        <w:pStyle w:val="Heading1"/>
        <w:numPr>
          <w:ilvl w:val="0"/>
          <w:numId w:val="0"/>
        </w:numPr>
      </w:pPr>
      <w:bookmarkStart w:id="1" w:name="_Toc147133922"/>
      <w:r w:rsidRPr="008247B2">
        <w:lastRenderedPageBreak/>
        <w:t>Πρόλογος</w:t>
      </w:r>
      <w:bookmarkEnd w:id="0"/>
      <w:bookmarkEnd w:id="1"/>
    </w:p>
    <w:p w14:paraId="0370E57C" w14:textId="4DD5144A" w:rsidR="005A3DCF" w:rsidRDefault="005A3DCF" w:rsidP="005A3DCF">
      <w:pPr>
        <w:ind w:firstLine="720"/>
      </w:pPr>
      <w:r w:rsidRPr="005A3DCF">
        <w:t>Η παρούσα πτυχιακή εργασία σηματοδοτεί μια σημαντική προσπάθεια να αναδείξει τη σημασία της τεχνητής νοημοσύνης και των τεχνητών νευρωνικών δικτύων στον σύγχρονο κόσμο. Σε μια εποχή όπου η τεχνολογία εξελίσσεται με αστρονομική ταχύτητα και τα δεδομένα διογκώνονται αδιάκοπα, αυτή η εργασία αναλύει πώς οι τεχνητές νευρωνικ</w:t>
      </w:r>
      <w:r w:rsidR="007B20DB">
        <w:t>ών</w:t>
      </w:r>
      <w:r w:rsidRPr="005A3DCF">
        <w:t xml:space="preserve"> δ</w:t>
      </w:r>
      <w:r w:rsidR="00970BB2">
        <w:t>ικτύων</w:t>
      </w:r>
      <w:r w:rsidRPr="005A3DCF">
        <w:t xml:space="preserve"> μπορούν να λειτουργήσουν ως ισχυρό εργαλείο για την εξαγωγή σημαντικών πληροφοριών από τα δεδομένα αυτά. </w:t>
      </w:r>
    </w:p>
    <w:p w14:paraId="0239177A" w14:textId="77777777" w:rsidR="005A3DCF" w:rsidRDefault="005A3DCF" w:rsidP="005A3DCF">
      <w:pPr>
        <w:ind w:firstLine="720"/>
      </w:pPr>
      <w:r w:rsidRPr="005A3DCF">
        <w:t xml:space="preserve">Αυτή η εργασία δεν είναι μόνο μια τεχνική ανάλυση. Είναι μια αναζήτηση για την κατανόηση της δύναμης της ανθρώπινης δημιουργίας, μια προσπάθεια να κατανοήσουμε πώς μπορούμε να διαμορφώσουμε το μέλλον. Αναδεικνύει πώς οι ανθρώπινες δυνατότητες συνδυάζονται με την τεχνολογία για να δημιουργήσουν καινοτόμες λύσεις σε προβλήματα που καλούνται να αντιμετωπίσουν η κοινωνία και η βιομηχανία. </w:t>
      </w:r>
    </w:p>
    <w:p w14:paraId="1B23B14E" w14:textId="77777777" w:rsidR="005A3DCF" w:rsidRDefault="005A3DCF" w:rsidP="005A3DCF">
      <w:pPr>
        <w:ind w:firstLine="720"/>
      </w:pPr>
      <w:r w:rsidRPr="005A3DCF">
        <w:t xml:space="preserve">Στην πορεία της εργασίας, θα ανακαλύψετε πώς οι τεχνητές νευρωνικές δικτυακές δομές μπορούν να αποτελέσουν ένα κλειδί για την ανάπτυξη νέων προϊόντων και υπηρεσιών. Ελπίζουμε ότι αυτή η εργασία θα εμπνεύσει και θα κινητοποιήσει τους αναγνώστες να εξερευνήσουν περισσότερο αυτόν το συναρπαστικό και δυναμικό κόσμο. </w:t>
      </w:r>
    </w:p>
    <w:p w14:paraId="4C2D2D8D" w14:textId="77777777" w:rsidR="005A3DCF" w:rsidRDefault="005A3DCF" w:rsidP="005A3DCF">
      <w:pPr>
        <w:ind w:firstLine="720"/>
      </w:pPr>
      <w:r w:rsidRPr="005A3DCF">
        <w:t xml:space="preserve">Ευχόμαστε καλή ανάγνωση και ελπίζουμε ότι αυτή η εργασία θα συμβάλει στην εμπλούτιση της γνώσης και της σκέψης σας σε αυτό τον συναρπαστικό τομέα. </w:t>
      </w:r>
    </w:p>
    <w:p w14:paraId="3C74F157" w14:textId="77777777" w:rsidR="005A3DCF" w:rsidRDefault="005A3DCF" w:rsidP="005A3DCF">
      <w:pPr>
        <w:ind w:firstLine="720"/>
      </w:pPr>
    </w:p>
    <w:p w14:paraId="06B44108" w14:textId="6D5B75FD" w:rsidR="008F08E6" w:rsidRDefault="005A3DCF" w:rsidP="00F837CA">
      <w:pPr>
        <w:ind w:firstLine="720"/>
        <w:jc w:val="left"/>
      </w:pPr>
      <w:r w:rsidRPr="005A3DCF">
        <w:t>Με εκτίμηση,</w:t>
      </w:r>
    </w:p>
    <w:p w14:paraId="68CA4D83" w14:textId="6A8A8F57" w:rsidR="005A3DCF" w:rsidRPr="002D021C" w:rsidRDefault="005A3DCF" w:rsidP="00F837CA">
      <w:pPr>
        <w:ind w:firstLine="720"/>
        <w:jc w:val="left"/>
      </w:pPr>
      <w:r>
        <w:t>Χαρίλαος Βραχάς</w:t>
      </w:r>
    </w:p>
    <w:p w14:paraId="4C2F7332" w14:textId="77777777" w:rsidR="0017631C" w:rsidRPr="008247B2" w:rsidRDefault="0017631C" w:rsidP="0017631C"/>
    <w:p w14:paraId="53633435" w14:textId="77777777" w:rsidR="0017631C" w:rsidRPr="008247B2" w:rsidRDefault="0017631C" w:rsidP="00AF5018">
      <w:pPr>
        <w:rPr>
          <w:lang w:eastAsia="en-US"/>
        </w:rPr>
      </w:pPr>
      <w:r w:rsidRPr="008247B2">
        <w:rPr>
          <w:lang w:eastAsia="en-US"/>
        </w:rPr>
        <w:br w:type="page"/>
      </w:r>
    </w:p>
    <w:p w14:paraId="1FD6B670" w14:textId="3B67952B" w:rsidR="007A4013" w:rsidRPr="008247B2" w:rsidRDefault="007A4013" w:rsidP="007A4013">
      <w:pPr>
        <w:pStyle w:val="Heading1"/>
        <w:numPr>
          <w:ilvl w:val="0"/>
          <w:numId w:val="0"/>
        </w:numPr>
      </w:pPr>
      <w:bookmarkStart w:id="2" w:name="_Toc42166303"/>
      <w:bookmarkStart w:id="3" w:name="_Toc147133923"/>
      <w:r w:rsidRPr="008247B2">
        <w:lastRenderedPageBreak/>
        <w:t>Περίληψη</w:t>
      </w:r>
      <w:bookmarkEnd w:id="2"/>
      <w:bookmarkEnd w:id="3"/>
    </w:p>
    <w:p w14:paraId="035D390D" w14:textId="71E0D71D" w:rsidR="00CB071B" w:rsidRDefault="00372480" w:rsidP="00372480">
      <w:pPr>
        <w:ind w:firstLine="720"/>
      </w:pPr>
      <w:r w:rsidRPr="00372480">
        <w:t>Η παρούσα πτυχιακή εργασία αναλύει την εφαρμογή των τεχνητών νευρωνικών δικτύων και της τεχνητής νοημοσύνης στη δημιουργία ενός διαλογικού πράκτορα</w:t>
      </w:r>
      <w:r w:rsidR="00E12D53">
        <w:t xml:space="preserve"> </w:t>
      </w:r>
      <w:r w:rsidR="00E12D53" w:rsidRPr="00E12D53">
        <w:rPr>
          <w:i/>
          <w:iCs/>
          <w:lang w:val="en-US"/>
        </w:rPr>
        <w:t>Chatbot</w:t>
      </w:r>
      <w:r w:rsidRPr="00372480">
        <w:t xml:space="preserve">. </w:t>
      </w:r>
      <w:r w:rsidR="00CB071B">
        <w:t>Επίσης συγκρίνει τις</w:t>
      </w:r>
      <w:r w:rsidR="00CB071B" w:rsidRPr="00CB071B">
        <w:t xml:space="preserve"> τρέχου</w:t>
      </w:r>
      <w:r w:rsidR="00CB071B">
        <w:t>σε</w:t>
      </w:r>
      <w:r w:rsidR="00CB071B" w:rsidRPr="00CB071B">
        <w:t>ς κ</w:t>
      </w:r>
      <w:r w:rsidR="00CB071B">
        <w:t>αταστάσεις</w:t>
      </w:r>
      <w:r w:rsidR="00CB071B" w:rsidRPr="00CB071B">
        <w:t xml:space="preserve"> </w:t>
      </w:r>
      <w:r w:rsidR="00CB071B" w:rsidRPr="00853D22">
        <w:rPr>
          <w:i/>
          <w:iCs/>
        </w:rPr>
        <w:t xml:space="preserve">(state of the art) </w:t>
      </w:r>
      <w:r w:rsidR="00CB071B" w:rsidRPr="00CB071B">
        <w:t xml:space="preserve">των εργαλείων ανάπτυξης ευφυών διαλογικών πρακτόρων. </w:t>
      </w:r>
    </w:p>
    <w:p w14:paraId="5ED01410" w14:textId="730E36E7" w:rsidR="00372480" w:rsidRDefault="00372480" w:rsidP="00372480">
      <w:pPr>
        <w:ind w:firstLine="720"/>
      </w:pPr>
      <w:r w:rsidRPr="00372480">
        <w:t xml:space="preserve">Η εργασία αναλύει τις βασικές αρχές και τεχνικές που απαιτούνται για την ανάπτυξη ενός αποτελεσματικού </w:t>
      </w:r>
      <w:r w:rsidR="00CB071B" w:rsidRPr="00CB071B">
        <w:rPr>
          <w:i/>
          <w:iCs/>
          <w:lang w:val="en-US"/>
        </w:rPr>
        <w:t>C</w:t>
      </w:r>
      <w:r w:rsidRPr="00CB071B">
        <w:rPr>
          <w:i/>
          <w:iCs/>
        </w:rPr>
        <w:t>hatbot</w:t>
      </w:r>
      <w:r w:rsidRPr="00372480">
        <w:t xml:space="preserve">, από την αναγνώριση του λόγου και την επεξεργασία του φυσικού γλωσσικού, μέχρι την αυτόματη απόκτηση γνώσης και την απόκριση σε ερωτήσεις. </w:t>
      </w:r>
    </w:p>
    <w:p w14:paraId="3201CEC0" w14:textId="5262C715" w:rsidR="00372480" w:rsidRDefault="00372480" w:rsidP="00372480">
      <w:pPr>
        <w:ind w:firstLine="720"/>
      </w:pPr>
      <w:r w:rsidRPr="00372480">
        <w:t xml:space="preserve">Η εργασία παρουσιάζει επίσης πρακτικά παραδείγματα εφαρμογής, καθώς και μια διεξοδική ανάλυση των προκλήσεων και των ευκαιριών στον τομέα της τεχνητής νοημοσύνης στον κόσμο των </w:t>
      </w:r>
      <w:r w:rsidR="00CB071B" w:rsidRPr="00CB071B">
        <w:rPr>
          <w:i/>
          <w:iCs/>
          <w:lang w:val="en-US"/>
        </w:rPr>
        <w:t>C</w:t>
      </w:r>
      <w:r w:rsidRPr="00CB071B">
        <w:rPr>
          <w:i/>
          <w:iCs/>
        </w:rPr>
        <w:t>hatbots</w:t>
      </w:r>
      <w:r w:rsidRPr="00372480">
        <w:t xml:space="preserve">. Επιπλέον, προτείνονται μελλοντικές επεκτάσεις και βελτιώσεις στην εφαρμογή, όπως η πολυγλωσσική υποστήριξη, η ενσωμάτωση προηγμένης τεχνητής νοημοσύνης και μέτρα ασφαλείας και απορρήτου. </w:t>
      </w:r>
    </w:p>
    <w:p w14:paraId="70E9F8B3" w14:textId="662A84CA" w:rsidR="00372480" w:rsidRDefault="00372480" w:rsidP="00372480">
      <w:pPr>
        <w:ind w:firstLine="720"/>
      </w:pPr>
      <w:r w:rsidRPr="00372480">
        <w:t xml:space="preserve">Αυτή η πτυχιακή εργασία προσφέρει μια εις βάθος κατανόηση των τεχνολογιών που βρίσκονται πίσω από τους διαλογικούς πράκτορες και τους </w:t>
      </w:r>
      <w:r w:rsidR="00CB071B" w:rsidRPr="00CB071B">
        <w:rPr>
          <w:i/>
          <w:iCs/>
          <w:lang w:val="en-US"/>
        </w:rPr>
        <w:t>C</w:t>
      </w:r>
      <w:r w:rsidRPr="00CB071B">
        <w:rPr>
          <w:i/>
          <w:iCs/>
        </w:rPr>
        <w:t>hatbots</w:t>
      </w:r>
      <w:r w:rsidRPr="00372480">
        <w:t xml:space="preserve"> και παρέχει μια βάση για την περαιτέρω έρευνα και ανάπτυξη σε αυτόν τον αναπτυσσόμενο τομέα. </w:t>
      </w:r>
    </w:p>
    <w:p w14:paraId="498EF783" w14:textId="2E278F85" w:rsidR="00372480" w:rsidRDefault="00372480" w:rsidP="00372480">
      <w:pPr>
        <w:ind w:firstLine="720"/>
      </w:pPr>
      <w:r w:rsidRPr="00372480">
        <w:t>Ελπί</w:t>
      </w:r>
      <w:r w:rsidR="00CB071B">
        <w:t>ζουμε</w:t>
      </w:r>
      <w:r w:rsidRPr="00372480">
        <w:t xml:space="preserve"> ότι αυτή η εργασία θα προσφέρει χρήσιμες εισηγήσεις και ενδιαφέρουσες προοπτικές για όσους ενδιαφέρονται να εξερευνήσουν τη σχέση μεταξύ τεχνητής νοημοσύνης και διαλογικών πρακτόρων στον κόσμο της τεχνολογίας. </w:t>
      </w:r>
    </w:p>
    <w:p w14:paraId="26854801" w14:textId="2DDA0309" w:rsidR="007A4013" w:rsidRPr="00A71200" w:rsidRDefault="00372480" w:rsidP="00372480">
      <w:pPr>
        <w:ind w:firstLine="720"/>
        <w:rPr>
          <w:lang w:val="en-US"/>
        </w:rPr>
      </w:pPr>
      <w:r w:rsidRPr="00372480">
        <w:t>Ε</w:t>
      </w:r>
      <w:r w:rsidR="00527777">
        <w:t>ύχομ</w:t>
      </w:r>
      <w:r w:rsidRPr="00372480">
        <w:t>α</w:t>
      </w:r>
      <w:r w:rsidR="00CB071B">
        <w:t>στε</w:t>
      </w:r>
      <w:r w:rsidRPr="00731FEF">
        <w:rPr>
          <w:lang w:val="en-US"/>
        </w:rPr>
        <w:t xml:space="preserve"> </w:t>
      </w:r>
      <w:r w:rsidRPr="00372480">
        <w:t>καλή</w:t>
      </w:r>
      <w:r w:rsidRPr="00731FEF">
        <w:rPr>
          <w:lang w:val="en-US"/>
        </w:rPr>
        <w:t xml:space="preserve"> </w:t>
      </w:r>
      <w:r w:rsidRPr="00372480">
        <w:t>ανάγνωση</w:t>
      </w:r>
      <w:r w:rsidR="00CB071B" w:rsidRPr="00A71200">
        <w:rPr>
          <w:lang w:val="en-US"/>
        </w:rPr>
        <w:t>!</w:t>
      </w:r>
    </w:p>
    <w:p w14:paraId="62281AF0" w14:textId="77777777" w:rsidR="007A4013" w:rsidRPr="00731FEF" w:rsidRDefault="007A4013" w:rsidP="00AF5018">
      <w:pPr>
        <w:rPr>
          <w:lang w:val="en-US" w:eastAsia="en-US"/>
        </w:rPr>
      </w:pPr>
      <w:r w:rsidRPr="00731FEF">
        <w:rPr>
          <w:lang w:val="en-US" w:eastAsia="en-US"/>
        </w:rPr>
        <w:br w:type="page"/>
      </w:r>
    </w:p>
    <w:p w14:paraId="51274B0E" w14:textId="35BFD9F3" w:rsidR="00AF5018" w:rsidRPr="007035D7" w:rsidRDefault="007035D7" w:rsidP="007035D7">
      <w:pPr>
        <w:spacing w:line="360" w:lineRule="auto"/>
        <w:jc w:val="center"/>
        <w:rPr>
          <w:sz w:val="32"/>
          <w:lang w:val="en-US"/>
        </w:rPr>
      </w:pPr>
      <w:r w:rsidRPr="007035D7">
        <w:rPr>
          <w:sz w:val="32"/>
          <w:lang w:val="en-US"/>
        </w:rPr>
        <w:lastRenderedPageBreak/>
        <w:t>Development of an Intelligent Conversational Agent application</w:t>
      </w:r>
    </w:p>
    <w:p w14:paraId="6B7730B9" w14:textId="77777777" w:rsidR="00AF5018" w:rsidRPr="007035D7" w:rsidRDefault="00AF5018" w:rsidP="00AF5018">
      <w:pPr>
        <w:rPr>
          <w:lang w:val="en-US"/>
        </w:rPr>
      </w:pPr>
    </w:p>
    <w:p w14:paraId="32B31ADB" w14:textId="3CC0C806" w:rsidR="00AF5018" w:rsidRPr="002D021C" w:rsidRDefault="007035D7" w:rsidP="007035D7">
      <w:pPr>
        <w:spacing w:line="360" w:lineRule="auto"/>
        <w:jc w:val="center"/>
        <w:rPr>
          <w:sz w:val="28"/>
          <w:lang w:val="en-US"/>
        </w:rPr>
      </w:pPr>
      <w:r>
        <w:rPr>
          <w:sz w:val="28"/>
          <w:lang w:val="en-US"/>
        </w:rPr>
        <w:t>Charilaos Vrachas</w:t>
      </w:r>
    </w:p>
    <w:p w14:paraId="1C1A19BB" w14:textId="77777777" w:rsidR="00AF5018" w:rsidRPr="002D021C" w:rsidRDefault="00AF5018" w:rsidP="00AF5018">
      <w:pPr>
        <w:rPr>
          <w:lang w:val="en-US" w:eastAsia="en-US"/>
        </w:rPr>
      </w:pPr>
    </w:p>
    <w:p w14:paraId="3059CA11" w14:textId="6A164917" w:rsidR="00AF5018" w:rsidRPr="002D021C" w:rsidRDefault="00AF5018" w:rsidP="00AF5018">
      <w:pPr>
        <w:pStyle w:val="Heading1"/>
        <w:numPr>
          <w:ilvl w:val="0"/>
          <w:numId w:val="0"/>
        </w:numPr>
        <w:rPr>
          <w:lang w:val="en-US"/>
        </w:rPr>
      </w:pPr>
      <w:bookmarkStart w:id="4" w:name="_Toc42166304"/>
      <w:bookmarkStart w:id="5" w:name="_Toc147133924"/>
      <w:r w:rsidRPr="002D021C">
        <w:rPr>
          <w:lang w:val="en-US"/>
        </w:rPr>
        <w:t>Abstract</w:t>
      </w:r>
      <w:bookmarkEnd w:id="4"/>
      <w:bookmarkEnd w:id="5"/>
    </w:p>
    <w:p w14:paraId="62E4424B" w14:textId="77777777" w:rsidR="00CB071B" w:rsidRDefault="00CB071B" w:rsidP="00CB071B">
      <w:pPr>
        <w:ind w:firstLine="720"/>
        <w:rPr>
          <w:lang w:val="en-US"/>
        </w:rPr>
      </w:pPr>
      <w:r w:rsidRPr="00CB071B">
        <w:rPr>
          <w:lang w:val="en-US"/>
        </w:rPr>
        <w:t xml:space="preserve">The present thesis analyzes the application of artificial neural networks and artificial intelligence in creating a conversational agent, Chatbot. It also compares the current state of development tools for intelligent conversational agents. </w:t>
      </w:r>
    </w:p>
    <w:p w14:paraId="6E8E0644" w14:textId="77777777" w:rsidR="00CB071B" w:rsidRDefault="00CB071B" w:rsidP="00CB071B">
      <w:pPr>
        <w:ind w:firstLine="720"/>
        <w:rPr>
          <w:lang w:val="en-US"/>
        </w:rPr>
      </w:pPr>
      <w:r w:rsidRPr="00CB071B">
        <w:rPr>
          <w:lang w:val="en-US"/>
        </w:rPr>
        <w:t xml:space="preserve">The work explores the fundamental principles and techniques required for developing an effective Chatbot, from speech recognition and natural language processing to automatic knowledge acquisition and responding to questions. </w:t>
      </w:r>
    </w:p>
    <w:p w14:paraId="01DB6801" w14:textId="77777777" w:rsidR="00CB071B" w:rsidRDefault="00CB071B" w:rsidP="00CB071B">
      <w:pPr>
        <w:ind w:firstLine="720"/>
        <w:rPr>
          <w:lang w:val="en-US"/>
        </w:rPr>
      </w:pPr>
      <w:r w:rsidRPr="00CB071B">
        <w:rPr>
          <w:lang w:val="en-US"/>
        </w:rPr>
        <w:t xml:space="preserve">Additionally, practical application examples are presented, along with a detailed analysis of challenges and opportunities in the field of artificial intelligence in the realm of Chatbots. Future expansions and improvements in the application are proposed, such as multilingual support, integration of advanced artificial intelligence, and security and privacy measures. </w:t>
      </w:r>
    </w:p>
    <w:p w14:paraId="5E573B15" w14:textId="77777777" w:rsidR="00CB071B" w:rsidRDefault="00CB071B" w:rsidP="00CB071B">
      <w:pPr>
        <w:ind w:firstLine="720"/>
        <w:rPr>
          <w:lang w:val="en-US"/>
        </w:rPr>
      </w:pPr>
      <w:r w:rsidRPr="00CB071B">
        <w:rPr>
          <w:lang w:val="en-US"/>
        </w:rPr>
        <w:t xml:space="preserve">This thesis provides an in-depth understanding of the technologies behind conversational agents and Chatbots, laying the groundwork for further research and development in this evolving field. </w:t>
      </w:r>
    </w:p>
    <w:p w14:paraId="506FA543" w14:textId="77777777" w:rsidR="00CB071B" w:rsidRDefault="00CB071B" w:rsidP="00CB071B">
      <w:pPr>
        <w:ind w:firstLine="720"/>
        <w:rPr>
          <w:lang w:val="en-US"/>
        </w:rPr>
      </w:pPr>
      <w:r w:rsidRPr="00CB071B">
        <w:rPr>
          <w:lang w:val="en-US"/>
        </w:rPr>
        <w:t xml:space="preserve">We hope that this work will offer useful insights and interesting perspectives for those interested in exploring the relationship between artificial intelligence and conversational agents in the world of technology. </w:t>
      </w:r>
    </w:p>
    <w:p w14:paraId="2B1E24A9" w14:textId="53827FDA" w:rsidR="00AF5018" w:rsidRPr="007035D7" w:rsidRDefault="00CB071B" w:rsidP="00CB071B">
      <w:pPr>
        <w:ind w:firstLine="720"/>
        <w:rPr>
          <w:lang w:val="en-US" w:eastAsia="en-US"/>
        </w:rPr>
      </w:pPr>
      <w:r w:rsidRPr="00CB071B">
        <w:rPr>
          <w:lang w:val="en-US"/>
        </w:rPr>
        <w:t>We wish you an enjoyable reading experience!</w:t>
      </w:r>
    </w:p>
    <w:p w14:paraId="3E711FF7" w14:textId="77777777" w:rsidR="00AF5018" w:rsidRPr="007035D7" w:rsidRDefault="00AF5018" w:rsidP="00AF5018">
      <w:pPr>
        <w:rPr>
          <w:lang w:val="en-US" w:eastAsia="en-US"/>
        </w:rPr>
      </w:pPr>
    </w:p>
    <w:p w14:paraId="14E425E4" w14:textId="77777777" w:rsidR="00AF5018" w:rsidRPr="007035D7" w:rsidRDefault="00AF5018" w:rsidP="00AF5018">
      <w:pPr>
        <w:rPr>
          <w:lang w:val="en-US" w:eastAsia="en-US"/>
        </w:rPr>
      </w:pPr>
    </w:p>
    <w:p w14:paraId="0F8E6988" w14:textId="77777777" w:rsidR="00AF5018" w:rsidRPr="007035D7" w:rsidRDefault="00AF5018" w:rsidP="00AF5018">
      <w:pPr>
        <w:rPr>
          <w:lang w:val="en-US" w:eastAsia="en-US"/>
        </w:rPr>
      </w:pPr>
    </w:p>
    <w:p w14:paraId="657347BE" w14:textId="77777777" w:rsidR="00EB47B2" w:rsidRPr="007035D7" w:rsidRDefault="00AF5018" w:rsidP="00AF5018">
      <w:pPr>
        <w:rPr>
          <w:lang w:val="en-US" w:eastAsia="en-US"/>
        </w:rPr>
      </w:pPr>
      <w:r w:rsidRPr="007035D7">
        <w:rPr>
          <w:lang w:val="en-US" w:eastAsia="en-US"/>
        </w:rPr>
        <w:br w:type="page"/>
      </w:r>
    </w:p>
    <w:p w14:paraId="12942CDA" w14:textId="0A728923" w:rsidR="00EB47B2" w:rsidRPr="008247B2" w:rsidRDefault="00EB47B2" w:rsidP="00EB47B2">
      <w:pPr>
        <w:pStyle w:val="Heading1"/>
        <w:numPr>
          <w:ilvl w:val="0"/>
          <w:numId w:val="0"/>
        </w:numPr>
      </w:pPr>
      <w:bookmarkStart w:id="6" w:name="_Toc147133925"/>
      <w:r w:rsidRPr="008247B2">
        <w:lastRenderedPageBreak/>
        <w:t>Ευχαριστίες</w:t>
      </w:r>
      <w:bookmarkEnd w:id="6"/>
    </w:p>
    <w:p w14:paraId="59895F17" w14:textId="1E56D8B9" w:rsidR="00EB47B2" w:rsidRDefault="00B34B04" w:rsidP="00EB47B2">
      <w:r>
        <w:t xml:space="preserve">Η παρούσα πτυχιακή εργασία πραγματοποιήθηκε στα πλαίσια των σπουδών μου στο Διεθνές Πανεπιστήμιο της Ελλάδος και συγκεκριμένα στο τμήμα Μηχανικών Πληροφορικής και Ηλεκτρονικών Συστημάτων κατά το έτος 2023. </w:t>
      </w:r>
    </w:p>
    <w:p w14:paraId="04C4EDAE" w14:textId="320442DF" w:rsidR="00B34B04" w:rsidRDefault="00B34B04" w:rsidP="00EB47B2">
      <w:r>
        <w:t>Η ολοκλήρωση της πτυχιακής αυτής εργασίας δεν θα μπορούσε να είχε ολοκληρωθεί χωρίς της πολύτιμη στήριξη, καθώς και συνεχή επικοινωνία, του επιβλέποντα καθηγητή</w:t>
      </w:r>
      <w:r w:rsidRPr="00B34B04">
        <w:t xml:space="preserve"> </w:t>
      </w:r>
      <w:r>
        <w:t xml:space="preserve">μου, Καθηγητής ΔΙΠΑΕ, </w:t>
      </w:r>
      <w:r w:rsidR="00716DEB">
        <w:t>Κ</w:t>
      </w:r>
      <w:r>
        <w:t>ο Δημοσθένη Σταμάτη.</w:t>
      </w:r>
      <w:r w:rsidR="00716DEB">
        <w:t xml:space="preserve"> Εκφράσω ένα τεράστιο ευχαριστώ για όλη την καθοδήγηση που μου προσέφερε, καθώς και την εμπιστοσύνη που μου έδειξε για να αναλάβω το θέμα.</w:t>
      </w:r>
    </w:p>
    <w:p w14:paraId="3AE5FDEB" w14:textId="20E66410" w:rsidR="00716DEB" w:rsidRPr="00CA1A8E" w:rsidRDefault="00716DEB" w:rsidP="00EB47B2">
      <w:r>
        <w:t>Ευχαριστώ πολύ από καρδίας την κοπέλα μου, η οποία δεν έπαψε ποτέ να με στηρίζει σε αυτή την δύσκολη προσπάθεια της ολοκλήρωσης των σπουδών μου</w:t>
      </w:r>
      <w:r w:rsidR="00CA1A8E" w:rsidRPr="00CA1A8E">
        <w:t>,</w:t>
      </w:r>
      <w:r w:rsidR="00CA1A8E">
        <w:t xml:space="preserve"> και της ολοκλήρωσης της πτυχιακής εργασίας.</w:t>
      </w:r>
    </w:p>
    <w:p w14:paraId="688645BE" w14:textId="30ED5B54" w:rsidR="00716DEB" w:rsidRPr="00CA1A8E" w:rsidRDefault="00716DEB" w:rsidP="00EB47B2">
      <w:r>
        <w:t xml:space="preserve">Τέλος, θέλω να ευχαριστήσω την οικογένειά μου η οποία με </w:t>
      </w:r>
      <w:r w:rsidRPr="00716DEB">
        <w:t>στήριξε</w:t>
      </w:r>
      <w:r>
        <w:t xml:space="preserve"> και ψυχολογικά και οικονομικά και </w:t>
      </w:r>
      <w:r w:rsidR="001D1345">
        <w:t>τους οποίους τους ευχαριστώ πολύ.</w:t>
      </w:r>
    </w:p>
    <w:p w14:paraId="0611E288" w14:textId="77777777" w:rsidR="00EB47B2" w:rsidRPr="008247B2" w:rsidRDefault="00EB47B2" w:rsidP="00EB47B2">
      <w:pPr>
        <w:rPr>
          <w:lang w:eastAsia="en-US"/>
        </w:rPr>
      </w:pPr>
    </w:p>
    <w:p w14:paraId="772C2177" w14:textId="77777777" w:rsidR="00EB47B2" w:rsidRPr="008247B2" w:rsidRDefault="00EB47B2">
      <w:pPr>
        <w:spacing w:after="160" w:line="259" w:lineRule="auto"/>
        <w:jc w:val="left"/>
        <w:rPr>
          <w:lang w:eastAsia="en-US"/>
        </w:rPr>
      </w:pPr>
    </w:p>
    <w:p w14:paraId="730CDCEC" w14:textId="77777777" w:rsidR="00EB47B2" w:rsidRPr="008247B2" w:rsidRDefault="00EB47B2">
      <w:pPr>
        <w:spacing w:after="160" w:line="259" w:lineRule="auto"/>
        <w:jc w:val="left"/>
        <w:rPr>
          <w:lang w:eastAsia="en-US"/>
        </w:rPr>
      </w:pPr>
      <w:r w:rsidRPr="008247B2">
        <w:rPr>
          <w:lang w:eastAsia="en-US"/>
        </w:rPr>
        <w:br w:type="page"/>
      </w:r>
    </w:p>
    <w:p w14:paraId="4F842BF7" w14:textId="4B8C22F3" w:rsidR="00A25C8B" w:rsidRPr="008247B2" w:rsidRDefault="00A25C8B" w:rsidP="00A25C8B">
      <w:pPr>
        <w:pStyle w:val="Heading1"/>
        <w:numPr>
          <w:ilvl w:val="0"/>
          <w:numId w:val="0"/>
        </w:numPr>
      </w:pPr>
      <w:bookmarkStart w:id="7" w:name="_Toc455680225"/>
      <w:bookmarkStart w:id="8" w:name="_Toc42166305"/>
      <w:bookmarkStart w:id="9" w:name="_Toc147133926"/>
      <w:r w:rsidRPr="008247B2">
        <w:lastRenderedPageBreak/>
        <w:t>Περιεχόμενα</w:t>
      </w:r>
      <w:bookmarkEnd w:id="7"/>
      <w:bookmarkEnd w:id="8"/>
      <w:bookmarkEnd w:id="9"/>
    </w:p>
    <w:sdt>
      <w:sdtPr>
        <w:rPr>
          <w:rFonts w:eastAsia="Times New Roman" w:cs="Times New Roman"/>
          <w:color w:val="auto"/>
          <w:sz w:val="22"/>
          <w:szCs w:val="24"/>
          <w:lang w:val="el-GR" w:eastAsia="el-GR"/>
        </w:rPr>
        <w:id w:val="-244802326"/>
        <w:docPartObj>
          <w:docPartGallery w:val="Table of Contents"/>
          <w:docPartUnique/>
        </w:docPartObj>
      </w:sdtPr>
      <w:sdtEndPr>
        <w:rPr>
          <w:b/>
          <w:bCs/>
          <w:noProof/>
        </w:rPr>
      </w:sdtEndPr>
      <w:sdtContent>
        <w:p w14:paraId="1C9781AB" w14:textId="77777777" w:rsidR="00A25C8B" w:rsidRPr="008247B2" w:rsidRDefault="00A25C8B">
          <w:pPr>
            <w:pStyle w:val="TOCHeading"/>
            <w:rPr>
              <w:rFonts w:cs="Times New Roman"/>
            </w:rPr>
          </w:pPr>
        </w:p>
        <w:p w14:paraId="22058807" w14:textId="292744A6" w:rsidR="00F023C3" w:rsidRDefault="00660D41">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7133922" w:history="1">
            <w:r w:rsidR="00F023C3" w:rsidRPr="003D5010">
              <w:rPr>
                <w:rStyle w:val="Hyperlink"/>
                <w:noProof/>
              </w:rPr>
              <w:t>Πρόλογος</w:t>
            </w:r>
            <w:r w:rsidR="00F023C3">
              <w:rPr>
                <w:noProof/>
                <w:webHidden/>
              </w:rPr>
              <w:tab/>
            </w:r>
            <w:r w:rsidR="00F023C3">
              <w:rPr>
                <w:noProof/>
                <w:webHidden/>
              </w:rPr>
              <w:fldChar w:fldCharType="begin"/>
            </w:r>
            <w:r w:rsidR="00F023C3">
              <w:rPr>
                <w:noProof/>
                <w:webHidden/>
              </w:rPr>
              <w:instrText xml:space="preserve"> PAGEREF _Toc147133922 \h </w:instrText>
            </w:r>
            <w:r w:rsidR="00F023C3">
              <w:rPr>
                <w:noProof/>
                <w:webHidden/>
              </w:rPr>
            </w:r>
            <w:r w:rsidR="00F023C3">
              <w:rPr>
                <w:noProof/>
                <w:webHidden/>
              </w:rPr>
              <w:fldChar w:fldCharType="separate"/>
            </w:r>
            <w:r w:rsidR="00191FE6">
              <w:rPr>
                <w:noProof/>
                <w:webHidden/>
              </w:rPr>
              <w:t>v</w:t>
            </w:r>
            <w:r w:rsidR="00F023C3">
              <w:rPr>
                <w:noProof/>
                <w:webHidden/>
              </w:rPr>
              <w:fldChar w:fldCharType="end"/>
            </w:r>
          </w:hyperlink>
        </w:p>
        <w:p w14:paraId="49404398" w14:textId="01754813" w:rsidR="00F023C3" w:rsidRDefault="006C35FD">
          <w:pPr>
            <w:pStyle w:val="TOC1"/>
            <w:rPr>
              <w:rFonts w:asciiTheme="minorHAnsi" w:eastAsiaTheme="minorEastAsia" w:hAnsiTheme="minorHAnsi" w:cstheme="minorBidi"/>
              <w:noProof/>
              <w:szCs w:val="22"/>
            </w:rPr>
          </w:pPr>
          <w:hyperlink w:anchor="_Toc147133923" w:history="1">
            <w:r w:rsidR="00F023C3" w:rsidRPr="003D5010">
              <w:rPr>
                <w:rStyle w:val="Hyperlink"/>
                <w:noProof/>
              </w:rPr>
              <w:t>Περίληψη</w:t>
            </w:r>
            <w:r w:rsidR="00F023C3">
              <w:rPr>
                <w:noProof/>
                <w:webHidden/>
              </w:rPr>
              <w:tab/>
            </w:r>
            <w:r w:rsidR="00F023C3">
              <w:rPr>
                <w:noProof/>
                <w:webHidden/>
              </w:rPr>
              <w:fldChar w:fldCharType="begin"/>
            </w:r>
            <w:r w:rsidR="00F023C3">
              <w:rPr>
                <w:noProof/>
                <w:webHidden/>
              </w:rPr>
              <w:instrText xml:space="preserve"> PAGEREF _Toc147133923 \h </w:instrText>
            </w:r>
            <w:r w:rsidR="00F023C3">
              <w:rPr>
                <w:noProof/>
                <w:webHidden/>
              </w:rPr>
            </w:r>
            <w:r w:rsidR="00F023C3">
              <w:rPr>
                <w:noProof/>
                <w:webHidden/>
              </w:rPr>
              <w:fldChar w:fldCharType="separate"/>
            </w:r>
            <w:r w:rsidR="00191FE6">
              <w:rPr>
                <w:noProof/>
                <w:webHidden/>
              </w:rPr>
              <w:t>vi</w:t>
            </w:r>
            <w:r w:rsidR="00F023C3">
              <w:rPr>
                <w:noProof/>
                <w:webHidden/>
              </w:rPr>
              <w:fldChar w:fldCharType="end"/>
            </w:r>
          </w:hyperlink>
        </w:p>
        <w:p w14:paraId="416DE9E6" w14:textId="30E968DF" w:rsidR="00F023C3" w:rsidRDefault="006C35FD">
          <w:pPr>
            <w:pStyle w:val="TOC1"/>
            <w:rPr>
              <w:rFonts w:asciiTheme="minorHAnsi" w:eastAsiaTheme="minorEastAsia" w:hAnsiTheme="minorHAnsi" w:cstheme="minorBidi"/>
              <w:noProof/>
              <w:szCs w:val="22"/>
            </w:rPr>
          </w:pPr>
          <w:hyperlink w:anchor="_Toc147133924" w:history="1">
            <w:r w:rsidR="00F023C3" w:rsidRPr="003D5010">
              <w:rPr>
                <w:rStyle w:val="Hyperlink"/>
                <w:noProof/>
                <w:lang w:val="en-US"/>
              </w:rPr>
              <w:t>Abstract</w:t>
            </w:r>
            <w:r w:rsidR="00F023C3">
              <w:rPr>
                <w:noProof/>
                <w:webHidden/>
              </w:rPr>
              <w:tab/>
            </w:r>
            <w:r w:rsidR="00F023C3">
              <w:rPr>
                <w:noProof/>
                <w:webHidden/>
              </w:rPr>
              <w:fldChar w:fldCharType="begin"/>
            </w:r>
            <w:r w:rsidR="00F023C3">
              <w:rPr>
                <w:noProof/>
                <w:webHidden/>
              </w:rPr>
              <w:instrText xml:space="preserve"> PAGEREF _Toc147133924 \h </w:instrText>
            </w:r>
            <w:r w:rsidR="00F023C3">
              <w:rPr>
                <w:noProof/>
                <w:webHidden/>
              </w:rPr>
            </w:r>
            <w:r w:rsidR="00F023C3">
              <w:rPr>
                <w:noProof/>
                <w:webHidden/>
              </w:rPr>
              <w:fldChar w:fldCharType="separate"/>
            </w:r>
            <w:r w:rsidR="00191FE6">
              <w:rPr>
                <w:noProof/>
                <w:webHidden/>
              </w:rPr>
              <w:t>vii</w:t>
            </w:r>
            <w:r w:rsidR="00F023C3">
              <w:rPr>
                <w:noProof/>
                <w:webHidden/>
              </w:rPr>
              <w:fldChar w:fldCharType="end"/>
            </w:r>
          </w:hyperlink>
        </w:p>
        <w:p w14:paraId="30B2E191" w14:textId="2796A608" w:rsidR="00F023C3" w:rsidRDefault="006C35FD">
          <w:pPr>
            <w:pStyle w:val="TOC1"/>
            <w:rPr>
              <w:rFonts w:asciiTheme="minorHAnsi" w:eastAsiaTheme="minorEastAsia" w:hAnsiTheme="minorHAnsi" w:cstheme="minorBidi"/>
              <w:noProof/>
              <w:szCs w:val="22"/>
            </w:rPr>
          </w:pPr>
          <w:hyperlink w:anchor="_Toc147133925" w:history="1">
            <w:r w:rsidR="00F023C3" w:rsidRPr="003D5010">
              <w:rPr>
                <w:rStyle w:val="Hyperlink"/>
                <w:noProof/>
              </w:rPr>
              <w:t>Ευχαριστίες</w:t>
            </w:r>
            <w:r w:rsidR="00F023C3">
              <w:rPr>
                <w:noProof/>
                <w:webHidden/>
              </w:rPr>
              <w:tab/>
            </w:r>
            <w:r w:rsidR="00F023C3">
              <w:rPr>
                <w:noProof/>
                <w:webHidden/>
              </w:rPr>
              <w:fldChar w:fldCharType="begin"/>
            </w:r>
            <w:r w:rsidR="00F023C3">
              <w:rPr>
                <w:noProof/>
                <w:webHidden/>
              </w:rPr>
              <w:instrText xml:space="preserve"> PAGEREF _Toc147133925 \h </w:instrText>
            </w:r>
            <w:r w:rsidR="00F023C3">
              <w:rPr>
                <w:noProof/>
                <w:webHidden/>
              </w:rPr>
            </w:r>
            <w:r w:rsidR="00F023C3">
              <w:rPr>
                <w:noProof/>
                <w:webHidden/>
              </w:rPr>
              <w:fldChar w:fldCharType="separate"/>
            </w:r>
            <w:r w:rsidR="00191FE6">
              <w:rPr>
                <w:noProof/>
                <w:webHidden/>
              </w:rPr>
              <w:t>viii</w:t>
            </w:r>
            <w:r w:rsidR="00F023C3">
              <w:rPr>
                <w:noProof/>
                <w:webHidden/>
              </w:rPr>
              <w:fldChar w:fldCharType="end"/>
            </w:r>
          </w:hyperlink>
        </w:p>
        <w:p w14:paraId="59843651" w14:textId="2B3A2623" w:rsidR="00F023C3" w:rsidRDefault="006C35FD">
          <w:pPr>
            <w:pStyle w:val="TOC1"/>
            <w:rPr>
              <w:rFonts w:asciiTheme="minorHAnsi" w:eastAsiaTheme="minorEastAsia" w:hAnsiTheme="minorHAnsi" w:cstheme="minorBidi"/>
              <w:noProof/>
              <w:szCs w:val="22"/>
            </w:rPr>
          </w:pPr>
          <w:hyperlink w:anchor="_Toc147133926" w:history="1">
            <w:r w:rsidR="00F023C3" w:rsidRPr="003D5010">
              <w:rPr>
                <w:rStyle w:val="Hyperlink"/>
                <w:noProof/>
              </w:rPr>
              <w:t>Περιεχόμενα</w:t>
            </w:r>
            <w:r w:rsidR="00F023C3">
              <w:rPr>
                <w:noProof/>
                <w:webHidden/>
              </w:rPr>
              <w:tab/>
            </w:r>
            <w:r w:rsidR="00F023C3">
              <w:rPr>
                <w:noProof/>
                <w:webHidden/>
              </w:rPr>
              <w:fldChar w:fldCharType="begin"/>
            </w:r>
            <w:r w:rsidR="00F023C3">
              <w:rPr>
                <w:noProof/>
                <w:webHidden/>
              </w:rPr>
              <w:instrText xml:space="preserve"> PAGEREF _Toc147133926 \h </w:instrText>
            </w:r>
            <w:r w:rsidR="00F023C3">
              <w:rPr>
                <w:noProof/>
                <w:webHidden/>
              </w:rPr>
            </w:r>
            <w:r w:rsidR="00F023C3">
              <w:rPr>
                <w:noProof/>
                <w:webHidden/>
              </w:rPr>
              <w:fldChar w:fldCharType="separate"/>
            </w:r>
            <w:r w:rsidR="00191FE6">
              <w:rPr>
                <w:noProof/>
                <w:webHidden/>
              </w:rPr>
              <w:t>ix</w:t>
            </w:r>
            <w:r w:rsidR="00F023C3">
              <w:rPr>
                <w:noProof/>
                <w:webHidden/>
              </w:rPr>
              <w:fldChar w:fldCharType="end"/>
            </w:r>
          </w:hyperlink>
        </w:p>
        <w:p w14:paraId="40249592" w14:textId="5526735B" w:rsidR="00F023C3" w:rsidRDefault="006C35FD">
          <w:pPr>
            <w:pStyle w:val="TOC1"/>
            <w:rPr>
              <w:rFonts w:asciiTheme="minorHAnsi" w:eastAsiaTheme="minorEastAsia" w:hAnsiTheme="minorHAnsi" w:cstheme="minorBidi"/>
              <w:noProof/>
              <w:szCs w:val="22"/>
            </w:rPr>
          </w:pPr>
          <w:hyperlink w:anchor="_Toc147133927" w:history="1">
            <w:r w:rsidR="00F023C3" w:rsidRPr="003D5010">
              <w:rPr>
                <w:rStyle w:val="Hyperlink"/>
                <w:noProof/>
              </w:rPr>
              <w:t>Κατάλογος Σχημάτων</w:t>
            </w:r>
            <w:r w:rsidR="00F023C3">
              <w:rPr>
                <w:noProof/>
                <w:webHidden/>
              </w:rPr>
              <w:tab/>
            </w:r>
            <w:r w:rsidR="00F023C3">
              <w:rPr>
                <w:noProof/>
                <w:webHidden/>
              </w:rPr>
              <w:fldChar w:fldCharType="begin"/>
            </w:r>
            <w:r w:rsidR="00F023C3">
              <w:rPr>
                <w:noProof/>
                <w:webHidden/>
              </w:rPr>
              <w:instrText xml:space="preserve"> PAGEREF _Toc147133927 \h </w:instrText>
            </w:r>
            <w:r w:rsidR="00F023C3">
              <w:rPr>
                <w:noProof/>
                <w:webHidden/>
              </w:rPr>
            </w:r>
            <w:r w:rsidR="00F023C3">
              <w:rPr>
                <w:noProof/>
                <w:webHidden/>
              </w:rPr>
              <w:fldChar w:fldCharType="separate"/>
            </w:r>
            <w:r w:rsidR="00191FE6">
              <w:rPr>
                <w:noProof/>
                <w:webHidden/>
              </w:rPr>
              <w:t>xii</w:t>
            </w:r>
            <w:r w:rsidR="00F023C3">
              <w:rPr>
                <w:noProof/>
                <w:webHidden/>
              </w:rPr>
              <w:fldChar w:fldCharType="end"/>
            </w:r>
          </w:hyperlink>
        </w:p>
        <w:p w14:paraId="568ADB34" w14:textId="70DFB719" w:rsidR="00F023C3" w:rsidRDefault="006C35FD">
          <w:pPr>
            <w:pStyle w:val="TOC1"/>
            <w:rPr>
              <w:rFonts w:asciiTheme="minorHAnsi" w:eastAsiaTheme="minorEastAsia" w:hAnsiTheme="minorHAnsi" w:cstheme="minorBidi"/>
              <w:noProof/>
              <w:szCs w:val="22"/>
            </w:rPr>
          </w:pPr>
          <w:hyperlink w:anchor="_Toc147133928" w:history="1">
            <w:r w:rsidR="00F023C3" w:rsidRPr="003D5010">
              <w:rPr>
                <w:rStyle w:val="Hyperlink"/>
                <w:noProof/>
              </w:rPr>
              <w:t>Κατάλογος Πινάκων</w:t>
            </w:r>
            <w:r w:rsidR="00F023C3">
              <w:rPr>
                <w:noProof/>
                <w:webHidden/>
              </w:rPr>
              <w:tab/>
            </w:r>
            <w:r w:rsidR="00F023C3">
              <w:rPr>
                <w:noProof/>
                <w:webHidden/>
              </w:rPr>
              <w:fldChar w:fldCharType="begin"/>
            </w:r>
            <w:r w:rsidR="00F023C3">
              <w:rPr>
                <w:noProof/>
                <w:webHidden/>
              </w:rPr>
              <w:instrText xml:space="preserve"> PAGEREF _Toc147133928 \h </w:instrText>
            </w:r>
            <w:r w:rsidR="00F023C3">
              <w:rPr>
                <w:noProof/>
                <w:webHidden/>
              </w:rPr>
            </w:r>
            <w:r w:rsidR="00F023C3">
              <w:rPr>
                <w:noProof/>
                <w:webHidden/>
              </w:rPr>
              <w:fldChar w:fldCharType="separate"/>
            </w:r>
            <w:r w:rsidR="00191FE6">
              <w:rPr>
                <w:noProof/>
                <w:webHidden/>
              </w:rPr>
              <w:t>xii</w:t>
            </w:r>
            <w:r w:rsidR="00F023C3">
              <w:rPr>
                <w:noProof/>
                <w:webHidden/>
              </w:rPr>
              <w:fldChar w:fldCharType="end"/>
            </w:r>
          </w:hyperlink>
        </w:p>
        <w:p w14:paraId="28083993" w14:textId="3E4BDFA6" w:rsidR="00F023C3" w:rsidRDefault="006C35FD">
          <w:pPr>
            <w:pStyle w:val="TOC1"/>
            <w:rPr>
              <w:rFonts w:asciiTheme="minorHAnsi" w:eastAsiaTheme="minorEastAsia" w:hAnsiTheme="minorHAnsi" w:cstheme="minorBidi"/>
              <w:noProof/>
              <w:szCs w:val="22"/>
            </w:rPr>
          </w:pPr>
          <w:hyperlink w:anchor="_Toc147133929" w:history="1">
            <w:r w:rsidR="00F023C3" w:rsidRPr="003D5010">
              <w:rPr>
                <w:rStyle w:val="Hyperlink"/>
                <w:noProof/>
              </w:rPr>
              <w:t>Συντομογραφίες</w:t>
            </w:r>
            <w:r w:rsidR="00F023C3">
              <w:rPr>
                <w:noProof/>
                <w:webHidden/>
              </w:rPr>
              <w:tab/>
            </w:r>
            <w:r w:rsidR="00F023C3">
              <w:rPr>
                <w:noProof/>
                <w:webHidden/>
              </w:rPr>
              <w:fldChar w:fldCharType="begin"/>
            </w:r>
            <w:r w:rsidR="00F023C3">
              <w:rPr>
                <w:noProof/>
                <w:webHidden/>
              </w:rPr>
              <w:instrText xml:space="preserve"> PAGEREF _Toc147133929 \h </w:instrText>
            </w:r>
            <w:r w:rsidR="00F023C3">
              <w:rPr>
                <w:noProof/>
                <w:webHidden/>
              </w:rPr>
            </w:r>
            <w:r w:rsidR="00F023C3">
              <w:rPr>
                <w:noProof/>
                <w:webHidden/>
              </w:rPr>
              <w:fldChar w:fldCharType="separate"/>
            </w:r>
            <w:r w:rsidR="00191FE6">
              <w:rPr>
                <w:noProof/>
                <w:webHidden/>
              </w:rPr>
              <w:t>xiii</w:t>
            </w:r>
            <w:r w:rsidR="00F023C3">
              <w:rPr>
                <w:noProof/>
                <w:webHidden/>
              </w:rPr>
              <w:fldChar w:fldCharType="end"/>
            </w:r>
          </w:hyperlink>
        </w:p>
        <w:p w14:paraId="5E959484" w14:textId="5D6D3F12" w:rsidR="00F023C3" w:rsidRDefault="006C35FD">
          <w:pPr>
            <w:pStyle w:val="TOC1"/>
            <w:tabs>
              <w:tab w:val="left" w:pos="1540"/>
            </w:tabs>
            <w:rPr>
              <w:rFonts w:asciiTheme="minorHAnsi" w:eastAsiaTheme="minorEastAsia" w:hAnsiTheme="minorHAnsi" w:cstheme="minorBidi"/>
              <w:noProof/>
              <w:szCs w:val="22"/>
            </w:rPr>
          </w:pPr>
          <w:hyperlink w:anchor="_Toc147133930" w:history="1">
            <w:r w:rsidR="00F023C3" w:rsidRPr="003D5010">
              <w:rPr>
                <w:rStyle w:val="Hyperlink"/>
                <w:noProof/>
              </w:rPr>
              <w:t>Κεφάλαιο 1ο:</w:t>
            </w:r>
            <w:r w:rsidR="00F023C3">
              <w:rPr>
                <w:rFonts w:asciiTheme="minorHAnsi" w:eastAsiaTheme="minorEastAsia" w:hAnsiTheme="minorHAnsi" w:cstheme="minorBidi"/>
                <w:noProof/>
                <w:szCs w:val="22"/>
              </w:rPr>
              <w:tab/>
            </w:r>
            <w:r w:rsidR="00F023C3" w:rsidRPr="003D5010">
              <w:rPr>
                <w:rStyle w:val="Hyperlink"/>
                <w:noProof/>
              </w:rPr>
              <w:t>Εισαγωγή</w:t>
            </w:r>
            <w:r w:rsidR="00F023C3">
              <w:rPr>
                <w:noProof/>
                <w:webHidden/>
              </w:rPr>
              <w:tab/>
            </w:r>
            <w:r w:rsidR="00F023C3">
              <w:rPr>
                <w:noProof/>
                <w:webHidden/>
              </w:rPr>
              <w:fldChar w:fldCharType="begin"/>
            </w:r>
            <w:r w:rsidR="00F023C3">
              <w:rPr>
                <w:noProof/>
                <w:webHidden/>
              </w:rPr>
              <w:instrText xml:space="preserve"> PAGEREF _Toc147133930 \h </w:instrText>
            </w:r>
            <w:r w:rsidR="00F023C3">
              <w:rPr>
                <w:noProof/>
                <w:webHidden/>
              </w:rPr>
            </w:r>
            <w:r w:rsidR="00F023C3">
              <w:rPr>
                <w:noProof/>
                <w:webHidden/>
              </w:rPr>
              <w:fldChar w:fldCharType="separate"/>
            </w:r>
            <w:r w:rsidR="00191FE6">
              <w:rPr>
                <w:noProof/>
                <w:webHidden/>
              </w:rPr>
              <w:t>1</w:t>
            </w:r>
            <w:r w:rsidR="00F023C3">
              <w:rPr>
                <w:noProof/>
                <w:webHidden/>
              </w:rPr>
              <w:fldChar w:fldCharType="end"/>
            </w:r>
          </w:hyperlink>
        </w:p>
        <w:p w14:paraId="2B6F7D2C" w14:textId="45FA3E0F" w:rsidR="00F023C3" w:rsidRDefault="006C35FD">
          <w:pPr>
            <w:pStyle w:val="TOC2"/>
            <w:rPr>
              <w:rFonts w:asciiTheme="minorHAnsi" w:eastAsiaTheme="minorEastAsia" w:hAnsiTheme="minorHAnsi" w:cstheme="minorBidi"/>
              <w:noProof/>
              <w:szCs w:val="22"/>
            </w:rPr>
          </w:pPr>
          <w:hyperlink w:anchor="_Toc147133931" w:history="1">
            <w:r w:rsidR="00F023C3" w:rsidRPr="003D5010">
              <w:rPr>
                <w:rStyle w:val="Hyperlink"/>
                <w:noProof/>
              </w:rPr>
              <w:t>1.1</w:t>
            </w:r>
            <w:r w:rsidR="00F023C3">
              <w:rPr>
                <w:rFonts w:asciiTheme="minorHAnsi" w:eastAsiaTheme="minorEastAsia" w:hAnsiTheme="minorHAnsi" w:cstheme="minorBidi"/>
                <w:noProof/>
                <w:szCs w:val="22"/>
              </w:rPr>
              <w:tab/>
            </w:r>
            <w:r w:rsidR="00F023C3" w:rsidRPr="003D5010">
              <w:rPr>
                <w:rStyle w:val="Hyperlink"/>
                <w:noProof/>
              </w:rPr>
              <w:t>Εισαγωγή στην Ανάπτυξη Ευφυών Διαλογικών Πρακτόρων</w:t>
            </w:r>
            <w:r w:rsidR="00F023C3">
              <w:rPr>
                <w:noProof/>
                <w:webHidden/>
              </w:rPr>
              <w:tab/>
            </w:r>
            <w:r w:rsidR="00F023C3">
              <w:rPr>
                <w:noProof/>
                <w:webHidden/>
              </w:rPr>
              <w:fldChar w:fldCharType="begin"/>
            </w:r>
            <w:r w:rsidR="00F023C3">
              <w:rPr>
                <w:noProof/>
                <w:webHidden/>
              </w:rPr>
              <w:instrText xml:space="preserve"> PAGEREF _Toc147133931 \h </w:instrText>
            </w:r>
            <w:r w:rsidR="00F023C3">
              <w:rPr>
                <w:noProof/>
                <w:webHidden/>
              </w:rPr>
            </w:r>
            <w:r w:rsidR="00F023C3">
              <w:rPr>
                <w:noProof/>
                <w:webHidden/>
              </w:rPr>
              <w:fldChar w:fldCharType="separate"/>
            </w:r>
            <w:r w:rsidR="00191FE6">
              <w:rPr>
                <w:noProof/>
                <w:webHidden/>
              </w:rPr>
              <w:t>1</w:t>
            </w:r>
            <w:r w:rsidR="00F023C3">
              <w:rPr>
                <w:noProof/>
                <w:webHidden/>
              </w:rPr>
              <w:fldChar w:fldCharType="end"/>
            </w:r>
          </w:hyperlink>
        </w:p>
        <w:p w14:paraId="6F21C611" w14:textId="21EF1B85" w:rsidR="00F023C3" w:rsidRDefault="006C35FD">
          <w:pPr>
            <w:pStyle w:val="TOC2"/>
            <w:rPr>
              <w:rFonts w:asciiTheme="minorHAnsi" w:eastAsiaTheme="minorEastAsia" w:hAnsiTheme="minorHAnsi" w:cstheme="minorBidi"/>
              <w:noProof/>
              <w:szCs w:val="22"/>
            </w:rPr>
          </w:pPr>
          <w:hyperlink w:anchor="_Toc147133932" w:history="1">
            <w:r w:rsidR="00F023C3" w:rsidRPr="003D5010">
              <w:rPr>
                <w:rStyle w:val="Hyperlink"/>
                <w:noProof/>
              </w:rPr>
              <w:t>1.2</w:t>
            </w:r>
            <w:r w:rsidR="00F023C3">
              <w:rPr>
                <w:rFonts w:asciiTheme="minorHAnsi" w:eastAsiaTheme="minorEastAsia" w:hAnsiTheme="minorHAnsi" w:cstheme="minorBidi"/>
                <w:noProof/>
                <w:szCs w:val="22"/>
              </w:rPr>
              <w:tab/>
            </w:r>
            <w:r w:rsidR="00F023C3" w:rsidRPr="003D5010">
              <w:rPr>
                <w:rStyle w:val="Hyperlink"/>
                <w:noProof/>
              </w:rPr>
              <w:t>Σκοπός και Στόχοι της Πτυχιακής Εργασίας</w:t>
            </w:r>
            <w:r w:rsidR="00F023C3">
              <w:rPr>
                <w:noProof/>
                <w:webHidden/>
              </w:rPr>
              <w:tab/>
            </w:r>
            <w:r w:rsidR="00F023C3">
              <w:rPr>
                <w:noProof/>
                <w:webHidden/>
              </w:rPr>
              <w:fldChar w:fldCharType="begin"/>
            </w:r>
            <w:r w:rsidR="00F023C3">
              <w:rPr>
                <w:noProof/>
                <w:webHidden/>
              </w:rPr>
              <w:instrText xml:space="preserve"> PAGEREF _Toc147133932 \h </w:instrText>
            </w:r>
            <w:r w:rsidR="00F023C3">
              <w:rPr>
                <w:noProof/>
                <w:webHidden/>
              </w:rPr>
            </w:r>
            <w:r w:rsidR="00F023C3">
              <w:rPr>
                <w:noProof/>
                <w:webHidden/>
              </w:rPr>
              <w:fldChar w:fldCharType="separate"/>
            </w:r>
            <w:r w:rsidR="00191FE6">
              <w:rPr>
                <w:noProof/>
                <w:webHidden/>
              </w:rPr>
              <w:t>2</w:t>
            </w:r>
            <w:r w:rsidR="00F023C3">
              <w:rPr>
                <w:noProof/>
                <w:webHidden/>
              </w:rPr>
              <w:fldChar w:fldCharType="end"/>
            </w:r>
          </w:hyperlink>
        </w:p>
        <w:p w14:paraId="7DB86625" w14:textId="226E0131" w:rsidR="00F023C3" w:rsidRDefault="006C35FD">
          <w:pPr>
            <w:pStyle w:val="TOC2"/>
            <w:rPr>
              <w:rFonts w:asciiTheme="minorHAnsi" w:eastAsiaTheme="minorEastAsia" w:hAnsiTheme="minorHAnsi" w:cstheme="minorBidi"/>
              <w:noProof/>
              <w:szCs w:val="22"/>
            </w:rPr>
          </w:pPr>
          <w:hyperlink w:anchor="_Toc147133933" w:history="1">
            <w:r w:rsidR="00F023C3" w:rsidRPr="003D5010">
              <w:rPr>
                <w:rStyle w:val="Hyperlink"/>
                <w:noProof/>
              </w:rPr>
              <w:t>1.3</w:t>
            </w:r>
            <w:r w:rsidR="00F023C3">
              <w:rPr>
                <w:rFonts w:asciiTheme="minorHAnsi" w:eastAsiaTheme="minorEastAsia" w:hAnsiTheme="minorHAnsi" w:cstheme="minorBidi"/>
                <w:noProof/>
                <w:szCs w:val="22"/>
              </w:rPr>
              <w:tab/>
            </w:r>
            <w:r w:rsidR="00F023C3" w:rsidRPr="003D5010">
              <w:rPr>
                <w:rStyle w:val="Hyperlink"/>
                <w:noProof/>
              </w:rPr>
              <w:t>Μελέτη Περίπτωσης ενός Διαλογικ</w:t>
            </w:r>
            <w:r w:rsidR="00DA61D2">
              <w:rPr>
                <w:rStyle w:val="Hyperlink"/>
                <w:noProof/>
              </w:rPr>
              <w:t>ού</w:t>
            </w:r>
            <w:r w:rsidR="00F023C3" w:rsidRPr="003D5010">
              <w:rPr>
                <w:rStyle w:val="Hyperlink"/>
                <w:noProof/>
              </w:rPr>
              <w:t xml:space="preserve"> Πράκτορα - Βοηθό Μαθήματος</w:t>
            </w:r>
            <w:r w:rsidR="00F023C3">
              <w:rPr>
                <w:noProof/>
                <w:webHidden/>
              </w:rPr>
              <w:tab/>
            </w:r>
            <w:r w:rsidR="00F023C3">
              <w:rPr>
                <w:noProof/>
                <w:webHidden/>
              </w:rPr>
              <w:fldChar w:fldCharType="begin"/>
            </w:r>
            <w:r w:rsidR="00F023C3">
              <w:rPr>
                <w:noProof/>
                <w:webHidden/>
              </w:rPr>
              <w:instrText xml:space="preserve"> PAGEREF _Toc147133933 \h </w:instrText>
            </w:r>
            <w:r w:rsidR="00F023C3">
              <w:rPr>
                <w:noProof/>
                <w:webHidden/>
              </w:rPr>
            </w:r>
            <w:r w:rsidR="00F023C3">
              <w:rPr>
                <w:noProof/>
                <w:webHidden/>
              </w:rPr>
              <w:fldChar w:fldCharType="separate"/>
            </w:r>
            <w:r w:rsidR="00191FE6">
              <w:rPr>
                <w:noProof/>
                <w:webHidden/>
              </w:rPr>
              <w:t>2</w:t>
            </w:r>
            <w:r w:rsidR="00F023C3">
              <w:rPr>
                <w:noProof/>
                <w:webHidden/>
              </w:rPr>
              <w:fldChar w:fldCharType="end"/>
            </w:r>
          </w:hyperlink>
        </w:p>
        <w:p w14:paraId="26338FE8" w14:textId="6A8D2CE9"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34" w:history="1">
            <w:r w:rsidR="00F023C3" w:rsidRPr="003D5010">
              <w:rPr>
                <w:rStyle w:val="Hyperlink"/>
                <w:noProof/>
                <w:lang w:val="en-US"/>
              </w:rPr>
              <w:t>1.3.1</w:t>
            </w:r>
            <w:r w:rsidR="00F023C3">
              <w:rPr>
                <w:rFonts w:asciiTheme="minorHAnsi" w:eastAsiaTheme="minorEastAsia" w:hAnsiTheme="minorHAnsi" w:cstheme="minorBidi"/>
                <w:noProof/>
                <w:szCs w:val="22"/>
              </w:rPr>
              <w:tab/>
            </w:r>
            <w:r w:rsidR="00F023C3" w:rsidRPr="003D5010">
              <w:rPr>
                <w:rStyle w:val="Hyperlink"/>
                <w:noProof/>
                <w:lang w:val="en-US"/>
              </w:rPr>
              <w:t xml:space="preserve">Σχεδιασμός του </w:t>
            </w:r>
            <w:r w:rsidR="00F023C3" w:rsidRPr="003D5010">
              <w:rPr>
                <w:rStyle w:val="Hyperlink"/>
                <w:noProof/>
              </w:rPr>
              <w:t>Δ</w:t>
            </w:r>
            <w:r w:rsidR="00F023C3" w:rsidRPr="003D5010">
              <w:rPr>
                <w:rStyle w:val="Hyperlink"/>
                <w:noProof/>
                <w:lang w:val="en-US"/>
              </w:rPr>
              <w:t xml:space="preserve">ιαλογικού </w:t>
            </w:r>
            <w:r w:rsidR="00F023C3" w:rsidRPr="003D5010">
              <w:rPr>
                <w:rStyle w:val="Hyperlink"/>
                <w:noProof/>
              </w:rPr>
              <w:t>Π</w:t>
            </w:r>
            <w:r w:rsidR="00F023C3" w:rsidRPr="003D5010">
              <w:rPr>
                <w:rStyle w:val="Hyperlink"/>
                <w:noProof/>
                <w:lang w:val="en-US"/>
              </w:rPr>
              <w:t>ράκτορα</w:t>
            </w:r>
            <w:r w:rsidR="00F023C3">
              <w:rPr>
                <w:noProof/>
                <w:webHidden/>
              </w:rPr>
              <w:tab/>
            </w:r>
            <w:r w:rsidR="00F023C3">
              <w:rPr>
                <w:noProof/>
                <w:webHidden/>
              </w:rPr>
              <w:fldChar w:fldCharType="begin"/>
            </w:r>
            <w:r w:rsidR="00F023C3">
              <w:rPr>
                <w:noProof/>
                <w:webHidden/>
              </w:rPr>
              <w:instrText xml:space="preserve"> PAGEREF _Toc147133934 \h </w:instrText>
            </w:r>
            <w:r w:rsidR="00F023C3">
              <w:rPr>
                <w:noProof/>
                <w:webHidden/>
              </w:rPr>
            </w:r>
            <w:r w:rsidR="00F023C3">
              <w:rPr>
                <w:noProof/>
                <w:webHidden/>
              </w:rPr>
              <w:fldChar w:fldCharType="separate"/>
            </w:r>
            <w:r w:rsidR="00191FE6">
              <w:rPr>
                <w:noProof/>
                <w:webHidden/>
              </w:rPr>
              <w:t>3</w:t>
            </w:r>
            <w:r w:rsidR="00F023C3">
              <w:rPr>
                <w:noProof/>
                <w:webHidden/>
              </w:rPr>
              <w:fldChar w:fldCharType="end"/>
            </w:r>
          </w:hyperlink>
        </w:p>
        <w:p w14:paraId="23247181" w14:textId="4A4996AF"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35" w:history="1">
            <w:r w:rsidR="00F023C3" w:rsidRPr="003D5010">
              <w:rPr>
                <w:rStyle w:val="Hyperlink"/>
                <w:noProof/>
                <w:lang w:val="en-US"/>
              </w:rPr>
              <w:t>1.3.2</w:t>
            </w:r>
            <w:r w:rsidR="00F023C3">
              <w:rPr>
                <w:rFonts w:asciiTheme="minorHAnsi" w:eastAsiaTheme="minorEastAsia" w:hAnsiTheme="minorHAnsi" w:cstheme="minorBidi"/>
                <w:noProof/>
                <w:szCs w:val="22"/>
              </w:rPr>
              <w:tab/>
            </w:r>
            <w:r w:rsidR="00F023C3" w:rsidRPr="003D5010">
              <w:rPr>
                <w:rStyle w:val="Hyperlink"/>
                <w:noProof/>
                <w:lang w:val="en-US"/>
              </w:rPr>
              <w:t xml:space="preserve">Λειτουργίες του </w:t>
            </w:r>
            <w:r w:rsidR="00F023C3" w:rsidRPr="003D5010">
              <w:rPr>
                <w:rStyle w:val="Hyperlink"/>
                <w:noProof/>
              </w:rPr>
              <w:t>Δ</w:t>
            </w:r>
            <w:r w:rsidR="00F023C3" w:rsidRPr="003D5010">
              <w:rPr>
                <w:rStyle w:val="Hyperlink"/>
                <w:noProof/>
                <w:lang w:val="en-US"/>
              </w:rPr>
              <w:t xml:space="preserve">ιαλογικού </w:t>
            </w:r>
            <w:r w:rsidR="00F023C3" w:rsidRPr="003D5010">
              <w:rPr>
                <w:rStyle w:val="Hyperlink"/>
                <w:noProof/>
              </w:rPr>
              <w:t>Π</w:t>
            </w:r>
            <w:r w:rsidR="00F023C3" w:rsidRPr="003D5010">
              <w:rPr>
                <w:rStyle w:val="Hyperlink"/>
                <w:noProof/>
                <w:lang w:val="en-US"/>
              </w:rPr>
              <w:t>ράκτορα</w:t>
            </w:r>
            <w:r w:rsidR="00F023C3">
              <w:rPr>
                <w:noProof/>
                <w:webHidden/>
              </w:rPr>
              <w:tab/>
            </w:r>
            <w:r w:rsidR="00F023C3">
              <w:rPr>
                <w:noProof/>
                <w:webHidden/>
              </w:rPr>
              <w:fldChar w:fldCharType="begin"/>
            </w:r>
            <w:r w:rsidR="00F023C3">
              <w:rPr>
                <w:noProof/>
                <w:webHidden/>
              </w:rPr>
              <w:instrText xml:space="preserve"> PAGEREF _Toc147133935 \h </w:instrText>
            </w:r>
            <w:r w:rsidR="00F023C3">
              <w:rPr>
                <w:noProof/>
                <w:webHidden/>
              </w:rPr>
            </w:r>
            <w:r w:rsidR="00F023C3">
              <w:rPr>
                <w:noProof/>
                <w:webHidden/>
              </w:rPr>
              <w:fldChar w:fldCharType="separate"/>
            </w:r>
            <w:r w:rsidR="00191FE6">
              <w:rPr>
                <w:noProof/>
                <w:webHidden/>
              </w:rPr>
              <w:t>3</w:t>
            </w:r>
            <w:r w:rsidR="00F023C3">
              <w:rPr>
                <w:noProof/>
                <w:webHidden/>
              </w:rPr>
              <w:fldChar w:fldCharType="end"/>
            </w:r>
          </w:hyperlink>
        </w:p>
        <w:p w14:paraId="48231A82" w14:textId="54BCB72A"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36" w:history="1">
            <w:r w:rsidR="00F023C3" w:rsidRPr="003D5010">
              <w:rPr>
                <w:rStyle w:val="Hyperlink"/>
                <w:noProof/>
                <w:lang w:val="en-US"/>
              </w:rPr>
              <w:t>1.3.3</w:t>
            </w:r>
            <w:r w:rsidR="00F023C3">
              <w:rPr>
                <w:rFonts w:asciiTheme="minorHAnsi" w:eastAsiaTheme="minorEastAsia" w:hAnsiTheme="minorHAnsi" w:cstheme="minorBidi"/>
                <w:noProof/>
                <w:szCs w:val="22"/>
              </w:rPr>
              <w:tab/>
            </w:r>
            <w:r w:rsidR="00F023C3" w:rsidRPr="003D5010">
              <w:rPr>
                <w:rStyle w:val="Hyperlink"/>
                <w:noProof/>
                <w:lang w:val="en-US"/>
              </w:rPr>
              <w:t xml:space="preserve">Αλληλεπίδραση με τον </w:t>
            </w:r>
            <w:r w:rsidR="00F023C3" w:rsidRPr="003D5010">
              <w:rPr>
                <w:rStyle w:val="Hyperlink"/>
                <w:noProof/>
              </w:rPr>
              <w:t>Χ</w:t>
            </w:r>
            <w:r w:rsidR="00F023C3" w:rsidRPr="003D5010">
              <w:rPr>
                <w:rStyle w:val="Hyperlink"/>
                <w:noProof/>
                <w:lang w:val="en-US"/>
              </w:rPr>
              <w:t>ρήστη</w:t>
            </w:r>
            <w:r w:rsidR="00F023C3">
              <w:rPr>
                <w:noProof/>
                <w:webHidden/>
              </w:rPr>
              <w:tab/>
            </w:r>
            <w:r w:rsidR="00F023C3">
              <w:rPr>
                <w:noProof/>
                <w:webHidden/>
              </w:rPr>
              <w:fldChar w:fldCharType="begin"/>
            </w:r>
            <w:r w:rsidR="00F023C3">
              <w:rPr>
                <w:noProof/>
                <w:webHidden/>
              </w:rPr>
              <w:instrText xml:space="preserve"> PAGEREF _Toc147133936 \h </w:instrText>
            </w:r>
            <w:r w:rsidR="00F023C3">
              <w:rPr>
                <w:noProof/>
                <w:webHidden/>
              </w:rPr>
            </w:r>
            <w:r w:rsidR="00F023C3">
              <w:rPr>
                <w:noProof/>
                <w:webHidden/>
              </w:rPr>
              <w:fldChar w:fldCharType="separate"/>
            </w:r>
            <w:r w:rsidR="00191FE6">
              <w:rPr>
                <w:noProof/>
                <w:webHidden/>
              </w:rPr>
              <w:t>3</w:t>
            </w:r>
            <w:r w:rsidR="00F023C3">
              <w:rPr>
                <w:noProof/>
                <w:webHidden/>
              </w:rPr>
              <w:fldChar w:fldCharType="end"/>
            </w:r>
          </w:hyperlink>
        </w:p>
        <w:p w14:paraId="05BCD35C" w14:textId="2E39A034"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37" w:history="1">
            <w:r w:rsidR="00F023C3" w:rsidRPr="003D5010">
              <w:rPr>
                <w:rStyle w:val="Hyperlink"/>
                <w:noProof/>
                <w:lang w:val="en-US"/>
              </w:rPr>
              <w:t>1.3.4</w:t>
            </w:r>
            <w:r w:rsidR="00F023C3">
              <w:rPr>
                <w:rFonts w:asciiTheme="minorHAnsi" w:eastAsiaTheme="minorEastAsia" w:hAnsiTheme="minorHAnsi" w:cstheme="minorBidi"/>
                <w:noProof/>
                <w:szCs w:val="22"/>
              </w:rPr>
              <w:tab/>
            </w:r>
            <w:r w:rsidR="00F023C3" w:rsidRPr="003D5010">
              <w:rPr>
                <w:rStyle w:val="Hyperlink"/>
                <w:noProof/>
                <w:lang w:val="en-US"/>
              </w:rPr>
              <w:t xml:space="preserve">Αξιολόγηση και </w:t>
            </w:r>
            <w:r w:rsidR="00F023C3" w:rsidRPr="003D5010">
              <w:rPr>
                <w:rStyle w:val="Hyperlink"/>
                <w:noProof/>
              </w:rPr>
              <w:t>Β</w:t>
            </w:r>
            <w:r w:rsidR="00F023C3" w:rsidRPr="003D5010">
              <w:rPr>
                <w:rStyle w:val="Hyperlink"/>
                <w:noProof/>
                <w:lang w:val="en-US"/>
              </w:rPr>
              <w:t>ελτίωση</w:t>
            </w:r>
            <w:r w:rsidR="00F023C3">
              <w:rPr>
                <w:noProof/>
                <w:webHidden/>
              </w:rPr>
              <w:tab/>
            </w:r>
            <w:r w:rsidR="00F023C3">
              <w:rPr>
                <w:noProof/>
                <w:webHidden/>
              </w:rPr>
              <w:fldChar w:fldCharType="begin"/>
            </w:r>
            <w:r w:rsidR="00F023C3">
              <w:rPr>
                <w:noProof/>
                <w:webHidden/>
              </w:rPr>
              <w:instrText xml:space="preserve"> PAGEREF _Toc147133937 \h </w:instrText>
            </w:r>
            <w:r w:rsidR="00F023C3">
              <w:rPr>
                <w:noProof/>
                <w:webHidden/>
              </w:rPr>
            </w:r>
            <w:r w:rsidR="00F023C3">
              <w:rPr>
                <w:noProof/>
                <w:webHidden/>
              </w:rPr>
              <w:fldChar w:fldCharType="separate"/>
            </w:r>
            <w:r w:rsidR="00191FE6">
              <w:rPr>
                <w:noProof/>
                <w:webHidden/>
              </w:rPr>
              <w:t>4</w:t>
            </w:r>
            <w:r w:rsidR="00F023C3">
              <w:rPr>
                <w:noProof/>
                <w:webHidden/>
              </w:rPr>
              <w:fldChar w:fldCharType="end"/>
            </w:r>
          </w:hyperlink>
        </w:p>
        <w:p w14:paraId="380513A4" w14:textId="33FDFE0B" w:rsidR="00F023C3" w:rsidRDefault="006C35FD">
          <w:pPr>
            <w:pStyle w:val="TOC2"/>
            <w:rPr>
              <w:rFonts w:asciiTheme="minorHAnsi" w:eastAsiaTheme="minorEastAsia" w:hAnsiTheme="minorHAnsi" w:cstheme="minorBidi"/>
              <w:noProof/>
              <w:szCs w:val="22"/>
            </w:rPr>
          </w:pPr>
          <w:hyperlink w:anchor="_Toc147133938" w:history="1">
            <w:r w:rsidR="00F023C3" w:rsidRPr="003D5010">
              <w:rPr>
                <w:rStyle w:val="Hyperlink"/>
                <w:noProof/>
              </w:rPr>
              <w:t>1.4</w:t>
            </w:r>
            <w:r w:rsidR="00F023C3">
              <w:rPr>
                <w:rFonts w:asciiTheme="minorHAnsi" w:eastAsiaTheme="minorEastAsia" w:hAnsiTheme="minorHAnsi" w:cstheme="minorBidi"/>
                <w:noProof/>
                <w:szCs w:val="22"/>
              </w:rPr>
              <w:tab/>
            </w:r>
            <w:r w:rsidR="00F023C3" w:rsidRPr="003D5010">
              <w:rPr>
                <w:rStyle w:val="Hyperlink"/>
                <w:noProof/>
              </w:rPr>
              <w:t>Μέθοδος και Προσέγγιση</w:t>
            </w:r>
            <w:r w:rsidR="00F023C3">
              <w:rPr>
                <w:noProof/>
                <w:webHidden/>
              </w:rPr>
              <w:tab/>
            </w:r>
            <w:r w:rsidR="00F023C3">
              <w:rPr>
                <w:noProof/>
                <w:webHidden/>
              </w:rPr>
              <w:fldChar w:fldCharType="begin"/>
            </w:r>
            <w:r w:rsidR="00F023C3">
              <w:rPr>
                <w:noProof/>
                <w:webHidden/>
              </w:rPr>
              <w:instrText xml:space="preserve"> PAGEREF _Toc147133938 \h </w:instrText>
            </w:r>
            <w:r w:rsidR="00F023C3">
              <w:rPr>
                <w:noProof/>
                <w:webHidden/>
              </w:rPr>
            </w:r>
            <w:r w:rsidR="00F023C3">
              <w:rPr>
                <w:noProof/>
                <w:webHidden/>
              </w:rPr>
              <w:fldChar w:fldCharType="separate"/>
            </w:r>
            <w:r w:rsidR="00191FE6">
              <w:rPr>
                <w:noProof/>
                <w:webHidden/>
              </w:rPr>
              <w:t>4</w:t>
            </w:r>
            <w:r w:rsidR="00F023C3">
              <w:rPr>
                <w:noProof/>
                <w:webHidden/>
              </w:rPr>
              <w:fldChar w:fldCharType="end"/>
            </w:r>
          </w:hyperlink>
        </w:p>
        <w:p w14:paraId="35CF3C4B" w14:textId="6E90FC2C" w:rsidR="00F023C3" w:rsidRDefault="006C35FD">
          <w:pPr>
            <w:pStyle w:val="TOC2"/>
            <w:rPr>
              <w:rFonts w:asciiTheme="minorHAnsi" w:eastAsiaTheme="minorEastAsia" w:hAnsiTheme="minorHAnsi" w:cstheme="minorBidi"/>
              <w:noProof/>
              <w:szCs w:val="22"/>
            </w:rPr>
          </w:pPr>
          <w:hyperlink w:anchor="_Toc147133939" w:history="1">
            <w:r w:rsidR="00F023C3" w:rsidRPr="003D5010">
              <w:rPr>
                <w:rStyle w:val="Hyperlink"/>
                <w:noProof/>
              </w:rPr>
              <w:t>1.5</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_Toc147133939 \h </w:instrText>
            </w:r>
            <w:r w:rsidR="00F023C3">
              <w:rPr>
                <w:noProof/>
                <w:webHidden/>
              </w:rPr>
            </w:r>
            <w:r w:rsidR="00F023C3">
              <w:rPr>
                <w:noProof/>
                <w:webHidden/>
              </w:rPr>
              <w:fldChar w:fldCharType="separate"/>
            </w:r>
            <w:r w:rsidR="00191FE6">
              <w:rPr>
                <w:noProof/>
                <w:webHidden/>
              </w:rPr>
              <w:t>5</w:t>
            </w:r>
            <w:r w:rsidR="00F023C3">
              <w:rPr>
                <w:noProof/>
                <w:webHidden/>
              </w:rPr>
              <w:fldChar w:fldCharType="end"/>
            </w:r>
          </w:hyperlink>
        </w:p>
        <w:p w14:paraId="6A48C82F" w14:textId="34627CB1" w:rsidR="00F023C3" w:rsidRDefault="006C35FD">
          <w:pPr>
            <w:pStyle w:val="TOC1"/>
            <w:tabs>
              <w:tab w:val="left" w:pos="1540"/>
            </w:tabs>
            <w:rPr>
              <w:rFonts w:asciiTheme="minorHAnsi" w:eastAsiaTheme="minorEastAsia" w:hAnsiTheme="minorHAnsi" w:cstheme="minorBidi"/>
              <w:noProof/>
              <w:szCs w:val="22"/>
            </w:rPr>
          </w:pPr>
          <w:hyperlink w:anchor="_Toc147133940" w:history="1">
            <w:r w:rsidR="00F023C3" w:rsidRPr="003D5010">
              <w:rPr>
                <w:rStyle w:val="Hyperlink"/>
                <w:noProof/>
              </w:rPr>
              <w:t>Κεφάλαιο 2ο:</w:t>
            </w:r>
            <w:r w:rsidR="00F023C3">
              <w:rPr>
                <w:rFonts w:asciiTheme="minorHAnsi" w:eastAsiaTheme="minorEastAsia" w:hAnsiTheme="minorHAnsi" w:cstheme="minorBidi"/>
                <w:noProof/>
                <w:szCs w:val="22"/>
              </w:rPr>
              <w:tab/>
            </w:r>
            <w:r w:rsidR="00F023C3" w:rsidRPr="003D5010">
              <w:rPr>
                <w:rStyle w:val="Hyperlink"/>
                <w:noProof/>
              </w:rPr>
              <w:t>Θεωρητικό Υπόβαθρο</w:t>
            </w:r>
            <w:r w:rsidR="00F023C3">
              <w:rPr>
                <w:noProof/>
                <w:webHidden/>
              </w:rPr>
              <w:tab/>
            </w:r>
            <w:r w:rsidR="00F023C3">
              <w:rPr>
                <w:noProof/>
                <w:webHidden/>
              </w:rPr>
              <w:fldChar w:fldCharType="begin"/>
            </w:r>
            <w:r w:rsidR="00F023C3">
              <w:rPr>
                <w:noProof/>
                <w:webHidden/>
              </w:rPr>
              <w:instrText xml:space="preserve"> PAGEREF _Toc147133940 \h </w:instrText>
            </w:r>
            <w:r w:rsidR="00F023C3">
              <w:rPr>
                <w:noProof/>
                <w:webHidden/>
              </w:rPr>
            </w:r>
            <w:r w:rsidR="00F023C3">
              <w:rPr>
                <w:noProof/>
                <w:webHidden/>
              </w:rPr>
              <w:fldChar w:fldCharType="separate"/>
            </w:r>
            <w:r w:rsidR="00191FE6">
              <w:rPr>
                <w:noProof/>
                <w:webHidden/>
              </w:rPr>
              <w:t>7</w:t>
            </w:r>
            <w:r w:rsidR="00F023C3">
              <w:rPr>
                <w:noProof/>
                <w:webHidden/>
              </w:rPr>
              <w:fldChar w:fldCharType="end"/>
            </w:r>
          </w:hyperlink>
        </w:p>
        <w:p w14:paraId="0534A319" w14:textId="2799FFA1" w:rsidR="00F023C3" w:rsidRDefault="006C35FD">
          <w:pPr>
            <w:pStyle w:val="TOC2"/>
            <w:rPr>
              <w:rFonts w:asciiTheme="minorHAnsi" w:eastAsiaTheme="minorEastAsia" w:hAnsiTheme="minorHAnsi" w:cstheme="minorBidi"/>
              <w:noProof/>
              <w:szCs w:val="22"/>
            </w:rPr>
          </w:pPr>
          <w:hyperlink w:anchor="_Toc147133941" w:history="1">
            <w:r w:rsidR="00F023C3" w:rsidRPr="003D5010">
              <w:rPr>
                <w:rStyle w:val="Hyperlink"/>
                <w:noProof/>
              </w:rPr>
              <w:t>2.1</w:t>
            </w:r>
            <w:r w:rsidR="00F023C3">
              <w:rPr>
                <w:rFonts w:asciiTheme="minorHAnsi" w:eastAsiaTheme="minorEastAsia" w:hAnsiTheme="minorHAnsi" w:cstheme="minorBidi"/>
                <w:noProof/>
                <w:szCs w:val="22"/>
              </w:rPr>
              <w:tab/>
            </w:r>
            <w:r w:rsidR="00F023C3" w:rsidRPr="003D5010">
              <w:rPr>
                <w:rStyle w:val="Hyperlink"/>
                <w:noProof/>
              </w:rPr>
              <w:t>Εισαγωγή στην Τεχνητή Νοημοσύνη</w:t>
            </w:r>
            <w:r w:rsidR="00F023C3">
              <w:rPr>
                <w:noProof/>
                <w:webHidden/>
              </w:rPr>
              <w:tab/>
            </w:r>
            <w:r w:rsidR="00F023C3">
              <w:rPr>
                <w:noProof/>
                <w:webHidden/>
              </w:rPr>
              <w:fldChar w:fldCharType="begin"/>
            </w:r>
            <w:r w:rsidR="00F023C3">
              <w:rPr>
                <w:noProof/>
                <w:webHidden/>
              </w:rPr>
              <w:instrText xml:space="preserve"> PAGEREF _Toc147133941 \h </w:instrText>
            </w:r>
            <w:r w:rsidR="00F023C3">
              <w:rPr>
                <w:noProof/>
                <w:webHidden/>
              </w:rPr>
            </w:r>
            <w:r w:rsidR="00F023C3">
              <w:rPr>
                <w:noProof/>
                <w:webHidden/>
              </w:rPr>
              <w:fldChar w:fldCharType="separate"/>
            </w:r>
            <w:r w:rsidR="00191FE6">
              <w:rPr>
                <w:noProof/>
                <w:webHidden/>
              </w:rPr>
              <w:t>7</w:t>
            </w:r>
            <w:r w:rsidR="00F023C3">
              <w:rPr>
                <w:noProof/>
                <w:webHidden/>
              </w:rPr>
              <w:fldChar w:fldCharType="end"/>
            </w:r>
          </w:hyperlink>
        </w:p>
        <w:p w14:paraId="4F619866" w14:textId="7A94C1F1" w:rsidR="00F023C3" w:rsidRDefault="006C35FD">
          <w:pPr>
            <w:pStyle w:val="TOC2"/>
            <w:rPr>
              <w:rFonts w:asciiTheme="minorHAnsi" w:eastAsiaTheme="minorEastAsia" w:hAnsiTheme="minorHAnsi" w:cstheme="minorBidi"/>
              <w:noProof/>
              <w:szCs w:val="22"/>
            </w:rPr>
          </w:pPr>
          <w:hyperlink w:anchor="_Toc147133942" w:history="1">
            <w:r w:rsidR="00F023C3" w:rsidRPr="003D5010">
              <w:rPr>
                <w:rStyle w:val="Hyperlink"/>
                <w:noProof/>
              </w:rPr>
              <w:t>2.2</w:t>
            </w:r>
            <w:r w:rsidR="00F023C3">
              <w:rPr>
                <w:rFonts w:asciiTheme="minorHAnsi" w:eastAsiaTheme="minorEastAsia" w:hAnsiTheme="minorHAnsi" w:cstheme="minorBidi"/>
                <w:noProof/>
                <w:szCs w:val="22"/>
              </w:rPr>
              <w:tab/>
            </w:r>
            <w:r w:rsidR="00F023C3" w:rsidRPr="003D5010">
              <w:rPr>
                <w:rStyle w:val="Hyperlink"/>
                <w:noProof/>
              </w:rPr>
              <w:t>Μηχανική Μάθηση</w:t>
            </w:r>
            <w:r w:rsidR="00F023C3">
              <w:rPr>
                <w:noProof/>
                <w:webHidden/>
              </w:rPr>
              <w:tab/>
            </w:r>
            <w:r w:rsidR="00F023C3">
              <w:rPr>
                <w:noProof/>
                <w:webHidden/>
              </w:rPr>
              <w:fldChar w:fldCharType="begin"/>
            </w:r>
            <w:r w:rsidR="00F023C3">
              <w:rPr>
                <w:noProof/>
                <w:webHidden/>
              </w:rPr>
              <w:instrText xml:space="preserve"> PAGEREF _Toc147133942 \h </w:instrText>
            </w:r>
            <w:r w:rsidR="00F023C3">
              <w:rPr>
                <w:noProof/>
                <w:webHidden/>
              </w:rPr>
            </w:r>
            <w:r w:rsidR="00F023C3">
              <w:rPr>
                <w:noProof/>
                <w:webHidden/>
              </w:rPr>
              <w:fldChar w:fldCharType="separate"/>
            </w:r>
            <w:r w:rsidR="00191FE6">
              <w:rPr>
                <w:noProof/>
                <w:webHidden/>
              </w:rPr>
              <w:t>8</w:t>
            </w:r>
            <w:r w:rsidR="00F023C3">
              <w:rPr>
                <w:noProof/>
                <w:webHidden/>
              </w:rPr>
              <w:fldChar w:fldCharType="end"/>
            </w:r>
          </w:hyperlink>
        </w:p>
        <w:p w14:paraId="6E20623C" w14:textId="53A3D1CC"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43" w:history="1">
            <w:r w:rsidR="00F023C3" w:rsidRPr="003D5010">
              <w:rPr>
                <w:rStyle w:val="Hyperlink"/>
                <w:noProof/>
              </w:rPr>
              <w:t>2.2.1</w:t>
            </w:r>
            <w:r w:rsidR="00F023C3">
              <w:rPr>
                <w:rFonts w:asciiTheme="minorHAnsi" w:eastAsiaTheme="minorEastAsia" w:hAnsiTheme="minorHAnsi" w:cstheme="minorBidi"/>
                <w:noProof/>
                <w:szCs w:val="22"/>
              </w:rPr>
              <w:tab/>
            </w:r>
            <w:r w:rsidR="00F023C3" w:rsidRPr="003D5010">
              <w:rPr>
                <w:rStyle w:val="Hyperlink"/>
                <w:noProof/>
              </w:rPr>
              <w:t>Επιβλεπόμενη (Supervised Learning)</w:t>
            </w:r>
            <w:r w:rsidR="00F023C3">
              <w:rPr>
                <w:noProof/>
                <w:webHidden/>
              </w:rPr>
              <w:tab/>
            </w:r>
            <w:r w:rsidR="00F023C3">
              <w:rPr>
                <w:noProof/>
                <w:webHidden/>
              </w:rPr>
              <w:fldChar w:fldCharType="begin"/>
            </w:r>
            <w:r w:rsidR="00F023C3">
              <w:rPr>
                <w:noProof/>
                <w:webHidden/>
              </w:rPr>
              <w:instrText xml:space="preserve"> PAGEREF _Toc147133943 \h </w:instrText>
            </w:r>
            <w:r w:rsidR="00F023C3">
              <w:rPr>
                <w:noProof/>
                <w:webHidden/>
              </w:rPr>
            </w:r>
            <w:r w:rsidR="00F023C3">
              <w:rPr>
                <w:noProof/>
                <w:webHidden/>
              </w:rPr>
              <w:fldChar w:fldCharType="separate"/>
            </w:r>
            <w:r w:rsidR="00191FE6">
              <w:rPr>
                <w:noProof/>
                <w:webHidden/>
              </w:rPr>
              <w:t>8</w:t>
            </w:r>
            <w:r w:rsidR="00F023C3">
              <w:rPr>
                <w:noProof/>
                <w:webHidden/>
              </w:rPr>
              <w:fldChar w:fldCharType="end"/>
            </w:r>
          </w:hyperlink>
        </w:p>
        <w:p w14:paraId="6B658830" w14:textId="7926C40A"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44" w:history="1">
            <w:r w:rsidR="00F023C3" w:rsidRPr="003D5010">
              <w:rPr>
                <w:rStyle w:val="Hyperlink"/>
                <w:noProof/>
                <w:lang w:val="en-US"/>
              </w:rPr>
              <w:t>2.2.2</w:t>
            </w:r>
            <w:r w:rsidR="00F023C3">
              <w:rPr>
                <w:rFonts w:asciiTheme="minorHAnsi" w:eastAsiaTheme="minorEastAsia" w:hAnsiTheme="minorHAnsi" w:cstheme="minorBidi"/>
                <w:noProof/>
                <w:szCs w:val="22"/>
              </w:rPr>
              <w:tab/>
            </w:r>
            <w:r w:rsidR="00F023C3" w:rsidRPr="003D5010">
              <w:rPr>
                <w:rStyle w:val="Hyperlink"/>
                <w:noProof/>
              </w:rPr>
              <w:t>Μη Επιβλεπόμενη (Unsupervised Learning)</w:t>
            </w:r>
            <w:r w:rsidR="00F023C3">
              <w:rPr>
                <w:noProof/>
                <w:webHidden/>
              </w:rPr>
              <w:tab/>
            </w:r>
            <w:r w:rsidR="00F023C3">
              <w:rPr>
                <w:noProof/>
                <w:webHidden/>
              </w:rPr>
              <w:fldChar w:fldCharType="begin"/>
            </w:r>
            <w:r w:rsidR="00F023C3">
              <w:rPr>
                <w:noProof/>
                <w:webHidden/>
              </w:rPr>
              <w:instrText xml:space="preserve"> PAGEREF _Toc147133944 \h </w:instrText>
            </w:r>
            <w:r w:rsidR="00F023C3">
              <w:rPr>
                <w:noProof/>
                <w:webHidden/>
              </w:rPr>
            </w:r>
            <w:r w:rsidR="00F023C3">
              <w:rPr>
                <w:noProof/>
                <w:webHidden/>
              </w:rPr>
              <w:fldChar w:fldCharType="separate"/>
            </w:r>
            <w:r w:rsidR="00191FE6">
              <w:rPr>
                <w:noProof/>
                <w:webHidden/>
              </w:rPr>
              <w:t>9</w:t>
            </w:r>
            <w:r w:rsidR="00F023C3">
              <w:rPr>
                <w:noProof/>
                <w:webHidden/>
              </w:rPr>
              <w:fldChar w:fldCharType="end"/>
            </w:r>
          </w:hyperlink>
        </w:p>
        <w:p w14:paraId="312684F6" w14:textId="0F24594A"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45" w:history="1">
            <w:r w:rsidR="00F023C3" w:rsidRPr="003D5010">
              <w:rPr>
                <w:rStyle w:val="Hyperlink"/>
                <w:noProof/>
                <w:lang w:val="en-US"/>
              </w:rPr>
              <w:t>2.2.3</w:t>
            </w:r>
            <w:r w:rsidR="00F023C3">
              <w:rPr>
                <w:rFonts w:asciiTheme="minorHAnsi" w:eastAsiaTheme="minorEastAsia" w:hAnsiTheme="minorHAnsi" w:cstheme="minorBidi"/>
                <w:noProof/>
                <w:szCs w:val="22"/>
              </w:rPr>
              <w:tab/>
            </w:r>
            <w:r w:rsidR="00F023C3" w:rsidRPr="003D5010">
              <w:rPr>
                <w:rStyle w:val="Hyperlink"/>
                <w:noProof/>
              </w:rPr>
              <w:t>Ημι</w:t>
            </w:r>
            <w:r w:rsidR="00F023C3" w:rsidRPr="003D5010">
              <w:rPr>
                <w:rStyle w:val="Hyperlink"/>
                <w:noProof/>
                <w:lang w:val="en-US"/>
              </w:rPr>
              <w:t>-</w:t>
            </w:r>
            <w:r w:rsidR="00F023C3" w:rsidRPr="003D5010">
              <w:rPr>
                <w:rStyle w:val="Hyperlink"/>
                <w:noProof/>
              </w:rPr>
              <w:t>Επιβλεπόμενη</w:t>
            </w:r>
            <w:r w:rsidR="00F023C3" w:rsidRPr="003D5010">
              <w:rPr>
                <w:rStyle w:val="Hyperlink"/>
                <w:noProof/>
                <w:lang w:val="en-US"/>
              </w:rPr>
              <w:t xml:space="preserve"> (Semi-Supervised Learning)</w:t>
            </w:r>
            <w:r w:rsidR="00F023C3">
              <w:rPr>
                <w:noProof/>
                <w:webHidden/>
              </w:rPr>
              <w:tab/>
            </w:r>
            <w:r w:rsidR="00F023C3">
              <w:rPr>
                <w:noProof/>
                <w:webHidden/>
              </w:rPr>
              <w:fldChar w:fldCharType="begin"/>
            </w:r>
            <w:r w:rsidR="00F023C3">
              <w:rPr>
                <w:noProof/>
                <w:webHidden/>
              </w:rPr>
              <w:instrText xml:space="preserve"> PAGEREF _Toc147133945 \h </w:instrText>
            </w:r>
            <w:r w:rsidR="00F023C3">
              <w:rPr>
                <w:noProof/>
                <w:webHidden/>
              </w:rPr>
            </w:r>
            <w:r w:rsidR="00F023C3">
              <w:rPr>
                <w:noProof/>
                <w:webHidden/>
              </w:rPr>
              <w:fldChar w:fldCharType="separate"/>
            </w:r>
            <w:r w:rsidR="00191FE6">
              <w:rPr>
                <w:noProof/>
                <w:webHidden/>
              </w:rPr>
              <w:t>9</w:t>
            </w:r>
            <w:r w:rsidR="00F023C3">
              <w:rPr>
                <w:noProof/>
                <w:webHidden/>
              </w:rPr>
              <w:fldChar w:fldCharType="end"/>
            </w:r>
          </w:hyperlink>
        </w:p>
        <w:p w14:paraId="2DC79E05" w14:textId="1CF0E777"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46" w:history="1">
            <w:r w:rsidR="00F023C3" w:rsidRPr="003D5010">
              <w:rPr>
                <w:rStyle w:val="Hyperlink"/>
                <w:noProof/>
              </w:rPr>
              <w:t>2.2.4</w:t>
            </w:r>
            <w:r w:rsidR="00F023C3">
              <w:rPr>
                <w:rFonts w:asciiTheme="minorHAnsi" w:eastAsiaTheme="minorEastAsia" w:hAnsiTheme="minorHAnsi" w:cstheme="minorBidi"/>
                <w:noProof/>
                <w:szCs w:val="22"/>
              </w:rPr>
              <w:tab/>
            </w:r>
            <w:r w:rsidR="00F023C3" w:rsidRPr="003D5010">
              <w:rPr>
                <w:rStyle w:val="Hyperlink"/>
                <w:noProof/>
              </w:rPr>
              <w:t>Ενισχυμένη (Reinforcement Learning)</w:t>
            </w:r>
            <w:r w:rsidR="00F023C3">
              <w:rPr>
                <w:noProof/>
                <w:webHidden/>
              </w:rPr>
              <w:tab/>
            </w:r>
            <w:r w:rsidR="00F023C3">
              <w:rPr>
                <w:noProof/>
                <w:webHidden/>
              </w:rPr>
              <w:fldChar w:fldCharType="begin"/>
            </w:r>
            <w:r w:rsidR="00F023C3">
              <w:rPr>
                <w:noProof/>
                <w:webHidden/>
              </w:rPr>
              <w:instrText xml:space="preserve"> PAGEREF _Toc147133946 \h </w:instrText>
            </w:r>
            <w:r w:rsidR="00F023C3">
              <w:rPr>
                <w:noProof/>
                <w:webHidden/>
              </w:rPr>
            </w:r>
            <w:r w:rsidR="00F023C3">
              <w:rPr>
                <w:noProof/>
                <w:webHidden/>
              </w:rPr>
              <w:fldChar w:fldCharType="separate"/>
            </w:r>
            <w:r w:rsidR="00191FE6">
              <w:rPr>
                <w:noProof/>
                <w:webHidden/>
              </w:rPr>
              <w:t>10</w:t>
            </w:r>
            <w:r w:rsidR="00F023C3">
              <w:rPr>
                <w:noProof/>
                <w:webHidden/>
              </w:rPr>
              <w:fldChar w:fldCharType="end"/>
            </w:r>
          </w:hyperlink>
        </w:p>
        <w:p w14:paraId="5E05F8B0" w14:textId="6B369761" w:rsidR="00F023C3" w:rsidRDefault="006C35FD">
          <w:pPr>
            <w:pStyle w:val="TOC2"/>
            <w:rPr>
              <w:rFonts w:asciiTheme="minorHAnsi" w:eastAsiaTheme="minorEastAsia" w:hAnsiTheme="minorHAnsi" w:cstheme="minorBidi"/>
              <w:noProof/>
              <w:szCs w:val="22"/>
            </w:rPr>
          </w:pPr>
          <w:hyperlink w:anchor="_Toc147133947" w:history="1">
            <w:r w:rsidR="00F023C3" w:rsidRPr="003D5010">
              <w:rPr>
                <w:rStyle w:val="Hyperlink"/>
                <w:noProof/>
              </w:rPr>
              <w:t>2.3</w:t>
            </w:r>
            <w:r w:rsidR="00F023C3">
              <w:rPr>
                <w:rFonts w:asciiTheme="minorHAnsi" w:eastAsiaTheme="minorEastAsia" w:hAnsiTheme="minorHAnsi" w:cstheme="minorBidi"/>
                <w:noProof/>
                <w:szCs w:val="22"/>
              </w:rPr>
              <w:tab/>
            </w:r>
            <w:r w:rsidR="00F023C3" w:rsidRPr="003D5010">
              <w:rPr>
                <w:rStyle w:val="Hyperlink"/>
                <w:noProof/>
              </w:rPr>
              <w:t>Βαθιά Μηχανική Μάθηση</w:t>
            </w:r>
            <w:r w:rsidR="00F023C3">
              <w:rPr>
                <w:noProof/>
                <w:webHidden/>
              </w:rPr>
              <w:tab/>
            </w:r>
            <w:r w:rsidR="00F023C3">
              <w:rPr>
                <w:noProof/>
                <w:webHidden/>
              </w:rPr>
              <w:fldChar w:fldCharType="begin"/>
            </w:r>
            <w:r w:rsidR="00F023C3">
              <w:rPr>
                <w:noProof/>
                <w:webHidden/>
              </w:rPr>
              <w:instrText xml:space="preserve"> PAGEREF _Toc147133947 \h </w:instrText>
            </w:r>
            <w:r w:rsidR="00F023C3">
              <w:rPr>
                <w:noProof/>
                <w:webHidden/>
              </w:rPr>
            </w:r>
            <w:r w:rsidR="00F023C3">
              <w:rPr>
                <w:noProof/>
                <w:webHidden/>
              </w:rPr>
              <w:fldChar w:fldCharType="separate"/>
            </w:r>
            <w:r w:rsidR="00191FE6">
              <w:rPr>
                <w:noProof/>
                <w:webHidden/>
              </w:rPr>
              <w:t>10</w:t>
            </w:r>
            <w:r w:rsidR="00F023C3">
              <w:rPr>
                <w:noProof/>
                <w:webHidden/>
              </w:rPr>
              <w:fldChar w:fldCharType="end"/>
            </w:r>
          </w:hyperlink>
        </w:p>
        <w:p w14:paraId="26224DBB" w14:textId="2E84381B"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48" w:history="1">
            <w:r w:rsidR="00F023C3" w:rsidRPr="003D5010">
              <w:rPr>
                <w:rStyle w:val="Hyperlink"/>
                <w:noProof/>
                <w:lang w:val="en-US"/>
              </w:rPr>
              <w:t>2.3.1</w:t>
            </w:r>
            <w:r w:rsidR="00F023C3">
              <w:rPr>
                <w:rFonts w:asciiTheme="minorHAnsi" w:eastAsiaTheme="minorEastAsia" w:hAnsiTheme="minorHAnsi" w:cstheme="minorBidi"/>
                <w:noProof/>
                <w:szCs w:val="22"/>
              </w:rPr>
              <w:tab/>
            </w:r>
            <w:r w:rsidR="00F023C3" w:rsidRPr="003D5010">
              <w:rPr>
                <w:rStyle w:val="Hyperlink"/>
                <w:noProof/>
              </w:rPr>
              <w:t>Συνελικτικά</w:t>
            </w:r>
            <w:r w:rsidR="00F023C3" w:rsidRPr="003D5010">
              <w:rPr>
                <w:rStyle w:val="Hyperlink"/>
                <w:noProof/>
                <w:lang w:val="en-US"/>
              </w:rPr>
              <w:t xml:space="preserve"> </w:t>
            </w:r>
            <w:r w:rsidR="00F023C3" w:rsidRPr="003D5010">
              <w:rPr>
                <w:rStyle w:val="Hyperlink"/>
                <w:noProof/>
              </w:rPr>
              <w:t>Νευρωνικά</w:t>
            </w:r>
            <w:r w:rsidR="00F023C3" w:rsidRPr="003D5010">
              <w:rPr>
                <w:rStyle w:val="Hyperlink"/>
                <w:noProof/>
                <w:lang w:val="en-US"/>
              </w:rPr>
              <w:t xml:space="preserve"> </w:t>
            </w:r>
            <w:r w:rsidR="00F023C3" w:rsidRPr="003D5010">
              <w:rPr>
                <w:rStyle w:val="Hyperlink"/>
                <w:noProof/>
              </w:rPr>
              <w:t>Δίκτυα</w:t>
            </w:r>
            <w:r w:rsidR="00F023C3" w:rsidRPr="003D5010">
              <w:rPr>
                <w:rStyle w:val="Hyperlink"/>
                <w:noProof/>
                <w:lang w:val="en-US"/>
              </w:rPr>
              <w:t xml:space="preserve"> (Convolutional Neural Networks CNNs)</w:t>
            </w:r>
            <w:r w:rsidR="00F023C3">
              <w:rPr>
                <w:noProof/>
                <w:webHidden/>
              </w:rPr>
              <w:tab/>
            </w:r>
            <w:r w:rsidR="00F023C3">
              <w:rPr>
                <w:noProof/>
                <w:webHidden/>
              </w:rPr>
              <w:fldChar w:fldCharType="begin"/>
            </w:r>
            <w:r w:rsidR="00F023C3">
              <w:rPr>
                <w:noProof/>
                <w:webHidden/>
              </w:rPr>
              <w:instrText xml:space="preserve"> PAGEREF _Toc147133948 \h </w:instrText>
            </w:r>
            <w:r w:rsidR="00F023C3">
              <w:rPr>
                <w:noProof/>
                <w:webHidden/>
              </w:rPr>
            </w:r>
            <w:r w:rsidR="00F023C3">
              <w:rPr>
                <w:noProof/>
                <w:webHidden/>
              </w:rPr>
              <w:fldChar w:fldCharType="separate"/>
            </w:r>
            <w:r w:rsidR="00191FE6">
              <w:rPr>
                <w:noProof/>
                <w:webHidden/>
              </w:rPr>
              <w:t>11</w:t>
            </w:r>
            <w:r w:rsidR="00F023C3">
              <w:rPr>
                <w:noProof/>
                <w:webHidden/>
              </w:rPr>
              <w:fldChar w:fldCharType="end"/>
            </w:r>
          </w:hyperlink>
        </w:p>
        <w:p w14:paraId="0D0CD7F4" w14:textId="5DA57885"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49" w:history="1">
            <w:r w:rsidR="00F023C3" w:rsidRPr="003D5010">
              <w:rPr>
                <w:rStyle w:val="Hyperlink"/>
                <w:noProof/>
              </w:rPr>
              <w:t>2.3.2</w:t>
            </w:r>
            <w:r w:rsidR="00F023C3">
              <w:rPr>
                <w:rFonts w:asciiTheme="minorHAnsi" w:eastAsiaTheme="minorEastAsia" w:hAnsiTheme="minorHAnsi" w:cstheme="minorBidi"/>
                <w:noProof/>
                <w:szCs w:val="22"/>
              </w:rPr>
              <w:tab/>
            </w:r>
            <w:r w:rsidR="00F023C3" w:rsidRPr="003D5010">
              <w:rPr>
                <w:rStyle w:val="Hyperlink"/>
                <w:noProof/>
              </w:rPr>
              <w:t>Επαναλαμβανόμενα Νευρωνικά Δίκτυα (Recurrent Neural Networks RNNs)</w:t>
            </w:r>
            <w:r w:rsidR="00F023C3">
              <w:rPr>
                <w:noProof/>
                <w:webHidden/>
              </w:rPr>
              <w:tab/>
            </w:r>
            <w:r w:rsidR="00F023C3">
              <w:rPr>
                <w:noProof/>
                <w:webHidden/>
              </w:rPr>
              <w:fldChar w:fldCharType="begin"/>
            </w:r>
            <w:r w:rsidR="00F023C3">
              <w:rPr>
                <w:noProof/>
                <w:webHidden/>
              </w:rPr>
              <w:instrText xml:space="preserve"> PAGEREF _Toc147133949 \h </w:instrText>
            </w:r>
            <w:r w:rsidR="00F023C3">
              <w:rPr>
                <w:noProof/>
                <w:webHidden/>
              </w:rPr>
            </w:r>
            <w:r w:rsidR="00F023C3">
              <w:rPr>
                <w:noProof/>
                <w:webHidden/>
              </w:rPr>
              <w:fldChar w:fldCharType="separate"/>
            </w:r>
            <w:r w:rsidR="00191FE6">
              <w:rPr>
                <w:noProof/>
                <w:webHidden/>
              </w:rPr>
              <w:t>11</w:t>
            </w:r>
            <w:r w:rsidR="00F023C3">
              <w:rPr>
                <w:noProof/>
                <w:webHidden/>
              </w:rPr>
              <w:fldChar w:fldCharType="end"/>
            </w:r>
          </w:hyperlink>
        </w:p>
        <w:p w14:paraId="40C55706" w14:textId="0BE113B3"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50" w:history="1">
            <w:r w:rsidR="00F023C3" w:rsidRPr="003D5010">
              <w:rPr>
                <w:rStyle w:val="Hyperlink"/>
                <w:noProof/>
                <w:lang w:val="en-US"/>
              </w:rPr>
              <w:t>2.3.3</w:t>
            </w:r>
            <w:r w:rsidR="00F023C3">
              <w:rPr>
                <w:rFonts w:asciiTheme="minorHAnsi" w:eastAsiaTheme="minorEastAsia" w:hAnsiTheme="minorHAnsi" w:cstheme="minorBidi"/>
                <w:noProof/>
                <w:szCs w:val="22"/>
              </w:rPr>
              <w:tab/>
            </w:r>
            <w:r w:rsidR="00F023C3" w:rsidRPr="003D5010">
              <w:rPr>
                <w:rStyle w:val="Hyperlink"/>
                <w:noProof/>
                <w:lang w:val="en-US"/>
              </w:rPr>
              <w:t>Μετασχηματιστής</w:t>
            </w:r>
            <w:r w:rsidR="00F023C3" w:rsidRPr="003D5010">
              <w:rPr>
                <w:rStyle w:val="Hyperlink"/>
                <w:noProof/>
              </w:rPr>
              <w:t xml:space="preserve"> (</w:t>
            </w:r>
            <w:r w:rsidR="00F023C3" w:rsidRPr="003D5010">
              <w:rPr>
                <w:rStyle w:val="Hyperlink"/>
                <w:noProof/>
                <w:lang w:val="en-US"/>
              </w:rPr>
              <w:t>Transformer</w:t>
            </w:r>
            <w:r w:rsidR="00F023C3" w:rsidRPr="003D5010">
              <w:rPr>
                <w:rStyle w:val="Hyperlink"/>
                <w:noProof/>
              </w:rPr>
              <w:t>)</w:t>
            </w:r>
            <w:r w:rsidR="00F023C3">
              <w:rPr>
                <w:noProof/>
                <w:webHidden/>
              </w:rPr>
              <w:tab/>
            </w:r>
            <w:r w:rsidR="00F023C3">
              <w:rPr>
                <w:noProof/>
                <w:webHidden/>
              </w:rPr>
              <w:fldChar w:fldCharType="begin"/>
            </w:r>
            <w:r w:rsidR="00F023C3">
              <w:rPr>
                <w:noProof/>
                <w:webHidden/>
              </w:rPr>
              <w:instrText xml:space="preserve"> PAGEREF _Toc147133950 \h </w:instrText>
            </w:r>
            <w:r w:rsidR="00F023C3">
              <w:rPr>
                <w:noProof/>
                <w:webHidden/>
              </w:rPr>
            </w:r>
            <w:r w:rsidR="00F023C3">
              <w:rPr>
                <w:noProof/>
                <w:webHidden/>
              </w:rPr>
              <w:fldChar w:fldCharType="separate"/>
            </w:r>
            <w:r w:rsidR="00191FE6">
              <w:rPr>
                <w:noProof/>
                <w:webHidden/>
              </w:rPr>
              <w:t>12</w:t>
            </w:r>
            <w:r w:rsidR="00F023C3">
              <w:rPr>
                <w:noProof/>
                <w:webHidden/>
              </w:rPr>
              <w:fldChar w:fldCharType="end"/>
            </w:r>
          </w:hyperlink>
        </w:p>
        <w:p w14:paraId="6DA86189" w14:textId="017AE6E9" w:rsidR="00F023C3" w:rsidRDefault="006C35FD">
          <w:pPr>
            <w:pStyle w:val="TOC2"/>
            <w:rPr>
              <w:rFonts w:asciiTheme="minorHAnsi" w:eastAsiaTheme="minorEastAsia" w:hAnsiTheme="minorHAnsi" w:cstheme="minorBidi"/>
              <w:noProof/>
              <w:szCs w:val="22"/>
            </w:rPr>
          </w:pPr>
          <w:hyperlink w:anchor="_Toc147133951" w:history="1">
            <w:r w:rsidR="00F023C3" w:rsidRPr="003D5010">
              <w:rPr>
                <w:rStyle w:val="Hyperlink"/>
                <w:noProof/>
              </w:rPr>
              <w:t>2.4</w:t>
            </w:r>
            <w:r w:rsidR="00F023C3">
              <w:rPr>
                <w:rFonts w:asciiTheme="minorHAnsi" w:eastAsiaTheme="minorEastAsia" w:hAnsiTheme="minorHAnsi" w:cstheme="minorBidi"/>
                <w:noProof/>
                <w:szCs w:val="22"/>
              </w:rPr>
              <w:tab/>
            </w:r>
            <w:r w:rsidR="00F023C3" w:rsidRPr="003D5010">
              <w:rPr>
                <w:rStyle w:val="Hyperlink"/>
                <w:noProof/>
              </w:rPr>
              <w:t>Νευρωνικά Δίκτυα</w:t>
            </w:r>
            <w:r w:rsidR="00F023C3">
              <w:rPr>
                <w:noProof/>
                <w:webHidden/>
              </w:rPr>
              <w:tab/>
            </w:r>
            <w:r w:rsidR="00F023C3">
              <w:rPr>
                <w:noProof/>
                <w:webHidden/>
              </w:rPr>
              <w:fldChar w:fldCharType="begin"/>
            </w:r>
            <w:r w:rsidR="00F023C3">
              <w:rPr>
                <w:noProof/>
                <w:webHidden/>
              </w:rPr>
              <w:instrText xml:space="preserve"> PAGEREF _Toc147133951 \h </w:instrText>
            </w:r>
            <w:r w:rsidR="00F023C3">
              <w:rPr>
                <w:noProof/>
                <w:webHidden/>
              </w:rPr>
            </w:r>
            <w:r w:rsidR="00F023C3">
              <w:rPr>
                <w:noProof/>
                <w:webHidden/>
              </w:rPr>
              <w:fldChar w:fldCharType="separate"/>
            </w:r>
            <w:r w:rsidR="00191FE6">
              <w:rPr>
                <w:noProof/>
                <w:webHidden/>
              </w:rPr>
              <w:t>12</w:t>
            </w:r>
            <w:r w:rsidR="00F023C3">
              <w:rPr>
                <w:noProof/>
                <w:webHidden/>
              </w:rPr>
              <w:fldChar w:fldCharType="end"/>
            </w:r>
          </w:hyperlink>
        </w:p>
        <w:p w14:paraId="6FB2B53C" w14:textId="0CC24B91" w:rsidR="00F023C3" w:rsidRDefault="006C35FD">
          <w:pPr>
            <w:pStyle w:val="TOC2"/>
            <w:rPr>
              <w:rFonts w:asciiTheme="minorHAnsi" w:eastAsiaTheme="minorEastAsia" w:hAnsiTheme="minorHAnsi" w:cstheme="minorBidi"/>
              <w:noProof/>
              <w:szCs w:val="22"/>
            </w:rPr>
          </w:pPr>
          <w:hyperlink w:anchor="_Toc147133952" w:history="1">
            <w:r w:rsidR="00F023C3" w:rsidRPr="003D5010">
              <w:rPr>
                <w:rStyle w:val="Hyperlink"/>
                <w:noProof/>
              </w:rPr>
              <w:t>2.5</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_Toc147133952 \h </w:instrText>
            </w:r>
            <w:r w:rsidR="00F023C3">
              <w:rPr>
                <w:noProof/>
                <w:webHidden/>
              </w:rPr>
            </w:r>
            <w:r w:rsidR="00F023C3">
              <w:rPr>
                <w:noProof/>
                <w:webHidden/>
              </w:rPr>
              <w:fldChar w:fldCharType="separate"/>
            </w:r>
            <w:r w:rsidR="00191FE6">
              <w:rPr>
                <w:noProof/>
                <w:webHidden/>
              </w:rPr>
              <w:t>13</w:t>
            </w:r>
            <w:r w:rsidR="00F023C3">
              <w:rPr>
                <w:noProof/>
                <w:webHidden/>
              </w:rPr>
              <w:fldChar w:fldCharType="end"/>
            </w:r>
          </w:hyperlink>
        </w:p>
        <w:p w14:paraId="35DFB15D" w14:textId="7EC5F7F9" w:rsidR="00F023C3" w:rsidRDefault="006C35FD">
          <w:pPr>
            <w:pStyle w:val="TOC1"/>
            <w:tabs>
              <w:tab w:val="left" w:pos="1760"/>
            </w:tabs>
            <w:rPr>
              <w:rFonts w:asciiTheme="minorHAnsi" w:eastAsiaTheme="minorEastAsia" w:hAnsiTheme="minorHAnsi" w:cstheme="minorBidi"/>
              <w:noProof/>
              <w:szCs w:val="22"/>
            </w:rPr>
          </w:pPr>
          <w:hyperlink w:anchor="_Toc147133953" w:history="1">
            <w:r w:rsidR="00F023C3" w:rsidRPr="003D5010">
              <w:rPr>
                <w:rStyle w:val="Hyperlink"/>
                <w:noProof/>
              </w:rPr>
              <w:t>Κεφάλαιο 3ο:</w:t>
            </w:r>
            <w:r w:rsidR="00F023C3">
              <w:rPr>
                <w:rFonts w:asciiTheme="minorHAnsi" w:eastAsiaTheme="minorEastAsia" w:hAnsiTheme="minorHAnsi" w:cstheme="minorBidi"/>
                <w:noProof/>
                <w:szCs w:val="22"/>
              </w:rPr>
              <w:tab/>
            </w:r>
            <w:r w:rsidR="00F023C3" w:rsidRPr="003D5010">
              <w:rPr>
                <w:rStyle w:val="Hyperlink"/>
                <w:noProof/>
              </w:rPr>
              <w:t>Συστηματική Συγκριτική Μελέτη των Εργαλείων Ανάπτυξης Ευφυών Διαλογικών Πρακτόρων</w:t>
            </w:r>
            <w:r w:rsidR="00F023C3">
              <w:rPr>
                <w:noProof/>
                <w:webHidden/>
              </w:rPr>
              <w:tab/>
            </w:r>
            <w:r w:rsidR="00F023C3">
              <w:rPr>
                <w:noProof/>
                <w:webHidden/>
              </w:rPr>
              <w:fldChar w:fldCharType="begin"/>
            </w:r>
            <w:r w:rsidR="00F023C3">
              <w:rPr>
                <w:noProof/>
                <w:webHidden/>
              </w:rPr>
              <w:instrText xml:space="preserve"> PAGEREF _Toc147133953 \h </w:instrText>
            </w:r>
            <w:r w:rsidR="00F023C3">
              <w:rPr>
                <w:noProof/>
                <w:webHidden/>
              </w:rPr>
            </w:r>
            <w:r w:rsidR="00F023C3">
              <w:rPr>
                <w:noProof/>
                <w:webHidden/>
              </w:rPr>
              <w:fldChar w:fldCharType="separate"/>
            </w:r>
            <w:r w:rsidR="00191FE6">
              <w:rPr>
                <w:noProof/>
                <w:webHidden/>
              </w:rPr>
              <w:t>14</w:t>
            </w:r>
            <w:r w:rsidR="00F023C3">
              <w:rPr>
                <w:noProof/>
                <w:webHidden/>
              </w:rPr>
              <w:fldChar w:fldCharType="end"/>
            </w:r>
          </w:hyperlink>
        </w:p>
        <w:p w14:paraId="61A40C48" w14:textId="6DE36677" w:rsidR="00F023C3" w:rsidRDefault="006C35FD">
          <w:pPr>
            <w:pStyle w:val="TOC2"/>
            <w:rPr>
              <w:rFonts w:asciiTheme="minorHAnsi" w:eastAsiaTheme="minorEastAsia" w:hAnsiTheme="minorHAnsi" w:cstheme="minorBidi"/>
              <w:noProof/>
              <w:szCs w:val="22"/>
            </w:rPr>
          </w:pPr>
          <w:hyperlink w:anchor="_Toc147133954" w:history="1">
            <w:r w:rsidR="00F023C3" w:rsidRPr="003D5010">
              <w:rPr>
                <w:rStyle w:val="Hyperlink"/>
                <w:noProof/>
              </w:rPr>
              <w:t>3.1</w:t>
            </w:r>
            <w:r w:rsidR="00F023C3">
              <w:rPr>
                <w:rFonts w:asciiTheme="minorHAnsi" w:eastAsiaTheme="minorEastAsia" w:hAnsiTheme="minorHAnsi" w:cstheme="minorBidi"/>
                <w:noProof/>
                <w:szCs w:val="22"/>
              </w:rPr>
              <w:tab/>
            </w:r>
            <w:r w:rsidR="00F023C3" w:rsidRPr="003D5010">
              <w:rPr>
                <w:rStyle w:val="Hyperlink"/>
                <w:noProof/>
              </w:rPr>
              <w:t>Εργαλεία Ανάπτυξης Ευφυών Διαλογικών Πρακτόρων</w:t>
            </w:r>
            <w:r w:rsidR="00F023C3">
              <w:rPr>
                <w:noProof/>
                <w:webHidden/>
              </w:rPr>
              <w:tab/>
            </w:r>
            <w:r w:rsidR="00F023C3">
              <w:rPr>
                <w:noProof/>
                <w:webHidden/>
              </w:rPr>
              <w:fldChar w:fldCharType="begin"/>
            </w:r>
            <w:r w:rsidR="00F023C3">
              <w:rPr>
                <w:noProof/>
                <w:webHidden/>
              </w:rPr>
              <w:instrText xml:space="preserve"> PAGEREF _Toc147133954 \h </w:instrText>
            </w:r>
            <w:r w:rsidR="00F023C3">
              <w:rPr>
                <w:noProof/>
                <w:webHidden/>
              </w:rPr>
            </w:r>
            <w:r w:rsidR="00F023C3">
              <w:rPr>
                <w:noProof/>
                <w:webHidden/>
              </w:rPr>
              <w:fldChar w:fldCharType="separate"/>
            </w:r>
            <w:r w:rsidR="00191FE6">
              <w:rPr>
                <w:noProof/>
                <w:webHidden/>
              </w:rPr>
              <w:t>14</w:t>
            </w:r>
            <w:r w:rsidR="00F023C3">
              <w:rPr>
                <w:noProof/>
                <w:webHidden/>
              </w:rPr>
              <w:fldChar w:fldCharType="end"/>
            </w:r>
          </w:hyperlink>
        </w:p>
        <w:p w14:paraId="6D781BA4" w14:textId="4D604424"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55" w:history="1">
            <w:r w:rsidR="00F023C3" w:rsidRPr="003D5010">
              <w:rPr>
                <w:rStyle w:val="Hyperlink"/>
                <w:noProof/>
                <w:lang w:val="en-US"/>
              </w:rPr>
              <w:t>3.1.1</w:t>
            </w:r>
            <w:r w:rsidR="00F023C3">
              <w:rPr>
                <w:rFonts w:asciiTheme="minorHAnsi" w:eastAsiaTheme="minorEastAsia" w:hAnsiTheme="minorHAnsi" w:cstheme="minorBidi"/>
                <w:noProof/>
                <w:szCs w:val="22"/>
              </w:rPr>
              <w:tab/>
            </w:r>
            <w:r w:rsidR="00F023C3" w:rsidRPr="003D5010">
              <w:rPr>
                <w:rStyle w:val="Hyperlink"/>
                <w:noProof/>
                <w:lang w:val="en-US"/>
              </w:rPr>
              <w:t>DialogFlow</w:t>
            </w:r>
            <w:r w:rsidR="00F023C3">
              <w:rPr>
                <w:noProof/>
                <w:webHidden/>
              </w:rPr>
              <w:tab/>
            </w:r>
            <w:r w:rsidR="00F023C3">
              <w:rPr>
                <w:noProof/>
                <w:webHidden/>
              </w:rPr>
              <w:fldChar w:fldCharType="begin"/>
            </w:r>
            <w:r w:rsidR="00F023C3">
              <w:rPr>
                <w:noProof/>
                <w:webHidden/>
              </w:rPr>
              <w:instrText xml:space="preserve"> PAGEREF _Toc147133955 \h </w:instrText>
            </w:r>
            <w:r w:rsidR="00F023C3">
              <w:rPr>
                <w:noProof/>
                <w:webHidden/>
              </w:rPr>
            </w:r>
            <w:r w:rsidR="00F023C3">
              <w:rPr>
                <w:noProof/>
                <w:webHidden/>
              </w:rPr>
              <w:fldChar w:fldCharType="separate"/>
            </w:r>
            <w:r w:rsidR="00191FE6">
              <w:rPr>
                <w:noProof/>
                <w:webHidden/>
              </w:rPr>
              <w:t>14</w:t>
            </w:r>
            <w:r w:rsidR="00F023C3">
              <w:rPr>
                <w:noProof/>
                <w:webHidden/>
              </w:rPr>
              <w:fldChar w:fldCharType="end"/>
            </w:r>
          </w:hyperlink>
        </w:p>
        <w:p w14:paraId="33C95B97" w14:textId="367FFF84"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56" w:history="1">
            <w:r w:rsidR="00F023C3" w:rsidRPr="003D5010">
              <w:rPr>
                <w:rStyle w:val="Hyperlink"/>
                <w:noProof/>
              </w:rPr>
              <w:t>3.1.2</w:t>
            </w:r>
            <w:r w:rsidR="00F023C3">
              <w:rPr>
                <w:rFonts w:asciiTheme="minorHAnsi" w:eastAsiaTheme="minorEastAsia" w:hAnsiTheme="minorHAnsi" w:cstheme="minorBidi"/>
                <w:noProof/>
                <w:szCs w:val="22"/>
              </w:rPr>
              <w:tab/>
            </w:r>
            <w:r w:rsidR="00F023C3" w:rsidRPr="003D5010">
              <w:rPr>
                <w:rStyle w:val="Hyperlink"/>
                <w:noProof/>
              </w:rPr>
              <w:t>Microsoft Bot Framework</w:t>
            </w:r>
            <w:r w:rsidR="00F023C3">
              <w:rPr>
                <w:noProof/>
                <w:webHidden/>
              </w:rPr>
              <w:tab/>
            </w:r>
            <w:r w:rsidR="00F023C3">
              <w:rPr>
                <w:noProof/>
                <w:webHidden/>
              </w:rPr>
              <w:fldChar w:fldCharType="begin"/>
            </w:r>
            <w:r w:rsidR="00F023C3">
              <w:rPr>
                <w:noProof/>
                <w:webHidden/>
              </w:rPr>
              <w:instrText xml:space="preserve"> PAGEREF _Toc147133956 \h </w:instrText>
            </w:r>
            <w:r w:rsidR="00F023C3">
              <w:rPr>
                <w:noProof/>
                <w:webHidden/>
              </w:rPr>
            </w:r>
            <w:r w:rsidR="00F023C3">
              <w:rPr>
                <w:noProof/>
                <w:webHidden/>
              </w:rPr>
              <w:fldChar w:fldCharType="separate"/>
            </w:r>
            <w:r w:rsidR="00191FE6">
              <w:rPr>
                <w:noProof/>
                <w:webHidden/>
              </w:rPr>
              <w:t>15</w:t>
            </w:r>
            <w:r w:rsidR="00F023C3">
              <w:rPr>
                <w:noProof/>
                <w:webHidden/>
              </w:rPr>
              <w:fldChar w:fldCharType="end"/>
            </w:r>
          </w:hyperlink>
        </w:p>
        <w:p w14:paraId="4ECB70D1" w14:textId="5757EC45"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57" w:history="1">
            <w:r w:rsidR="00F023C3" w:rsidRPr="003D5010">
              <w:rPr>
                <w:rStyle w:val="Hyperlink"/>
                <w:noProof/>
                <w:lang w:val="en-US"/>
              </w:rPr>
              <w:t>3.1.3</w:t>
            </w:r>
            <w:r w:rsidR="00F023C3">
              <w:rPr>
                <w:rFonts w:asciiTheme="minorHAnsi" w:eastAsiaTheme="minorEastAsia" w:hAnsiTheme="minorHAnsi" w:cstheme="minorBidi"/>
                <w:noProof/>
                <w:szCs w:val="22"/>
              </w:rPr>
              <w:tab/>
            </w:r>
            <w:r w:rsidR="00F023C3" w:rsidRPr="003D5010">
              <w:rPr>
                <w:rStyle w:val="Hyperlink"/>
                <w:noProof/>
                <w:lang w:val="en-US"/>
              </w:rPr>
              <w:t>Rasa</w:t>
            </w:r>
            <w:r w:rsidR="00F023C3">
              <w:rPr>
                <w:noProof/>
                <w:webHidden/>
              </w:rPr>
              <w:tab/>
            </w:r>
            <w:r w:rsidR="00F023C3">
              <w:rPr>
                <w:noProof/>
                <w:webHidden/>
              </w:rPr>
              <w:fldChar w:fldCharType="begin"/>
            </w:r>
            <w:r w:rsidR="00F023C3">
              <w:rPr>
                <w:noProof/>
                <w:webHidden/>
              </w:rPr>
              <w:instrText xml:space="preserve"> PAGEREF _Toc147133957 \h </w:instrText>
            </w:r>
            <w:r w:rsidR="00F023C3">
              <w:rPr>
                <w:noProof/>
                <w:webHidden/>
              </w:rPr>
            </w:r>
            <w:r w:rsidR="00F023C3">
              <w:rPr>
                <w:noProof/>
                <w:webHidden/>
              </w:rPr>
              <w:fldChar w:fldCharType="separate"/>
            </w:r>
            <w:r w:rsidR="00191FE6">
              <w:rPr>
                <w:noProof/>
                <w:webHidden/>
              </w:rPr>
              <w:t>15</w:t>
            </w:r>
            <w:r w:rsidR="00F023C3">
              <w:rPr>
                <w:noProof/>
                <w:webHidden/>
              </w:rPr>
              <w:fldChar w:fldCharType="end"/>
            </w:r>
          </w:hyperlink>
        </w:p>
        <w:p w14:paraId="6DB3EE45" w14:textId="783C2CB4" w:rsidR="00F023C3" w:rsidRDefault="006C35FD">
          <w:pPr>
            <w:pStyle w:val="TOC2"/>
            <w:rPr>
              <w:rFonts w:asciiTheme="minorHAnsi" w:eastAsiaTheme="minorEastAsia" w:hAnsiTheme="minorHAnsi" w:cstheme="minorBidi"/>
              <w:noProof/>
              <w:szCs w:val="22"/>
            </w:rPr>
          </w:pPr>
          <w:hyperlink w:anchor="_Toc147133958" w:history="1">
            <w:r w:rsidR="00F023C3" w:rsidRPr="003D5010">
              <w:rPr>
                <w:rStyle w:val="Hyperlink"/>
                <w:noProof/>
              </w:rPr>
              <w:t>3.2</w:t>
            </w:r>
            <w:r w:rsidR="00F023C3">
              <w:rPr>
                <w:rFonts w:asciiTheme="minorHAnsi" w:eastAsiaTheme="minorEastAsia" w:hAnsiTheme="minorHAnsi" w:cstheme="minorBidi"/>
                <w:noProof/>
                <w:szCs w:val="22"/>
              </w:rPr>
              <w:tab/>
            </w:r>
            <w:r w:rsidR="00F023C3" w:rsidRPr="003D5010">
              <w:rPr>
                <w:rStyle w:val="Hyperlink"/>
                <w:noProof/>
              </w:rPr>
              <w:t>Συγκριτική Ανάλυση</w:t>
            </w:r>
            <w:r w:rsidR="00F023C3">
              <w:rPr>
                <w:noProof/>
                <w:webHidden/>
              </w:rPr>
              <w:tab/>
            </w:r>
            <w:r w:rsidR="00F023C3">
              <w:rPr>
                <w:noProof/>
                <w:webHidden/>
              </w:rPr>
              <w:fldChar w:fldCharType="begin"/>
            </w:r>
            <w:r w:rsidR="00F023C3">
              <w:rPr>
                <w:noProof/>
                <w:webHidden/>
              </w:rPr>
              <w:instrText xml:space="preserve"> PAGEREF _Toc147133958 \h </w:instrText>
            </w:r>
            <w:r w:rsidR="00F023C3">
              <w:rPr>
                <w:noProof/>
                <w:webHidden/>
              </w:rPr>
            </w:r>
            <w:r w:rsidR="00F023C3">
              <w:rPr>
                <w:noProof/>
                <w:webHidden/>
              </w:rPr>
              <w:fldChar w:fldCharType="separate"/>
            </w:r>
            <w:r w:rsidR="00191FE6">
              <w:rPr>
                <w:noProof/>
                <w:webHidden/>
              </w:rPr>
              <w:t>16</w:t>
            </w:r>
            <w:r w:rsidR="00F023C3">
              <w:rPr>
                <w:noProof/>
                <w:webHidden/>
              </w:rPr>
              <w:fldChar w:fldCharType="end"/>
            </w:r>
          </w:hyperlink>
        </w:p>
        <w:p w14:paraId="2AC8BFEF" w14:textId="0FA4569B"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59" w:history="1">
            <w:r w:rsidR="00F023C3" w:rsidRPr="003D5010">
              <w:rPr>
                <w:rStyle w:val="Hyperlink"/>
                <w:noProof/>
              </w:rPr>
              <w:t>3.2.1</w:t>
            </w:r>
            <w:r w:rsidR="00F023C3">
              <w:rPr>
                <w:rFonts w:asciiTheme="minorHAnsi" w:eastAsiaTheme="minorEastAsia" w:hAnsiTheme="minorHAnsi" w:cstheme="minorBidi"/>
                <w:noProof/>
                <w:szCs w:val="22"/>
              </w:rPr>
              <w:tab/>
            </w:r>
            <w:r w:rsidR="00F023C3" w:rsidRPr="003D5010">
              <w:rPr>
                <w:rStyle w:val="Hyperlink"/>
                <w:noProof/>
              </w:rPr>
              <w:t>Εισαγωγή Χρήστη</w:t>
            </w:r>
            <w:r w:rsidR="00F023C3">
              <w:rPr>
                <w:noProof/>
                <w:webHidden/>
              </w:rPr>
              <w:tab/>
            </w:r>
            <w:r w:rsidR="00F023C3">
              <w:rPr>
                <w:noProof/>
                <w:webHidden/>
              </w:rPr>
              <w:fldChar w:fldCharType="begin"/>
            </w:r>
            <w:r w:rsidR="00F023C3">
              <w:rPr>
                <w:noProof/>
                <w:webHidden/>
              </w:rPr>
              <w:instrText xml:space="preserve"> PAGEREF _Toc147133959 \h </w:instrText>
            </w:r>
            <w:r w:rsidR="00F023C3">
              <w:rPr>
                <w:noProof/>
                <w:webHidden/>
              </w:rPr>
            </w:r>
            <w:r w:rsidR="00F023C3">
              <w:rPr>
                <w:noProof/>
                <w:webHidden/>
              </w:rPr>
              <w:fldChar w:fldCharType="separate"/>
            </w:r>
            <w:r w:rsidR="00191FE6">
              <w:rPr>
                <w:noProof/>
                <w:webHidden/>
              </w:rPr>
              <w:t>18</w:t>
            </w:r>
            <w:r w:rsidR="00F023C3">
              <w:rPr>
                <w:noProof/>
                <w:webHidden/>
              </w:rPr>
              <w:fldChar w:fldCharType="end"/>
            </w:r>
          </w:hyperlink>
        </w:p>
        <w:p w14:paraId="7277F8D5" w14:textId="141656BC"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0" w:history="1">
            <w:r w:rsidR="00F023C3" w:rsidRPr="003D5010">
              <w:rPr>
                <w:rStyle w:val="Hyperlink"/>
                <w:noProof/>
              </w:rPr>
              <w:t>3.2.2</w:t>
            </w:r>
            <w:r w:rsidR="00F023C3">
              <w:rPr>
                <w:rFonts w:asciiTheme="minorHAnsi" w:eastAsiaTheme="minorEastAsia" w:hAnsiTheme="minorHAnsi" w:cstheme="minorBidi"/>
                <w:noProof/>
                <w:szCs w:val="22"/>
              </w:rPr>
              <w:tab/>
            </w:r>
            <w:r w:rsidR="00F023C3" w:rsidRPr="003D5010">
              <w:rPr>
                <w:rStyle w:val="Hyperlink"/>
                <w:noProof/>
              </w:rPr>
              <w:t>Διάλογος</w:t>
            </w:r>
            <w:r w:rsidR="00F023C3">
              <w:rPr>
                <w:noProof/>
                <w:webHidden/>
              </w:rPr>
              <w:tab/>
            </w:r>
            <w:r w:rsidR="00F023C3">
              <w:rPr>
                <w:noProof/>
                <w:webHidden/>
              </w:rPr>
              <w:fldChar w:fldCharType="begin"/>
            </w:r>
            <w:r w:rsidR="00F023C3">
              <w:rPr>
                <w:noProof/>
                <w:webHidden/>
              </w:rPr>
              <w:instrText xml:space="preserve"> PAGEREF _Toc147133960 \h </w:instrText>
            </w:r>
            <w:r w:rsidR="00F023C3">
              <w:rPr>
                <w:noProof/>
                <w:webHidden/>
              </w:rPr>
            </w:r>
            <w:r w:rsidR="00F023C3">
              <w:rPr>
                <w:noProof/>
                <w:webHidden/>
              </w:rPr>
              <w:fldChar w:fldCharType="separate"/>
            </w:r>
            <w:r w:rsidR="00191FE6">
              <w:rPr>
                <w:noProof/>
                <w:webHidden/>
              </w:rPr>
              <w:t>18</w:t>
            </w:r>
            <w:r w:rsidR="00F023C3">
              <w:rPr>
                <w:noProof/>
                <w:webHidden/>
              </w:rPr>
              <w:fldChar w:fldCharType="end"/>
            </w:r>
          </w:hyperlink>
        </w:p>
        <w:p w14:paraId="7F91E861" w14:textId="789D95A8"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1" w:history="1">
            <w:r w:rsidR="00F023C3" w:rsidRPr="003D5010">
              <w:rPr>
                <w:rStyle w:val="Hyperlink"/>
                <w:noProof/>
              </w:rPr>
              <w:t>3.2.3</w:t>
            </w:r>
            <w:r w:rsidR="00F023C3">
              <w:rPr>
                <w:rFonts w:asciiTheme="minorHAnsi" w:eastAsiaTheme="minorEastAsia" w:hAnsiTheme="minorHAnsi" w:cstheme="minorBidi"/>
                <w:noProof/>
                <w:szCs w:val="22"/>
              </w:rPr>
              <w:tab/>
            </w:r>
            <w:r w:rsidR="00F023C3" w:rsidRPr="003D5010">
              <w:rPr>
                <w:rStyle w:val="Hyperlink"/>
                <w:noProof/>
              </w:rPr>
              <w:t>Ανάπτυξη</w:t>
            </w:r>
            <w:r w:rsidR="00F023C3">
              <w:rPr>
                <w:noProof/>
                <w:webHidden/>
              </w:rPr>
              <w:tab/>
            </w:r>
            <w:r w:rsidR="00F023C3">
              <w:rPr>
                <w:noProof/>
                <w:webHidden/>
              </w:rPr>
              <w:fldChar w:fldCharType="begin"/>
            </w:r>
            <w:r w:rsidR="00F023C3">
              <w:rPr>
                <w:noProof/>
                <w:webHidden/>
              </w:rPr>
              <w:instrText xml:space="preserve"> PAGEREF _Toc147133961 \h </w:instrText>
            </w:r>
            <w:r w:rsidR="00F023C3">
              <w:rPr>
                <w:noProof/>
                <w:webHidden/>
              </w:rPr>
            </w:r>
            <w:r w:rsidR="00F023C3">
              <w:rPr>
                <w:noProof/>
                <w:webHidden/>
              </w:rPr>
              <w:fldChar w:fldCharType="separate"/>
            </w:r>
            <w:r w:rsidR="00191FE6">
              <w:rPr>
                <w:noProof/>
                <w:webHidden/>
              </w:rPr>
              <w:t>19</w:t>
            </w:r>
            <w:r w:rsidR="00F023C3">
              <w:rPr>
                <w:noProof/>
                <w:webHidden/>
              </w:rPr>
              <w:fldChar w:fldCharType="end"/>
            </w:r>
          </w:hyperlink>
        </w:p>
        <w:p w14:paraId="1B8CCBC0" w14:textId="57E18B07"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2" w:history="1">
            <w:r w:rsidR="00F023C3" w:rsidRPr="003D5010">
              <w:rPr>
                <w:rStyle w:val="Hyperlink"/>
                <w:noProof/>
              </w:rPr>
              <w:t>3.2.4</w:t>
            </w:r>
            <w:r w:rsidR="00F023C3">
              <w:rPr>
                <w:rFonts w:asciiTheme="minorHAnsi" w:eastAsiaTheme="minorEastAsia" w:hAnsiTheme="minorHAnsi" w:cstheme="minorBidi"/>
                <w:noProof/>
                <w:szCs w:val="22"/>
              </w:rPr>
              <w:tab/>
            </w:r>
            <w:r w:rsidR="00F023C3" w:rsidRPr="003D5010">
              <w:rPr>
                <w:rStyle w:val="Hyperlink"/>
                <w:noProof/>
              </w:rPr>
              <w:t>Διεπαφή</w:t>
            </w:r>
            <w:r w:rsidR="00F023C3">
              <w:rPr>
                <w:noProof/>
                <w:webHidden/>
              </w:rPr>
              <w:tab/>
            </w:r>
            <w:r w:rsidR="00F023C3">
              <w:rPr>
                <w:noProof/>
                <w:webHidden/>
              </w:rPr>
              <w:fldChar w:fldCharType="begin"/>
            </w:r>
            <w:r w:rsidR="00F023C3">
              <w:rPr>
                <w:noProof/>
                <w:webHidden/>
              </w:rPr>
              <w:instrText xml:space="preserve"> PAGEREF _Toc147133962 \h </w:instrText>
            </w:r>
            <w:r w:rsidR="00F023C3">
              <w:rPr>
                <w:noProof/>
                <w:webHidden/>
              </w:rPr>
            </w:r>
            <w:r w:rsidR="00F023C3">
              <w:rPr>
                <w:noProof/>
                <w:webHidden/>
              </w:rPr>
              <w:fldChar w:fldCharType="separate"/>
            </w:r>
            <w:r w:rsidR="00191FE6">
              <w:rPr>
                <w:noProof/>
                <w:webHidden/>
              </w:rPr>
              <w:t>19</w:t>
            </w:r>
            <w:r w:rsidR="00F023C3">
              <w:rPr>
                <w:noProof/>
                <w:webHidden/>
              </w:rPr>
              <w:fldChar w:fldCharType="end"/>
            </w:r>
          </w:hyperlink>
        </w:p>
        <w:p w14:paraId="037137A1" w14:textId="3B7F2A0E"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3" w:history="1">
            <w:r w:rsidR="00F023C3" w:rsidRPr="003D5010">
              <w:rPr>
                <w:rStyle w:val="Hyperlink"/>
                <w:noProof/>
              </w:rPr>
              <w:t>3.2.5</w:t>
            </w:r>
            <w:r w:rsidR="00F023C3">
              <w:rPr>
                <w:rFonts w:asciiTheme="minorHAnsi" w:eastAsiaTheme="minorEastAsia" w:hAnsiTheme="minorHAnsi" w:cstheme="minorBidi"/>
                <w:noProof/>
                <w:szCs w:val="22"/>
              </w:rPr>
              <w:tab/>
            </w:r>
            <w:r w:rsidR="00F023C3" w:rsidRPr="003D5010">
              <w:rPr>
                <w:rStyle w:val="Hyperlink"/>
                <w:noProof/>
              </w:rPr>
              <w:t>Ανάπτυξη και Δοκιμές</w:t>
            </w:r>
            <w:r w:rsidR="00F023C3">
              <w:rPr>
                <w:noProof/>
                <w:webHidden/>
              </w:rPr>
              <w:tab/>
            </w:r>
            <w:r w:rsidR="00F023C3">
              <w:rPr>
                <w:noProof/>
                <w:webHidden/>
              </w:rPr>
              <w:fldChar w:fldCharType="begin"/>
            </w:r>
            <w:r w:rsidR="00F023C3">
              <w:rPr>
                <w:noProof/>
                <w:webHidden/>
              </w:rPr>
              <w:instrText xml:space="preserve"> PAGEREF _Toc147133963 \h </w:instrText>
            </w:r>
            <w:r w:rsidR="00F023C3">
              <w:rPr>
                <w:noProof/>
                <w:webHidden/>
              </w:rPr>
            </w:r>
            <w:r w:rsidR="00F023C3">
              <w:rPr>
                <w:noProof/>
                <w:webHidden/>
              </w:rPr>
              <w:fldChar w:fldCharType="separate"/>
            </w:r>
            <w:r w:rsidR="00191FE6">
              <w:rPr>
                <w:noProof/>
                <w:webHidden/>
              </w:rPr>
              <w:t>19</w:t>
            </w:r>
            <w:r w:rsidR="00F023C3">
              <w:rPr>
                <w:noProof/>
                <w:webHidden/>
              </w:rPr>
              <w:fldChar w:fldCharType="end"/>
            </w:r>
          </w:hyperlink>
        </w:p>
        <w:p w14:paraId="296FDBC7" w14:textId="13FA4C95"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4" w:history="1">
            <w:r w:rsidR="00F023C3" w:rsidRPr="003D5010">
              <w:rPr>
                <w:rStyle w:val="Hyperlink"/>
                <w:noProof/>
              </w:rPr>
              <w:t>3.2.6</w:t>
            </w:r>
            <w:r w:rsidR="00F023C3">
              <w:rPr>
                <w:rFonts w:asciiTheme="minorHAnsi" w:eastAsiaTheme="minorEastAsia" w:hAnsiTheme="minorHAnsi" w:cstheme="minorBidi"/>
                <w:noProof/>
                <w:szCs w:val="22"/>
              </w:rPr>
              <w:tab/>
            </w:r>
            <w:r w:rsidR="00F023C3" w:rsidRPr="003D5010">
              <w:rPr>
                <w:rStyle w:val="Hyperlink"/>
                <w:noProof/>
              </w:rPr>
              <w:t>Εκτέλεση</w:t>
            </w:r>
            <w:r w:rsidR="00F023C3">
              <w:rPr>
                <w:noProof/>
                <w:webHidden/>
              </w:rPr>
              <w:tab/>
            </w:r>
            <w:r w:rsidR="00F023C3">
              <w:rPr>
                <w:noProof/>
                <w:webHidden/>
              </w:rPr>
              <w:fldChar w:fldCharType="begin"/>
            </w:r>
            <w:r w:rsidR="00F023C3">
              <w:rPr>
                <w:noProof/>
                <w:webHidden/>
              </w:rPr>
              <w:instrText xml:space="preserve"> PAGEREF _Toc147133964 \h </w:instrText>
            </w:r>
            <w:r w:rsidR="00F023C3">
              <w:rPr>
                <w:noProof/>
                <w:webHidden/>
              </w:rPr>
            </w:r>
            <w:r w:rsidR="00F023C3">
              <w:rPr>
                <w:noProof/>
                <w:webHidden/>
              </w:rPr>
              <w:fldChar w:fldCharType="separate"/>
            </w:r>
            <w:r w:rsidR="00191FE6">
              <w:rPr>
                <w:noProof/>
                <w:webHidden/>
              </w:rPr>
              <w:t>20</w:t>
            </w:r>
            <w:r w:rsidR="00F023C3">
              <w:rPr>
                <w:noProof/>
                <w:webHidden/>
              </w:rPr>
              <w:fldChar w:fldCharType="end"/>
            </w:r>
          </w:hyperlink>
        </w:p>
        <w:p w14:paraId="434F354A" w14:textId="56A90D11"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5" w:history="1">
            <w:r w:rsidR="00F023C3" w:rsidRPr="003D5010">
              <w:rPr>
                <w:rStyle w:val="Hyperlink"/>
                <w:noProof/>
              </w:rPr>
              <w:t>3.2.7</w:t>
            </w:r>
            <w:r w:rsidR="00F023C3">
              <w:rPr>
                <w:rFonts w:asciiTheme="minorHAnsi" w:eastAsiaTheme="minorEastAsia" w:hAnsiTheme="minorHAnsi" w:cstheme="minorBidi"/>
                <w:noProof/>
                <w:szCs w:val="22"/>
              </w:rPr>
              <w:tab/>
            </w:r>
            <w:r w:rsidR="00F023C3" w:rsidRPr="003D5010">
              <w:rPr>
                <w:rStyle w:val="Hyperlink"/>
                <w:noProof/>
              </w:rPr>
              <w:t>Ασφάλεια</w:t>
            </w:r>
            <w:r w:rsidR="00F023C3">
              <w:rPr>
                <w:noProof/>
                <w:webHidden/>
              </w:rPr>
              <w:tab/>
            </w:r>
            <w:r w:rsidR="00F023C3">
              <w:rPr>
                <w:noProof/>
                <w:webHidden/>
              </w:rPr>
              <w:fldChar w:fldCharType="begin"/>
            </w:r>
            <w:r w:rsidR="00F023C3">
              <w:rPr>
                <w:noProof/>
                <w:webHidden/>
              </w:rPr>
              <w:instrText xml:space="preserve"> PAGEREF _Toc147133965 \h </w:instrText>
            </w:r>
            <w:r w:rsidR="00F023C3">
              <w:rPr>
                <w:noProof/>
                <w:webHidden/>
              </w:rPr>
            </w:r>
            <w:r w:rsidR="00F023C3">
              <w:rPr>
                <w:noProof/>
                <w:webHidden/>
              </w:rPr>
              <w:fldChar w:fldCharType="separate"/>
            </w:r>
            <w:r w:rsidR="00191FE6">
              <w:rPr>
                <w:noProof/>
                <w:webHidden/>
              </w:rPr>
              <w:t>20</w:t>
            </w:r>
            <w:r w:rsidR="00F023C3">
              <w:rPr>
                <w:noProof/>
                <w:webHidden/>
              </w:rPr>
              <w:fldChar w:fldCharType="end"/>
            </w:r>
          </w:hyperlink>
        </w:p>
        <w:p w14:paraId="50BC231C" w14:textId="473A15D0" w:rsidR="00F023C3" w:rsidRDefault="006C35FD">
          <w:pPr>
            <w:pStyle w:val="TOC2"/>
            <w:rPr>
              <w:rFonts w:asciiTheme="minorHAnsi" w:eastAsiaTheme="minorEastAsia" w:hAnsiTheme="minorHAnsi" w:cstheme="minorBidi"/>
              <w:noProof/>
              <w:szCs w:val="22"/>
            </w:rPr>
          </w:pPr>
          <w:hyperlink w:anchor="_Toc147133966" w:history="1">
            <w:r w:rsidR="00F023C3" w:rsidRPr="003D5010">
              <w:rPr>
                <w:rStyle w:val="Hyperlink"/>
                <w:noProof/>
              </w:rPr>
              <w:t>3.3</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_Toc147133966 \h </w:instrText>
            </w:r>
            <w:r w:rsidR="00F023C3">
              <w:rPr>
                <w:noProof/>
                <w:webHidden/>
              </w:rPr>
            </w:r>
            <w:r w:rsidR="00F023C3">
              <w:rPr>
                <w:noProof/>
                <w:webHidden/>
              </w:rPr>
              <w:fldChar w:fldCharType="separate"/>
            </w:r>
            <w:r w:rsidR="00191FE6">
              <w:rPr>
                <w:noProof/>
                <w:webHidden/>
              </w:rPr>
              <w:t>21</w:t>
            </w:r>
            <w:r w:rsidR="00F023C3">
              <w:rPr>
                <w:noProof/>
                <w:webHidden/>
              </w:rPr>
              <w:fldChar w:fldCharType="end"/>
            </w:r>
          </w:hyperlink>
        </w:p>
        <w:p w14:paraId="5C9BD119" w14:textId="7AC2DCCC" w:rsidR="00F023C3" w:rsidRDefault="006C35FD">
          <w:pPr>
            <w:pStyle w:val="TOC1"/>
            <w:tabs>
              <w:tab w:val="left" w:pos="1540"/>
            </w:tabs>
            <w:rPr>
              <w:rFonts w:asciiTheme="minorHAnsi" w:eastAsiaTheme="minorEastAsia" w:hAnsiTheme="minorHAnsi" w:cstheme="minorBidi"/>
              <w:noProof/>
              <w:szCs w:val="22"/>
            </w:rPr>
          </w:pPr>
          <w:hyperlink w:anchor="_Toc147133967" w:history="1">
            <w:r w:rsidR="00F023C3" w:rsidRPr="003D5010">
              <w:rPr>
                <w:rStyle w:val="Hyperlink"/>
                <w:noProof/>
              </w:rPr>
              <w:t>Κεφάλαιο 4ο:</w:t>
            </w:r>
            <w:r w:rsidR="00F023C3">
              <w:rPr>
                <w:rFonts w:asciiTheme="minorHAnsi" w:eastAsiaTheme="minorEastAsia" w:hAnsiTheme="minorHAnsi" w:cstheme="minorBidi"/>
                <w:noProof/>
                <w:szCs w:val="22"/>
              </w:rPr>
              <w:tab/>
            </w:r>
            <w:r w:rsidR="00F023C3" w:rsidRPr="003D5010">
              <w:rPr>
                <w:rStyle w:val="Hyperlink"/>
                <w:noProof/>
              </w:rPr>
              <w:t>Επιλογή Πλατφόρμας Ανάπτυξης</w:t>
            </w:r>
            <w:r w:rsidR="00F023C3">
              <w:rPr>
                <w:noProof/>
                <w:webHidden/>
              </w:rPr>
              <w:tab/>
            </w:r>
            <w:r w:rsidR="00F023C3">
              <w:rPr>
                <w:noProof/>
                <w:webHidden/>
              </w:rPr>
              <w:fldChar w:fldCharType="begin"/>
            </w:r>
            <w:r w:rsidR="00F023C3">
              <w:rPr>
                <w:noProof/>
                <w:webHidden/>
              </w:rPr>
              <w:instrText xml:space="preserve"> PAGEREF _Toc147133967 \h </w:instrText>
            </w:r>
            <w:r w:rsidR="00F023C3">
              <w:rPr>
                <w:noProof/>
                <w:webHidden/>
              </w:rPr>
            </w:r>
            <w:r w:rsidR="00F023C3">
              <w:rPr>
                <w:noProof/>
                <w:webHidden/>
              </w:rPr>
              <w:fldChar w:fldCharType="separate"/>
            </w:r>
            <w:r w:rsidR="00191FE6">
              <w:rPr>
                <w:noProof/>
                <w:webHidden/>
              </w:rPr>
              <w:t>21</w:t>
            </w:r>
            <w:r w:rsidR="00F023C3">
              <w:rPr>
                <w:noProof/>
                <w:webHidden/>
              </w:rPr>
              <w:fldChar w:fldCharType="end"/>
            </w:r>
          </w:hyperlink>
        </w:p>
        <w:p w14:paraId="60B18372" w14:textId="516BBE31" w:rsidR="00F023C3" w:rsidRDefault="006C35FD">
          <w:pPr>
            <w:pStyle w:val="TOC2"/>
            <w:rPr>
              <w:rFonts w:asciiTheme="minorHAnsi" w:eastAsiaTheme="minorEastAsia" w:hAnsiTheme="minorHAnsi" w:cstheme="minorBidi"/>
              <w:noProof/>
              <w:szCs w:val="22"/>
            </w:rPr>
          </w:pPr>
          <w:hyperlink w:anchor="_Toc147133968" w:history="1">
            <w:r w:rsidR="00F023C3" w:rsidRPr="003D5010">
              <w:rPr>
                <w:rStyle w:val="Hyperlink"/>
                <w:noProof/>
              </w:rPr>
              <w:t>4.1</w:t>
            </w:r>
            <w:r w:rsidR="00F023C3">
              <w:rPr>
                <w:rFonts w:asciiTheme="minorHAnsi" w:eastAsiaTheme="minorEastAsia" w:hAnsiTheme="minorHAnsi" w:cstheme="minorBidi"/>
                <w:noProof/>
                <w:szCs w:val="22"/>
              </w:rPr>
              <w:tab/>
            </w:r>
            <w:r w:rsidR="00F023C3" w:rsidRPr="003D5010">
              <w:rPr>
                <w:rStyle w:val="Hyperlink"/>
                <w:noProof/>
              </w:rPr>
              <w:t>Εξέταση της Πλατφόρμας Dialog</w:t>
            </w:r>
            <w:r w:rsidR="00F023C3" w:rsidRPr="003D5010">
              <w:rPr>
                <w:rStyle w:val="Hyperlink"/>
                <w:noProof/>
                <w:lang w:val="en-US"/>
              </w:rPr>
              <w:t>F</w:t>
            </w:r>
            <w:r w:rsidR="00F023C3" w:rsidRPr="003D5010">
              <w:rPr>
                <w:rStyle w:val="Hyperlink"/>
                <w:noProof/>
              </w:rPr>
              <w:t>low της Google</w:t>
            </w:r>
            <w:r w:rsidR="00F023C3">
              <w:rPr>
                <w:noProof/>
                <w:webHidden/>
              </w:rPr>
              <w:tab/>
            </w:r>
            <w:r w:rsidR="00F023C3">
              <w:rPr>
                <w:noProof/>
                <w:webHidden/>
              </w:rPr>
              <w:fldChar w:fldCharType="begin"/>
            </w:r>
            <w:r w:rsidR="00F023C3">
              <w:rPr>
                <w:noProof/>
                <w:webHidden/>
              </w:rPr>
              <w:instrText xml:space="preserve"> PAGEREF _Toc147133968 \h </w:instrText>
            </w:r>
            <w:r w:rsidR="00F023C3">
              <w:rPr>
                <w:noProof/>
                <w:webHidden/>
              </w:rPr>
            </w:r>
            <w:r w:rsidR="00F023C3">
              <w:rPr>
                <w:noProof/>
                <w:webHidden/>
              </w:rPr>
              <w:fldChar w:fldCharType="separate"/>
            </w:r>
            <w:r w:rsidR="00191FE6">
              <w:rPr>
                <w:noProof/>
                <w:webHidden/>
              </w:rPr>
              <w:t>22</w:t>
            </w:r>
            <w:r w:rsidR="00F023C3">
              <w:rPr>
                <w:noProof/>
                <w:webHidden/>
              </w:rPr>
              <w:fldChar w:fldCharType="end"/>
            </w:r>
          </w:hyperlink>
        </w:p>
        <w:p w14:paraId="150CA4AD" w14:textId="2EC15C2B"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69" w:history="1">
            <w:r w:rsidR="00F023C3" w:rsidRPr="003D5010">
              <w:rPr>
                <w:rStyle w:val="Hyperlink"/>
                <w:noProof/>
              </w:rPr>
              <w:t>4.1.1</w:t>
            </w:r>
            <w:r w:rsidR="00F023C3">
              <w:rPr>
                <w:rFonts w:asciiTheme="minorHAnsi" w:eastAsiaTheme="minorEastAsia" w:hAnsiTheme="minorHAnsi" w:cstheme="minorBidi"/>
                <w:noProof/>
                <w:szCs w:val="22"/>
              </w:rPr>
              <w:tab/>
            </w:r>
            <w:r w:rsidR="00F023C3" w:rsidRPr="003D5010">
              <w:rPr>
                <w:rStyle w:val="Hyperlink"/>
                <w:noProof/>
              </w:rPr>
              <w:t>Εισαγωγή</w:t>
            </w:r>
            <w:r w:rsidR="00F023C3" w:rsidRPr="003D5010">
              <w:rPr>
                <w:rStyle w:val="Hyperlink"/>
                <w:noProof/>
                <w:lang w:val="en-US"/>
              </w:rPr>
              <w:t xml:space="preserve"> </w:t>
            </w:r>
            <w:r w:rsidR="00F023C3" w:rsidRPr="003D5010">
              <w:rPr>
                <w:rStyle w:val="Hyperlink"/>
                <w:noProof/>
              </w:rPr>
              <w:t xml:space="preserve">στο </w:t>
            </w:r>
            <w:r w:rsidR="00F023C3" w:rsidRPr="003D5010">
              <w:rPr>
                <w:rStyle w:val="Hyperlink"/>
                <w:noProof/>
                <w:lang w:val="en-US"/>
              </w:rPr>
              <w:t>DialogFlow</w:t>
            </w:r>
            <w:r w:rsidR="00F023C3">
              <w:rPr>
                <w:noProof/>
                <w:webHidden/>
              </w:rPr>
              <w:tab/>
            </w:r>
            <w:r w:rsidR="00F023C3">
              <w:rPr>
                <w:noProof/>
                <w:webHidden/>
              </w:rPr>
              <w:fldChar w:fldCharType="begin"/>
            </w:r>
            <w:r w:rsidR="00F023C3">
              <w:rPr>
                <w:noProof/>
                <w:webHidden/>
              </w:rPr>
              <w:instrText xml:space="preserve"> PAGEREF _Toc147133969 \h </w:instrText>
            </w:r>
            <w:r w:rsidR="00F023C3">
              <w:rPr>
                <w:noProof/>
                <w:webHidden/>
              </w:rPr>
            </w:r>
            <w:r w:rsidR="00F023C3">
              <w:rPr>
                <w:noProof/>
                <w:webHidden/>
              </w:rPr>
              <w:fldChar w:fldCharType="separate"/>
            </w:r>
            <w:r w:rsidR="00191FE6">
              <w:rPr>
                <w:noProof/>
                <w:webHidden/>
              </w:rPr>
              <w:t>22</w:t>
            </w:r>
            <w:r w:rsidR="00F023C3">
              <w:rPr>
                <w:noProof/>
                <w:webHidden/>
              </w:rPr>
              <w:fldChar w:fldCharType="end"/>
            </w:r>
          </w:hyperlink>
        </w:p>
        <w:p w14:paraId="211648C8" w14:textId="6919DA5F"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70" w:history="1">
            <w:r w:rsidR="00F023C3" w:rsidRPr="003D5010">
              <w:rPr>
                <w:rStyle w:val="Hyperlink"/>
                <w:noProof/>
              </w:rPr>
              <w:t>4.1.2</w:t>
            </w:r>
            <w:r w:rsidR="00F023C3">
              <w:rPr>
                <w:rFonts w:asciiTheme="minorHAnsi" w:eastAsiaTheme="minorEastAsia" w:hAnsiTheme="minorHAnsi" w:cstheme="minorBidi"/>
                <w:noProof/>
                <w:szCs w:val="22"/>
              </w:rPr>
              <w:tab/>
            </w:r>
            <w:r w:rsidR="00F023C3" w:rsidRPr="003D5010">
              <w:rPr>
                <w:rStyle w:val="Hyperlink"/>
                <w:noProof/>
              </w:rPr>
              <w:t>Δυνατότητες του Dialog</w:t>
            </w:r>
            <w:r w:rsidR="00F023C3" w:rsidRPr="003D5010">
              <w:rPr>
                <w:rStyle w:val="Hyperlink"/>
                <w:noProof/>
                <w:lang w:val="en-US"/>
              </w:rPr>
              <w:t>F</w:t>
            </w:r>
            <w:r w:rsidR="00F023C3" w:rsidRPr="003D5010">
              <w:rPr>
                <w:rStyle w:val="Hyperlink"/>
                <w:noProof/>
              </w:rPr>
              <w:t>low</w:t>
            </w:r>
            <w:r w:rsidR="00F023C3">
              <w:rPr>
                <w:noProof/>
                <w:webHidden/>
              </w:rPr>
              <w:tab/>
            </w:r>
            <w:r w:rsidR="00F023C3">
              <w:rPr>
                <w:noProof/>
                <w:webHidden/>
              </w:rPr>
              <w:fldChar w:fldCharType="begin"/>
            </w:r>
            <w:r w:rsidR="00F023C3">
              <w:rPr>
                <w:noProof/>
                <w:webHidden/>
              </w:rPr>
              <w:instrText xml:space="preserve"> PAGEREF _Toc147133970 \h </w:instrText>
            </w:r>
            <w:r w:rsidR="00F023C3">
              <w:rPr>
                <w:noProof/>
                <w:webHidden/>
              </w:rPr>
            </w:r>
            <w:r w:rsidR="00F023C3">
              <w:rPr>
                <w:noProof/>
                <w:webHidden/>
              </w:rPr>
              <w:fldChar w:fldCharType="separate"/>
            </w:r>
            <w:r w:rsidR="00191FE6">
              <w:rPr>
                <w:noProof/>
                <w:webHidden/>
              </w:rPr>
              <w:t>23</w:t>
            </w:r>
            <w:r w:rsidR="00F023C3">
              <w:rPr>
                <w:noProof/>
                <w:webHidden/>
              </w:rPr>
              <w:fldChar w:fldCharType="end"/>
            </w:r>
          </w:hyperlink>
        </w:p>
        <w:p w14:paraId="6EF2E284" w14:textId="4052D2BB" w:rsidR="00F023C3" w:rsidRDefault="006C35FD">
          <w:pPr>
            <w:pStyle w:val="TOC2"/>
            <w:rPr>
              <w:rFonts w:asciiTheme="minorHAnsi" w:eastAsiaTheme="minorEastAsia" w:hAnsiTheme="minorHAnsi" w:cstheme="minorBidi"/>
              <w:noProof/>
              <w:szCs w:val="22"/>
            </w:rPr>
          </w:pPr>
          <w:hyperlink w:anchor="_Toc147133971" w:history="1">
            <w:r w:rsidR="00F023C3" w:rsidRPr="003D5010">
              <w:rPr>
                <w:rStyle w:val="Hyperlink"/>
                <w:noProof/>
              </w:rPr>
              <w:t>4.2</w:t>
            </w:r>
            <w:r w:rsidR="00F023C3">
              <w:rPr>
                <w:rFonts w:asciiTheme="minorHAnsi" w:eastAsiaTheme="minorEastAsia" w:hAnsiTheme="minorHAnsi" w:cstheme="minorBidi"/>
                <w:noProof/>
                <w:szCs w:val="22"/>
              </w:rPr>
              <w:tab/>
            </w:r>
            <w:r w:rsidR="00F023C3" w:rsidRPr="003D5010">
              <w:rPr>
                <w:rStyle w:val="Hyperlink"/>
                <w:noProof/>
              </w:rPr>
              <w:t>Ασφάλεια και Προστασία Δεδομένων στο Dialog</w:t>
            </w:r>
            <w:r w:rsidR="00F023C3" w:rsidRPr="003D5010">
              <w:rPr>
                <w:rStyle w:val="Hyperlink"/>
                <w:noProof/>
                <w:lang w:val="en-US"/>
              </w:rPr>
              <w:t>F</w:t>
            </w:r>
            <w:r w:rsidR="00F023C3" w:rsidRPr="003D5010">
              <w:rPr>
                <w:rStyle w:val="Hyperlink"/>
                <w:noProof/>
              </w:rPr>
              <w:t>low</w:t>
            </w:r>
            <w:r w:rsidR="00F023C3">
              <w:rPr>
                <w:noProof/>
                <w:webHidden/>
              </w:rPr>
              <w:tab/>
            </w:r>
            <w:r w:rsidR="00F023C3">
              <w:rPr>
                <w:noProof/>
                <w:webHidden/>
              </w:rPr>
              <w:fldChar w:fldCharType="begin"/>
            </w:r>
            <w:r w:rsidR="00F023C3">
              <w:rPr>
                <w:noProof/>
                <w:webHidden/>
              </w:rPr>
              <w:instrText xml:space="preserve"> PAGEREF _Toc147133971 \h </w:instrText>
            </w:r>
            <w:r w:rsidR="00F023C3">
              <w:rPr>
                <w:noProof/>
                <w:webHidden/>
              </w:rPr>
            </w:r>
            <w:r w:rsidR="00F023C3">
              <w:rPr>
                <w:noProof/>
                <w:webHidden/>
              </w:rPr>
              <w:fldChar w:fldCharType="separate"/>
            </w:r>
            <w:r w:rsidR="00191FE6">
              <w:rPr>
                <w:noProof/>
                <w:webHidden/>
              </w:rPr>
              <w:t>28</w:t>
            </w:r>
            <w:r w:rsidR="00F023C3">
              <w:rPr>
                <w:noProof/>
                <w:webHidden/>
              </w:rPr>
              <w:fldChar w:fldCharType="end"/>
            </w:r>
          </w:hyperlink>
        </w:p>
        <w:p w14:paraId="76E8D531" w14:textId="5D11CF67"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72" w:history="1">
            <w:r w:rsidR="00F023C3" w:rsidRPr="003D5010">
              <w:rPr>
                <w:rStyle w:val="Hyperlink"/>
                <w:noProof/>
              </w:rPr>
              <w:t>4.2.1</w:t>
            </w:r>
            <w:r w:rsidR="00F023C3">
              <w:rPr>
                <w:rFonts w:asciiTheme="minorHAnsi" w:eastAsiaTheme="minorEastAsia" w:hAnsiTheme="minorHAnsi" w:cstheme="minorBidi"/>
                <w:noProof/>
                <w:szCs w:val="22"/>
              </w:rPr>
              <w:tab/>
            </w:r>
            <w:r w:rsidR="00F023C3" w:rsidRPr="003D5010">
              <w:rPr>
                <w:rStyle w:val="Hyperlink"/>
                <w:noProof/>
              </w:rPr>
              <w:t>Διαχείριση Δεδομένων Χρηστών</w:t>
            </w:r>
            <w:r w:rsidR="00F023C3">
              <w:rPr>
                <w:noProof/>
                <w:webHidden/>
              </w:rPr>
              <w:tab/>
            </w:r>
            <w:r w:rsidR="00F023C3">
              <w:rPr>
                <w:noProof/>
                <w:webHidden/>
              </w:rPr>
              <w:fldChar w:fldCharType="begin"/>
            </w:r>
            <w:r w:rsidR="00F023C3">
              <w:rPr>
                <w:noProof/>
                <w:webHidden/>
              </w:rPr>
              <w:instrText xml:space="preserve"> PAGEREF _Toc147133972 \h </w:instrText>
            </w:r>
            <w:r w:rsidR="00F023C3">
              <w:rPr>
                <w:noProof/>
                <w:webHidden/>
              </w:rPr>
            </w:r>
            <w:r w:rsidR="00F023C3">
              <w:rPr>
                <w:noProof/>
                <w:webHidden/>
              </w:rPr>
              <w:fldChar w:fldCharType="separate"/>
            </w:r>
            <w:r w:rsidR="00191FE6">
              <w:rPr>
                <w:noProof/>
                <w:webHidden/>
              </w:rPr>
              <w:t>28</w:t>
            </w:r>
            <w:r w:rsidR="00F023C3">
              <w:rPr>
                <w:noProof/>
                <w:webHidden/>
              </w:rPr>
              <w:fldChar w:fldCharType="end"/>
            </w:r>
          </w:hyperlink>
        </w:p>
        <w:p w14:paraId="5D47A0BA" w14:textId="5496B864"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73" w:history="1">
            <w:r w:rsidR="00F023C3" w:rsidRPr="003D5010">
              <w:rPr>
                <w:rStyle w:val="Hyperlink"/>
                <w:noProof/>
                <w:lang w:val="en-US"/>
              </w:rPr>
              <w:t>4.2.2</w:t>
            </w:r>
            <w:r w:rsidR="00F023C3">
              <w:rPr>
                <w:rFonts w:asciiTheme="minorHAnsi" w:eastAsiaTheme="minorEastAsia" w:hAnsiTheme="minorHAnsi" w:cstheme="minorBidi"/>
                <w:noProof/>
                <w:szCs w:val="22"/>
              </w:rPr>
              <w:tab/>
            </w:r>
            <w:r w:rsidR="00F023C3" w:rsidRPr="003D5010">
              <w:rPr>
                <w:rStyle w:val="Hyperlink"/>
                <w:noProof/>
                <w:lang w:val="en-US"/>
              </w:rPr>
              <w:t>Προστασία Προσωπικών Δεδομένων</w:t>
            </w:r>
            <w:r w:rsidR="00F023C3">
              <w:rPr>
                <w:noProof/>
                <w:webHidden/>
              </w:rPr>
              <w:tab/>
            </w:r>
            <w:r w:rsidR="00F023C3">
              <w:rPr>
                <w:noProof/>
                <w:webHidden/>
              </w:rPr>
              <w:fldChar w:fldCharType="begin"/>
            </w:r>
            <w:r w:rsidR="00F023C3">
              <w:rPr>
                <w:noProof/>
                <w:webHidden/>
              </w:rPr>
              <w:instrText xml:space="preserve"> PAGEREF _Toc147133973 \h </w:instrText>
            </w:r>
            <w:r w:rsidR="00F023C3">
              <w:rPr>
                <w:noProof/>
                <w:webHidden/>
              </w:rPr>
            </w:r>
            <w:r w:rsidR="00F023C3">
              <w:rPr>
                <w:noProof/>
                <w:webHidden/>
              </w:rPr>
              <w:fldChar w:fldCharType="separate"/>
            </w:r>
            <w:r w:rsidR="00191FE6">
              <w:rPr>
                <w:noProof/>
                <w:webHidden/>
              </w:rPr>
              <w:t>29</w:t>
            </w:r>
            <w:r w:rsidR="00F023C3">
              <w:rPr>
                <w:noProof/>
                <w:webHidden/>
              </w:rPr>
              <w:fldChar w:fldCharType="end"/>
            </w:r>
          </w:hyperlink>
        </w:p>
        <w:p w14:paraId="1FEDD704" w14:textId="12472993"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74" w:history="1">
            <w:r w:rsidR="00F023C3" w:rsidRPr="003D5010">
              <w:rPr>
                <w:rStyle w:val="Hyperlink"/>
                <w:noProof/>
              </w:rPr>
              <w:t>4.2.3</w:t>
            </w:r>
            <w:r w:rsidR="00F023C3">
              <w:rPr>
                <w:rFonts w:asciiTheme="minorHAnsi" w:eastAsiaTheme="minorEastAsia" w:hAnsiTheme="minorHAnsi" w:cstheme="minorBidi"/>
                <w:noProof/>
                <w:szCs w:val="22"/>
              </w:rPr>
              <w:tab/>
            </w:r>
            <w:r w:rsidR="00F023C3" w:rsidRPr="003D5010">
              <w:rPr>
                <w:rStyle w:val="Hyperlink"/>
                <w:noProof/>
              </w:rPr>
              <w:t>Κρυπτογράφηση Δεδομένων</w:t>
            </w:r>
            <w:r w:rsidR="00F023C3">
              <w:rPr>
                <w:noProof/>
                <w:webHidden/>
              </w:rPr>
              <w:tab/>
            </w:r>
            <w:r w:rsidR="00F023C3">
              <w:rPr>
                <w:noProof/>
                <w:webHidden/>
              </w:rPr>
              <w:fldChar w:fldCharType="begin"/>
            </w:r>
            <w:r w:rsidR="00F023C3">
              <w:rPr>
                <w:noProof/>
                <w:webHidden/>
              </w:rPr>
              <w:instrText xml:space="preserve"> PAGEREF _Toc147133974 \h </w:instrText>
            </w:r>
            <w:r w:rsidR="00F023C3">
              <w:rPr>
                <w:noProof/>
                <w:webHidden/>
              </w:rPr>
            </w:r>
            <w:r w:rsidR="00F023C3">
              <w:rPr>
                <w:noProof/>
                <w:webHidden/>
              </w:rPr>
              <w:fldChar w:fldCharType="separate"/>
            </w:r>
            <w:r w:rsidR="00191FE6">
              <w:rPr>
                <w:noProof/>
                <w:webHidden/>
              </w:rPr>
              <w:t>29</w:t>
            </w:r>
            <w:r w:rsidR="00F023C3">
              <w:rPr>
                <w:noProof/>
                <w:webHidden/>
              </w:rPr>
              <w:fldChar w:fldCharType="end"/>
            </w:r>
          </w:hyperlink>
        </w:p>
        <w:p w14:paraId="025E66F5" w14:textId="1A8ED543" w:rsidR="00F023C3" w:rsidRDefault="006C35FD">
          <w:pPr>
            <w:pStyle w:val="TOC2"/>
            <w:rPr>
              <w:rFonts w:asciiTheme="minorHAnsi" w:eastAsiaTheme="minorEastAsia" w:hAnsiTheme="minorHAnsi" w:cstheme="minorBidi"/>
              <w:noProof/>
              <w:szCs w:val="22"/>
            </w:rPr>
          </w:pPr>
          <w:hyperlink w:anchor="_Toc147133975" w:history="1">
            <w:r w:rsidR="00F023C3" w:rsidRPr="003D5010">
              <w:rPr>
                <w:rStyle w:val="Hyperlink"/>
                <w:noProof/>
              </w:rPr>
              <w:t>4.3</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_Toc147133975 \h </w:instrText>
            </w:r>
            <w:r w:rsidR="00F023C3">
              <w:rPr>
                <w:noProof/>
                <w:webHidden/>
              </w:rPr>
            </w:r>
            <w:r w:rsidR="00F023C3">
              <w:rPr>
                <w:noProof/>
                <w:webHidden/>
              </w:rPr>
              <w:fldChar w:fldCharType="separate"/>
            </w:r>
            <w:r w:rsidR="00191FE6">
              <w:rPr>
                <w:noProof/>
                <w:webHidden/>
              </w:rPr>
              <w:t>30</w:t>
            </w:r>
            <w:r w:rsidR="00F023C3">
              <w:rPr>
                <w:noProof/>
                <w:webHidden/>
              </w:rPr>
              <w:fldChar w:fldCharType="end"/>
            </w:r>
          </w:hyperlink>
        </w:p>
        <w:p w14:paraId="7AA088D0" w14:textId="0F41374B" w:rsidR="00F023C3" w:rsidRDefault="006C35FD">
          <w:pPr>
            <w:pStyle w:val="TOC1"/>
            <w:tabs>
              <w:tab w:val="left" w:pos="1540"/>
            </w:tabs>
            <w:rPr>
              <w:rFonts w:asciiTheme="minorHAnsi" w:eastAsiaTheme="minorEastAsia" w:hAnsiTheme="minorHAnsi" w:cstheme="minorBidi"/>
              <w:noProof/>
              <w:szCs w:val="22"/>
            </w:rPr>
          </w:pPr>
          <w:hyperlink w:anchor="_Toc147133976" w:history="1">
            <w:r w:rsidR="00F023C3" w:rsidRPr="003D5010">
              <w:rPr>
                <w:rStyle w:val="Hyperlink"/>
                <w:noProof/>
              </w:rPr>
              <w:t>Κεφάλαιο 5ο:</w:t>
            </w:r>
            <w:r w:rsidR="00F023C3">
              <w:rPr>
                <w:rFonts w:asciiTheme="minorHAnsi" w:eastAsiaTheme="minorEastAsia" w:hAnsiTheme="minorHAnsi" w:cstheme="minorBidi"/>
                <w:noProof/>
                <w:szCs w:val="22"/>
              </w:rPr>
              <w:tab/>
            </w:r>
            <w:r w:rsidR="00F023C3" w:rsidRPr="003D5010">
              <w:rPr>
                <w:rStyle w:val="Hyperlink"/>
                <w:noProof/>
              </w:rPr>
              <w:t>Σχεδιασμός της Δομής Διαλόγου</w:t>
            </w:r>
            <w:r w:rsidR="00F023C3">
              <w:rPr>
                <w:noProof/>
                <w:webHidden/>
              </w:rPr>
              <w:tab/>
            </w:r>
            <w:r w:rsidR="00F023C3">
              <w:rPr>
                <w:noProof/>
                <w:webHidden/>
              </w:rPr>
              <w:fldChar w:fldCharType="begin"/>
            </w:r>
            <w:r w:rsidR="00F023C3">
              <w:rPr>
                <w:noProof/>
                <w:webHidden/>
              </w:rPr>
              <w:instrText xml:space="preserve"> PAGEREF _Toc147133976 \h </w:instrText>
            </w:r>
            <w:r w:rsidR="00F023C3">
              <w:rPr>
                <w:noProof/>
                <w:webHidden/>
              </w:rPr>
            </w:r>
            <w:r w:rsidR="00F023C3">
              <w:rPr>
                <w:noProof/>
                <w:webHidden/>
              </w:rPr>
              <w:fldChar w:fldCharType="separate"/>
            </w:r>
            <w:r w:rsidR="00191FE6">
              <w:rPr>
                <w:noProof/>
                <w:webHidden/>
              </w:rPr>
              <w:t>30</w:t>
            </w:r>
            <w:r w:rsidR="00F023C3">
              <w:rPr>
                <w:noProof/>
                <w:webHidden/>
              </w:rPr>
              <w:fldChar w:fldCharType="end"/>
            </w:r>
          </w:hyperlink>
        </w:p>
        <w:p w14:paraId="7BAD7C29" w14:textId="2A74DC6E" w:rsidR="00F023C3" w:rsidRDefault="006C35FD">
          <w:pPr>
            <w:pStyle w:val="TOC2"/>
            <w:rPr>
              <w:rFonts w:asciiTheme="minorHAnsi" w:eastAsiaTheme="minorEastAsia" w:hAnsiTheme="minorHAnsi" w:cstheme="minorBidi"/>
              <w:noProof/>
              <w:szCs w:val="22"/>
            </w:rPr>
          </w:pPr>
          <w:hyperlink w:anchor="_Toc147133977" w:history="1">
            <w:r w:rsidR="00F023C3" w:rsidRPr="003D5010">
              <w:rPr>
                <w:rStyle w:val="Hyperlink"/>
                <w:noProof/>
              </w:rPr>
              <w:t>5.1</w:t>
            </w:r>
            <w:r w:rsidR="00F023C3">
              <w:rPr>
                <w:rFonts w:asciiTheme="minorHAnsi" w:eastAsiaTheme="minorEastAsia" w:hAnsiTheme="minorHAnsi" w:cstheme="minorBidi"/>
                <w:noProof/>
                <w:szCs w:val="22"/>
              </w:rPr>
              <w:tab/>
            </w:r>
            <w:r w:rsidR="00F023C3" w:rsidRPr="003D5010">
              <w:rPr>
                <w:rStyle w:val="Hyperlink"/>
                <w:noProof/>
              </w:rPr>
              <w:t>Ορισμός των Λειτουργικών Απαιτήσεων για τον Διαλογικό Πράκτορα-Βοηθό Μαθήματος</w:t>
            </w:r>
            <w:r w:rsidR="00F023C3">
              <w:rPr>
                <w:noProof/>
                <w:webHidden/>
              </w:rPr>
              <w:tab/>
            </w:r>
            <w:r w:rsidR="00F023C3">
              <w:rPr>
                <w:noProof/>
                <w:webHidden/>
              </w:rPr>
              <w:fldChar w:fldCharType="begin"/>
            </w:r>
            <w:r w:rsidR="00F023C3">
              <w:rPr>
                <w:noProof/>
                <w:webHidden/>
              </w:rPr>
              <w:instrText xml:space="preserve"> PAGEREF _Toc147133977 \h </w:instrText>
            </w:r>
            <w:r w:rsidR="00F023C3">
              <w:rPr>
                <w:noProof/>
                <w:webHidden/>
              </w:rPr>
            </w:r>
            <w:r w:rsidR="00F023C3">
              <w:rPr>
                <w:noProof/>
                <w:webHidden/>
              </w:rPr>
              <w:fldChar w:fldCharType="separate"/>
            </w:r>
            <w:r w:rsidR="00191FE6">
              <w:rPr>
                <w:noProof/>
                <w:webHidden/>
              </w:rPr>
              <w:t>31</w:t>
            </w:r>
            <w:r w:rsidR="00F023C3">
              <w:rPr>
                <w:noProof/>
                <w:webHidden/>
              </w:rPr>
              <w:fldChar w:fldCharType="end"/>
            </w:r>
          </w:hyperlink>
        </w:p>
        <w:p w14:paraId="498137B1" w14:textId="0E8FF34E" w:rsidR="00F023C3" w:rsidRDefault="006C35FD">
          <w:pPr>
            <w:pStyle w:val="TOC2"/>
            <w:rPr>
              <w:rFonts w:asciiTheme="minorHAnsi" w:eastAsiaTheme="minorEastAsia" w:hAnsiTheme="minorHAnsi" w:cstheme="minorBidi"/>
              <w:noProof/>
              <w:szCs w:val="22"/>
            </w:rPr>
          </w:pPr>
          <w:hyperlink w:anchor="_Toc147133978" w:history="1">
            <w:r w:rsidR="00F023C3" w:rsidRPr="003D5010">
              <w:rPr>
                <w:rStyle w:val="Hyperlink"/>
                <w:noProof/>
              </w:rPr>
              <w:t>5.2</w:t>
            </w:r>
            <w:r w:rsidR="00F023C3">
              <w:rPr>
                <w:rFonts w:asciiTheme="minorHAnsi" w:eastAsiaTheme="minorEastAsia" w:hAnsiTheme="minorHAnsi" w:cstheme="minorBidi"/>
                <w:noProof/>
                <w:szCs w:val="22"/>
              </w:rPr>
              <w:tab/>
            </w:r>
            <w:r w:rsidR="00F023C3" w:rsidRPr="003D5010">
              <w:rPr>
                <w:rStyle w:val="Hyperlink"/>
                <w:noProof/>
              </w:rPr>
              <w:t>Σχεδιασμός του Διαλόγου και των Πιθανών Περιπτώσεων Χρήσης</w:t>
            </w:r>
            <w:r w:rsidR="00F023C3">
              <w:rPr>
                <w:noProof/>
                <w:webHidden/>
              </w:rPr>
              <w:tab/>
            </w:r>
            <w:r w:rsidR="00F023C3">
              <w:rPr>
                <w:noProof/>
                <w:webHidden/>
              </w:rPr>
              <w:fldChar w:fldCharType="begin"/>
            </w:r>
            <w:r w:rsidR="00F023C3">
              <w:rPr>
                <w:noProof/>
                <w:webHidden/>
              </w:rPr>
              <w:instrText xml:space="preserve"> PAGEREF _Toc147133978 \h </w:instrText>
            </w:r>
            <w:r w:rsidR="00F023C3">
              <w:rPr>
                <w:noProof/>
                <w:webHidden/>
              </w:rPr>
            </w:r>
            <w:r w:rsidR="00F023C3">
              <w:rPr>
                <w:noProof/>
                <w:webHidden/>
              </w:rPr>
              <w:fldChar w:fldCharType="separate"/>
            </w:r>
            <w:r w:rsidR="00191FE6">
              <w:rPr>
                <w:noProof/>
                <w:webHidden/>
              </w:rPr>
              <w:t>31</w:t>
            </w:r>
            <w:r w:rsidR="00F023C3">
              <w:rPr>
                <w:noProof/>
                <w:webHidden/>
              </w:rPr>
              <w:fldChar w:fldCharType="end"/>
            </w:r>
          </w:hyperlink>
        </w:p>
        <w:p w14:paraId="7D425272" w14:textId="14A5398C" w:rsidR="00F023C3" w:rsidRDefault="006C35FD">
          <w:pPr>
            <w:pStyle w:val="TOC2"/>
            <w:rPr>
              <w:rFonts w:asciiTheme="minorHAnsi" w:eastAsiaTheme="minorEastAsia" w:hAnsiTheme="minorHAnsi" w:cstheme="minorBidi"/>
              <w:noProof/>
              <w:szCs w:val="22"/>
            </w:rPr>
          </w:pPr>
          <w:hyperlink w:anchor="_Toc147133979" w:history="1">
            <w:r w:rsidR="00F023C3" w:rsidRPr="003D5010">
              <w:rPr>
                <w:rStyle w:val="Hyperlink"/>
                <w:noProof/>
              </w:rPr>
              <w:t>5.3</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_Toc147133979 \h </w:instrText>
            </w:r>
            <w:r w:rsidR="00F023C3">
              <w:rPr>
                <w:noProof/>
                <w:webHidden/>
              </w:rPr>
            </w:r>
            <w:r w:rsidR="00F023C3">
              <w:rPr>
                <w:noProof/>
                <w:webHidden/>
              </w:rPr>
              <w:fldChar w:fldCharType="separate"/>
            </w:r>
            <w:r w:rsidR="00191FE6">
              <w:rPr>
                <w:noProof/>
                <w:webHidden/>
              </w:rPr>
              <w:t>32</w:t>
            </w:r>
            <w:r w:rsidR="00F023C3">
              <w:rPr>
                <w:noProof/>
                <w:webHidden/>
              </w:rPr>
              <w:fldChar w:fldCharType="end"/>
            </w:r>
          </w:hyperlink>
        </w:p>
        <w:p w14:paraId="7461D4C0" w14:textId="2F79DA96" w:rsidR="00F023C3" w:rsidRDefault="006C35FD">
          <w:pPr>
            <w:pStyle w:val="TOC1"/>
            <w:tabs>
              <w:tab w:val="left" w:pos="1540"/>
            </w:tabs>
            <w:rPr>
              <w:rFonts w:asciiTheme="minorHAnsi" w:eastAsiaTheme="minorEastAsia" w:hAnsiTheme="minorHAnsi" w:cstheme="minorBidi"/>
              <w:noProof/>
              <w:szCs w:val="22"/>
            </w:rPr>
          </w:pPr>
          <w:hyperlink w:anchor="_Toc147133980" w:history="1">
            <w:r w:rsidR="00F023C3" w:rsidRPr="003D5010">
              <w:rPr>
                <w:rStyle w:val="Hyperlink"/>
                <w:noProof/>
              </w:rPr>
              <w:t>Κεφάλαιο 6ο:</w:t>
            </w:r>
            <w:r w:rsidR="00F023C3">
              <w:rPr>
                <w:rFonts w:asciiTheme="minorHAnsi" w:eastAsiaTheme="minorEastAsia" w:hAnsiTheme="minorHAnsi" w:cstheme="minorBidi"/>
                <w:noProof/>
                <w:szCs w:val="22"/>
              </w:rPr>
              <w:tab/>
            </w:r>
            <w:r w:rsidR="00F023C3" w:rsidRPr="003D5010">
              <w:rPr>
                <w:rStyle w:val="Hyperlink"/>
                <w:noProof/>
              </w:rPr>
              <w:t>Υλοποίηση της Εφαρμογής</w:t>
            </w:r>
            <w:r w:rsidR="00F023C3">
              <w:rPr>
                <w:noProof/>
                <w:webHidden/>
              </w:rPr>
              <w:tab/>
            </w:r>
            <w:r w:rsidR="00F023C3">
              <w:rPr>
                <w:noProof/>
                <w:webHidden/>
              </w:rPr>
              <w:fldChar w:fldCharType="begin"/>
            </w:r>
            <w:r w:rsidR="00F023C3">
              <w:rPr>
                <w:noProof/>
                <w:webHidden/>
              </w:rPr>
              <w:instrText xml:space="preserve"> PAGEREF _Toc147133980 \h </w:instrText>
            </w:r>
            <w:r w:rsidR="00F023C3">
              <w:rPr>
                <w:noProof/>
                <w:webHidden/>
              </w:rPr>
            </w:r>
            <w:r w:rsidR="00F023C3">
              <w:rPr>
                <w:noProof/>
                <w:webHidden/>
              </w:rPr>
              <w:fldChar w:fldCharType="separate"/>
            </w:r>
            <w:r w:rsidR="00191FE6">
              <w:rPr>
                <w:noProof/>
                <w:webHidden/>
              </w:rPr>
              <w:t>34</w:t>
            </w:r>
            <w:r w:rsidR="00F023C3">
              <w:rPr>
                <w:noProof/>
                <w:webHidden/>
              </w:rPr>
              <w:fldChar w:fldCharType="end"/>
            </w:r>
          </w:hyperlink>
        </w:p>
        <w:p w14:paraId="682BB4F8" w14:textId="15AF5774" w:rsidR="00F023C3" w:rsidRDefault="006C35FD">
          <w:pPr>
            <w:pStyle w:val="TOC2"/>
            <w:rPr>
              <w:rFonts w:asciiTheme="minorHAnsi" w:eastAsiaTheme="minorEastAsia" w:hAnsiTheme="minorHAnsi" w:cstheme="minorBidi"/>
              <w:noProof/>
              <w:szCs w:val="22"/>
            </w:rPr>
          </w:pPr>
          <w:hyperlink w:anchor="_Toc147133981" w:history="1">
            <w:r w:rsidR="00F023C3" w:rsidRPr="003D5010">
              <w:rPr>
                <w:rStyle w:val="Hyperlink"/>
                <w:noProof/>
              </w:rPr>
              <w:t>6.1</w:t>
            </w:r>
            <w:r w:rsidR="00F023C3">
              <w:rPr>
                <w:rFonts w:asciiTheme="minorHAnsi" w:eastAsiaTheme="minorEastAsia" w:hAnsiTheme="minorHAnsi" w:cstheme="minorBidi"/>
                <w:noProof/>
                <w:szCs w:val="22"/>
              </w:rPr>
              <w:tab/>
            </w:r>
            <w:r w:rsidR="00F023C3" w:rsidRPr="003D5010">
              <w:rPr>
                <w:rStyle w:val="Hyperlink"/>
                <w:noProof/>
              </w:rPr>
              <w:t>Δημιουργία Βάσης Δεδομένων</w:t>
            </w:r>
            <w:r w:rsidR="00F023C3">
              <w:rPr>
                <w:noProof/>
                <w:webHidden/>
              </w:rPr>
              <w:tab/>
            </w:r>
            <w:r w:rsidR="00F023C3">
              <w:rPr>
                <w:noProof/>
                <w:webHidden/>
              </w:rPr>
              <w:fldChar w:fldCharType="begin"/>
            </w:r>
            <w:r w:rsidR="00F023C3">
              <w:rPr>
                <w:noProof/>
                <w:webHidden/>
              </w:rPr>
              <w:instrText xml:space="preserve"> PAGEREF _Toc147133981 \h </w:instrText>
            </w:r>
            <w:r w:rsidR="00F023C3">
              <w:rPr>
                <w:noProof/>
                <w:webHidden/>
              </w:rPr>
            </w:r>
            <w:r w:rsidR="00F023C3">
              <w:rPr>
                <w:noProof/>
                <w:webHidden/>
              </w:rPr>
              <w:fldChar w:fldCharType="separate"/>
            </w:r>
            <w:r w:rsidR="00191FE6">
              <w:rPr>
                <w:noProof/>
                <w:webHidden/>
              </w:rPr>
              <w:t>34</w:t>
            </w:r>
            <w:r w:rsidR="00F023C3">
              <w:rPr>
                <w:noProof/>
                <w:webHidden/>
              </w:rPr>
              <w:fldChar w:fldCharType="end"/>
            </w:r>
          </w:hyperlink>
        </w:p>
        <w:p w14:paraId="6FCA8B99" w14:textId="5104D8D3"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82" w:history="1">
            <w:r w:rsidR="00F023C3" w:rsidRPr="003D5010">
              <w:rPr>
                <w:rStyle w:val="Hyperlink"/>
                <w:noProof/>
              </w:rPr>
              <w:t>6.1.1</w:t>
            </w:r>
            <w:r w:rsidR="00F023C3">
              <w:rPr>
                <w:rFonts w:asciiTheme="minorHAnsi" w:eastAsiaTheme="minorEastAsia" w:hAnsiTheme="minorHAnsi" w:cstheme="minorBidi"/>
                <w:noProof/>
                <w:szCs w:val="22"/>
              </w:rPr>
              <w:tab/>
            </w:r>
            <w:r w:rsidR="00F023C3" w:rsidRPr="003D5010">
              <w:rPr>
                <w:rStyle w:val="Hyperlink"/>
                <w:noProof/>
              </w:rPr>
              <w:t>Αυτοματοποιημένη Εισαγωγή Δεδομένων</w:t>
            </w:r>
            <w:r w:rsidR="00F023C3">
              <w:rPr>
                <w:noProof/>
                <w:webHidden/>
              </w:rPr>
              <w:tab/>
            </w:r>
            <w:r w:rsidR="00F023C3">
              <w:rPr>
                <w:noProof/>
                <w:webHidden/>
              </w:rPr>
              <w:fldChar w:fldCharType="begin"/>
            </w:r>
            <w:r w:rsidR="00F023C3">
              <w:rPr>
                <w:noProof/>
                <w:webHidden/>
              </w:rPr>
              <w:instrText xml:space="preserve"> PAGEREF _Toc147133982 \h </w:instrText>
            </w:r>
            <w:r w:rsidR="00F023C3">
              <w:rPr>
                <w:noProof/>
                <w:webHidden/>
              </w:rPr>
            </w:r>
            <w:r w:rsidR="00F023C3">
              <w:rPr>
                <w:noProof/>
                <w:webHidden/>
              </w:rPr>
              <w:fldChar w:fldCharType="separate"/>
            </w:r>
            <w:r w:rsidR="00191FE6">
              <w:rPr>
                <w:noProof/>
                <w:webHidden/>
              </w:rPr>
              <w:t>35</w:t>
            </w:r>
            <w:r w:rsidR="00F023C3">
              <w:rPr>
                <w:noProof/>
                <w:webHidden/>
              </w:rPr>
              <w:fldChar w:fldCharType="end"/>
            </w:r>
          </w:hyperlink>
        </w:p>
        <w:p w14:paraId="485A4FF0" w14:textId="6F4E1890" w:rsidR="00F023C3" w:rsidRDefault="006C35FD">
          <w:pPr>
            <w:pStyle w:val="TOC2"/>
            <w:rPr>
              <w:rFonts w:asciiTheme="minorHAnsi" w:eastAsiaTheme="minorEastAsia" w:hAnsiTheme="minorHAnsi" w:cstheme="minorBidi"/>
              <w:noProof/>
              <w:szCs w:val="22"/>
            </w:rPr>
          </w:pPr>
          <w:hyperlink w:anchor="_Toc147133983" w:history="1">
            <w:r w:rsidR="00F023C3" w:rsidRPr="003D5010">
              <w:rPr>
                <w:rStyle w:val="Hyperlink"/>
                <w:noProof/>
              </w:rPr>
              <w:t>6.2</w:t>
            </w:r>
            <w:r w:rsidR="00F023C3">
              <w:rPr>
                <w:rFonts w:asciiTheme="minorHAnsi" w:eastAsiaTheme="minorEastAsia" w:hAnsiTheme="minorHAnsi" w:cstheme="minorBidi"/>
                <w:noProof/>
                <w:szCs w:val="22"/>
              </w:rPr>
              <w:tab/>
            </w:r>
            <w:r w:rsidR="00F023C3" w:rsidRPr="003D5010">
              <w:rPr>
                <w:rStyle w:val="Hyperlink"/>
                <w:noProof/>
              </w:rPr>
              <w:t>Ανάπτυξη του Server με FastAPI και Python</w:t>
            </w:r>
            <w:r w:rsidR="00F023C3">
              <w:rPr>
                <w:noProof/>
                <w:webHidden/>
              </w:rPr>
              <w:tab/>
            </w:r>
            <w:r w:rsidR="00F023C3">
              <w:rPr>
                <w:noProof/>
                <w:webHidden/>
              </w:rPr>
              <w:fldChar w:fldCharType="begin"/>
            </w:r>
            <w:r w:rsidR="00F023C3">
              <w:rPr>
                <w:noProof/>
                <w:webHidden/>
              </w:rPr>
              <w:instrText xml:space="preserve"> PAGEREF _Toc147133983 \h </w:instrText>
            </w:r>
            <w:r w:rsidR="00F023C3">
              <w:rPr>
                <w:noProof/>
                <w:webHidden/>
              </w:rPr>
            </w:r>
            <w:r w:rsidR="00F023C3">
              <w:rPr>
                <w:noProof/>
                <w:webHidden/>
              </w:rPr>
              <w:fldChar w:fldCharType="separate"/>
            </w:r>
            <w:r w:rsidR="00191FE6">
              <w:rPr>
                <w:noProof/>
                <w:webHidden/>
              </w:rPr>
              <w:t>39</w:t>
            </w:r>
            <w:r w:rsidR="00F023C3">
              <w:rPr>
                <w:noProof/>
                <w:webHidden/>
              </w:rPr>
              <w:fldChar w:fldCharType="end"/>
            </w:r>
          </w:hyperlink>
        </w:p>
        <w:p w14:paraId="4BB97EA2" w14:textId="0A6F6FC6"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84" w:history="1">
            <w:r w:rsidR="00F023C3" w:rsidRPr="003D5010">
              <w:rPr>
                <w:rStyle w:val="Hyperlink"/>
                <w:noProof/>
                <w:lang w:val="en-US"/>
              </w:rPr>
              <w:t>6.2.1</w:t>
            </w:r>
            <w:r w:rsidR="00F023C3">
              <w:rPr>
                <w:rFonts w:asciiTheme="minorHAnsi" w:eastAsiaTheme="minorEastAsia" w:hAnsiTheme="minorHAnsi" w:cstheme="minorBidi"/>
                <w:noProof/>
                <w:szCs w:val="22"/>
              </w:rPr>
              <w:tab/>
            </w:r>
            <w:r w:rsidR="00F023C3" w:rsidRPr="003D5010">
              <w:rPr>
                <w:rStyle w:val="Hyperlink"/>
                <w:noProof/>
                <w:lang w:val="en-US"/>
              </w:rPr>
              <w:t>FastAPI</w:t>
            </w:r>
            <w:r w:rsidR="00F023C3">
              <w:rPr>
                <w:noProof/>
                <w:webHidden/>
              </w:rPr>
              <w:tab/>
            </w:r>
            <w:r w:rsidR="00F023C3">
              <w:rPr>
                <w:noProof/>
                <w:webHidden/>
              </w:rPr>
              <w:fldChar w:fldCharType="begin"/>
            </w:r>
            <w:r w:rsidR="00F023C3">
              <w:rPr>
                <w:noProof/>
                <w:webHidden/>
              </w:rPr>
              <w:instrText xml:space="preserve"> PAGEREF _Toc147133984 \h </w:instrText>
            </w:r>
            <w:r w:rsidR="00F023C3">
              <w:rPr>
                <w:noProof/>
                <w:webHidden/>
              </w:rPr>
            </w:r>
            <w:r w:rsidR="00F023C3">
              <w:rPr>
                <w:noProof/>
                <w:webHidden/>
              </w:rPr>
              <w:fldChar w:fldCharType="separate"/>
            </w:r>
            <w:r w:rsidR="00191FE6">
              <w:rPr>
                <w:noProof/>
                <w:webHidden/>
              </w:rPr>
              <w:t>39</w:t>
            </w:r>
            <w:r w:rsidR="00F023C3">
              <w:rPr>
                <w:noProof/>
                <w:webHidden/>
              </w:rPr>
              <w:fldChar w:fldCharType="end"/>
            </w:r>
          </w:hyperlink>
        </w:p>
        <w:p w14:paraId="263BDB87" w14:textId="0AB8B535"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85" w:history="1">
            <w:r w:rsidR="00F023C3" w:rsidRPr="003D5010">
              <w:rPr>
                <w:rStyle w:val="Hyperlink"/>
                <w:noProof/>
                <w:lang w:val="en-US"/>
              </w:rPr>
              <w:t>6.2.2</w:t>
            </w:r>
            <w:r w:rsidR="00F023C3">
              <w:rPr>
                <w:rFonts w:asciiTheme="minorHAnsi" w:eastAsiaTheme="minorEastAsia" w:hAnsiTheme="minorHAnsi" w:cstheme="minorBidi"/>
                <w:noProof/>
                <w:szCs w:val="22"/>
              </w:rPr>
              <w:tab/>
            </w:r>
            <w:r w:rsidR="00F023C3" w:rsidRPr="003D5010">
              <w:rPr>
                <w:rStyle w:val="Hyperlink"/>
                <w:noProof/>
              </w:rPr>
              <w:t xml:space="preserve">Εξωτερική Πρόσβαση με το </w:t>
            </w:r>
            <w:r w:rsidR="00F023C3" w:rsidRPr="003D5010">
              <w:rPr>
                <w:rStyle w:val="Hyperlink"/>
                <w:noProof/>
                <w:lang w:val="en-US"/>
              </w:rPr>
              <w:t>ngrok</w:t>
            </w:r>
            <w:r w:rsidR="00F023C3">
              <w:rPr>
                <w:noProof/>
                <w:webHidden/>
              </w:rPr>
              <w:tab/>
            </w:r>
            <w:r w:rsidR="00F023C3">
              <w:rPr>
                <w:noProof/>
                <w:webHidden/>
              </w:rPr>
              <w:fldChar w:fldCharType="begin"/>
            </w:r>
            <w:r w:rsidR="00F023C3">
              <w:rPr>
                <w:noProof/>
                <w:webHidden/>
              </w:rPr>
              <w:instrText xml:space="preserve"> PAGEREF _Toc147133985 \h </w:instrText>
            </w:r>
            <w:r w:rsidR="00F023C3">
              <w:rPr>
                <w:noProof/>
                <w:webHidden/>
              </w:rPr>
            </w:r>
            <w:r w:rsidR="00F023C3">
              <w:rPr>
                <w:noProof/>
                <w:webHidden/>
              </w:rPr>
              <w:fldChar w:fldCharType="separate"/>
            </w:r>
            <w:r w:rsidR="00191FE6">
              <w:rPr>
                <w:noProof/>
                <w:webHidden/>
              </w:rPr>
              <w:t>40</w:t>
            </w:r>
            <w:r w:rsidR="00F023C3">
              <w:rPr>
                <w:noProof/>
                <w:webHidden/>
              </w:rPr>
              <w:fldChar w:fldCharType="end"/>
            </w:r>
          </w:hyperlink>
        </w:p>
        <w:p w14:paraId="6161993E" w14:textId="5642C19F" w:rsidR="00F023C3" w:rsidRDefault="006C35FD">
          <w:pPr>
            <w:pStyle w:val="TOC3"/>
            <w:tabs>
              <w:tab w:val="left" w:pos="1320"/>
              <w:tab w:val="right" w:leader="dot" w:pos="9060"/>
            </w:tabs>
            <w:rPr>
              <w:rFonts w:asciiTheme="minorHAnsi" w:eastAsiaTheme="minorEastAsia" w:hAnsiTheme="minorHAnsi" w:cstheme="minorBidi"/>
              <w:noProof/>
              <w:szCs w:val="22"/>
            </w:rPr>
          </w:pPr>
          <w:hyperlink w:anchor="_Toc147133986" w:history="1">
            <w:r w:rsidR="00F023C3" w:rsidRPr="003D5010">
              <w:rPr>
                <w:rStyle w:val="Hyperlink"/>
                <w:noProof/>
                <w:lang w:val="en-US"/>
              </w:rPr>
              <w:t>6.2.3</w:t>
            </w:r>
            <w:r w:rsidR="00F023C3">
              <w:rPr>
                <w:rFonts w:asciiTheme="minorHAnsi" w:eastAsiaTheme="minorEastAsia" w:hAnsiTheme="minorHAnsi" w:cstheme="minorBidi"/>
                <w:noProof/>
                <w:szCs w:val="22"/>
              </w:rPr>
              <w:tab/>
            </w:r>
            <w:r w:rsidR="00F023C3" w:rsidRPr="003D5010">
              <w:rPr>
                <w:rStyle w:val="Hyperlink"/>
                <w:noProof/>
                <w:lang w:val="en-US"/>
              </w:rPr>
              <w:t>Python</w:t>
            </w:r>
            <w:r w:rsidR="00F023C3">
              <w:rPr>
                <w:noProof/>
                <w:webHidden/>
              </w:rPr>
              <w:tab/>
            </w:r>
            <w:r w:rsidR="00F023C3">
              <w:rPr>
                <w:noProof/>
                <w:webHidden/>
              </w:rPr>
              <w:fldChar w:fldCharType="begin"/>
            </w:r>
            <w:r w:rsidR="00F023C3">
              <w:rPr>
                <w:noProof/>
                <w:webHidden/>
              </w:rPr>
              <w:instrText xml:space="preserve"> PAGEREF _Toc147133986 \h </w:instrText>
            </w:r>
            <w:r w:rsidR="00F023C3">
              <w:rPr>
                <w:noProof/>
                <w:webHidden/>
              </w:rPr>
            </w:r>
            <w:r w:rsidR="00F023C3">
              <w:rPr>
                <w:noProof/>
                <w:webHidden/>
              </w:rPr>
              <w:fldChar w:fldCharType="separate"/>
            </w:r>
            <w:r w:rsidR="00191FE6">
              <w:rPr>
                <w:noProof/>
                <w:webHidden/>
              </w:rPr>
              <w:t>41</w:t>
            </w:r>
            <w:r w:rsidR="00F023C3">
              <w:rPr>
                <w:noProof/>
                <w:webHidden/>
              </w:rPr>
              <w:fldChar w:fldCharType="end"/>
            </w:r>
          </w:hyperlink>
        </w:p>
        <w:p w14:paraId="7840B922" w14:textId="6C1F3B33" w:rsidR="00F023C3" w:rsidRDefault="006C35FD">
          <w:pPr>
            <w:pStyle w:val="TOC2"/>
            <w:rPr>
              <w:rFonts w:asciiTheme="minorHAnsi" w:eastAsiaTheme="minorEastAsia" w:hAnsiTheme="minorHAnsi" w:cstheme="minorBidi"/>
              <w:noProof/>
              <w:szCs w:val="22"/>
            </w:rPr>
          </w:pPr>
          <w:hyperlink w:anchor="_Toc147133987" w:history="1">
            <w:r w:rsidR="00F023C3" w:rsidRPr="003D5010">
              <w:rPr>
                <w:rStyle w:val="Hyperlink"/>
                <w:noProof/>
              </w:rPr>
              <w:t>6.3</w:t>
            </w:r>
            <w:r w:rsidR="00F023C3">
              <w:rPr>
                <w:rFonts w:asciiTheme="minorHAnsi" w:eastAsiaTheme="minorEastAsia" w:hAnsiTheme="minorHAnsi" w:cstheme="minorBidi"/>
                <w:noProof/>
                <w:szCs w:val="22"/>
              </w:rPr>
              <w:tab/>
            </w:r>
            <w:r w:rsidR="00F023C3" w:rsidRPr="003D5010">
              <w:rPr>
                <w:rStyle w:val="Hyperlink"/>
                <w:noProof/>
              </w:rPr>
              <w:t>Υλοποίηση των Λειτουργιών του Πράκτορα-Βοηθού Μαθήματος</w:t>
            </w:r>
            <w:r w:rsidR="00F023C3">
              <w:rPr>
                <w:noProof/>
                <w:webHidden/>
              </w:rPr>
              <w:tab/>
            </w:r>
            <w:r w:rsidR="00F023C3">
              <w:rPr>
                <w:noProof/>
                <w:webHidden/>
              </w:rPr>
              <w:fldChar w:fldCharType="begin"/>
            </w:r>
            <w:r w:rsidR="00F023C3">
              <w:rPr>
                <w:noProof/>
                <w:webHidden/>
              </w:rPr>
              <w:instrText xml:space="preserve"> PAGEREF _Toc147133987 \h </w:instrText>
            </w:r>
            <w:r w:rsidR="00F023C3">
              <w:rPr>
                <w:noProof/>
                <w:webHidden/>
              </w:rPr>
            </w:r>
            <w:r w:rsidR="00F023C3">
              <w:rPr>
                <w:noProof/>
                <w:webHidden/>
              </w:rPr>
              <w:fldChar w:fldCharType="separate"/>
            </w:r>
            <w:r w:rsidR="00191FE6">
              <w:rPr>
                <w:noProof/>
                <w:webHidden/>
              </w:rPr>
              <w:t>44</w:t>
            </w:r>
            <w:r w:rsidR="00F023C3">
              <w:rPr>
                <w:noProof/>
                <w:webHidden/>
              </w:rPr>
              <w:fldChar w:fldCharType="end"/>
            </w:r>
          </w:hyperlink>
        </w:p>
        <w:p w14:paraId="660B56D8" w14:textId="78379425" w:rsidR="00F023C3" w:rsidRDefault="006C35FD">
          <w:pPr>
            <w:pStyle w:val="TOC2"/>
            <w:rPr>
              <w:rFonts w:asciiTheme="minorHAnsi" w:eastAsiaTheme="minorEastAsia" w:hAnsiTheme="minorHAnsi" w:cstheme="minorBidi"/>
              <w:noProof/>
              <w:szCs w:val="22"/>
            </w:rPr>
          </w:pPr>
          <w:hyperlink w:anchor="_Toc147133988" w:history="1">
            <w:r w:rsidR="00F023C3" w:rsidRPr="003D5010">
              <w:rPr>
                <w:rStyle w:val="Hyperlink"/>
                <w:noProof/>
              </w:rPr>
              <w:t>6.4</w:t>
            </w:r>
            <w:r w:rsidR="00F023C3">
              <w:rPr>
                <w:rFonts w:asciiTheme="minorHAnsi" w:eastAsiaTheme="minorEastAsia" w:hAnsiTheme="minorHAnsi" w:cstheme="minorBidi"/>
                <w:noProof/>
                <w:szCs w:val="22"/>
              </w:rPr>
              <w:tab/>
            </w:r>
            <w:r w:rsidR="00F023C3" w:rsidRPr="003D5010">
              <w:rPr>
                <w:rStyle w:val="Hyperlink"/>
                <w:noProof/>
              </w:rPr>
              <w:t>Κριτήρια Αξιολόγησης της Απόδοσης του Πράκτορα</w:t>
            </w:r>
            <w:r w:rsidR="00F023C3">
              <w:rPr>
                <w:noProof/>
                <w:webHidden/>
              </w:rPr>
              <w:tab/>
            </w:r>
            <w:r w:rsidR="00F023C3">
              <w:rPr>
                <w:noProof/>
                <w:webHidden/>
              </w:rPr>
              <w:fldChar w:fldCharType="begin"/>
            </w:r>
            <w:r w:rsidR="00F023C3">
              <w:rPr>
                <w:noProof/>
                <w:webHidden/>
              </w:rPr>
              <w:instrText xml:space="preserve"> PAGEREF _Toc147133988 \h </w:instrText>
            </w:r>
            <w:r w:rsidR="00F023C3">
              <w:rPr>
                <w:noProof/>
                <w:webHidden/>
              </w:rPr>
            </w:r>
            <w:r w:rsidR="00F023C3">
              <w:rPr>
                <w:noProof/>
                <w:webHidden/>
              </w:rPr>
              <w:fldChar w:fldCharType="separate"/>
            </w:r>
            <w:r w:rsidR="00191FE6">
              <w:rPr>
                <w:noProof/>
                <w:webHidden/>
              </w:rPr>
              <w:t>46</w:t>
            </w:r>
            <w:r w:rsidR="00F023C3">
              <w:rPr>
                <w:noProof/>
                <w:webHidden/>
              </w:rPr>
              <w:fldChar w:fldCharType="end"/>
            </w:r>
          </w:hyperlink>
        </w:p>
        <w:p w14:paraId="5C0F824B" w14:textId="096E1E7D" w:rsidR="00F023C3" w:rsidRDefault="006C35FD">
          <w:pPr>
            <w:pStyle w:val="TOC2"/>
            <w:rPr>
              <w:rFonts w:asciiTheme="minorHAnsi" w:eastAsiaTheme="minorEastAsia" w:hAnsiTheme="minorHAnsi" w:cstheme="minorBidi"/>
              <w:noProof/>
              <w:szCs w:val="22"/>
            </w:rPr>
          </w:pPr>
          <w:hyperlink w:anchor="_Toc147133989" w:history="1">
            <w:r w:rsidR="00F023C3" w:rsidRPr="003D5010">
              <w:rPr>
                <w:rStyle w:val="Hyperlink"/>
                <w:noProof/>
              </w:rPr>
              <w:t>6.5</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_Toc147133989 \h </w:instrText>
            </w:r>
            <w:r w:rsidR="00F023C3">
              <w:rPr>
                <w:noProof/>
                <w:webHidden/>
              </w:rPr>
            </w:r>
            <w:r w:rsidR="00F023C3">
              <w:rPr>
                <w:noProof/>
                <w:webHidden/>
              </w:rPr>
              <w:fldChar w:fldCharType="separate"/>
            </w:r>
            <w:r w:rsidR="00191FE6">
              <w:rPr>
                <w:noProof/>
                <w:webHidden/>
              </w:rPr>
              <w:t>48</w:t>
            </w:r>
            <w:r w:rsidR="00F023C3">
              <w:rPr>
                <w:noProof/>
                <w:webHidden/>
              </w:rPr>
              <w:fldChar w:fldCharType="end"/>
            </w:r>
          </w:hyperlink>
        </w:p>
        <w:p w14:paraId="5A0671AD" w14:textId="34DA0207" w:rsidR="00F023C3" w:rsidRDefault="006C35FD">
          <w:pPr>
            <w:pStyle w:val="TOC1"/>
            <w:tabs>
              <w:tab w:val="left" w:pos="1540"/>
            </w:tabs>
            <w:rPr>
              <w:rFonts w:asciiTheme="minorHAnsi" w:eastAsiaTheme="minorEastAsia" w:hAnsiTheme="minorHAnsi" w:cstheme="minorBidi"/>
              <w:noProof/>
              <w:szCs w:val="22"/>
            </w:rPr>
          </w:pPr>
          <w:hyperlink w:anchor="_Toc147133990" w:history="1">
            <w:r w:rsidR="00F023C3" w:rsidRPr="003D5010">
              <w:rPr>
                <w:rStyle w:val="Hyperlink"/>
                <w:noProof/>
              </w:rPr>
              <w:t>Κεφάλαιο 7ο:</w:t>
            </w:r>
            <w:r w:rsidR="00F023C3">
              <w:rPr>
                <w:rFonts w:asciiTheme="minorHAnsi" w:eastAsiaTheme="minorEastAsia" w:hAnsiTheme="minorHAnsi" w:cstheme="minorBidi"/>
                <w:noProof/>
                <w:szCs w:val="22"/>
              </w:rPr>
              <w:tab/>
            </w:r>
            <w:r w:rsidR="00F023C3" w:rsidRPr="003D5010">
              <w:rPr>
                <w:rStyle w:val="Hyperlink"/>
                <w:noProof/>
              </w:rPr>
              <w:t>Συμπεράσματα και Μελλοντική Επέκταση</w:t>
            </w:r>
            <w:r w:rsidR="00F023C3">
              <w:rPr>
                <w:noProof/>
                <w:webHidden/>
              </w:rPr>
              <w:tab/>
            </w:r>
            <w:r w:rsidR="00F023C3">
              <w:rPr>
                <w:noProof/>
                <w:webHidden/>
              </w:rPr>
              <w:fldChar w:fldCharType="begin"/>
            </w:r>
            <w:r w:rsidR="00F023C3">
              <w:rPr>
                <w:noProof/>
                <w:webHidden/>
              </w:rPr>
              <w:instrText xml:space="preserve"> PAGEREF _Toc147133990 \h </w:instrText>
            </w:r>
            <w:r w:rsidR="00F023C3">
              <w:rPr>
                <w:noProof/>
                <w:webHidden/>
              </w:rPr>
            </w:r>
            <w:r w:rsidR="00F023C3">
              <w:rPr>
                <w:noProof/>
                <w:webHidden/>
              </w:rPr>
              <w:fldChar w:fldCharType="separate"/>
            </w:r>
            <w:r w:rsidR="00191FE6">
              <w:rPr>
                <w:noProof/>
                <w:webHidden/>
              </w:rPr>
              <w:t>48</w:t>
            </w:r>
            <w:r w:rsidR="00F023C3">
              <w:rPr>
                <w:noProof/>
                <w:webHidden/>
              </w:rPr>
              <w:fldChar w:fldCharType="end"/>
            </w:r>
          </w:hyperlink>
        </w:p>
        <w:p w14:paraId="4443F268" w14:textId="6D4E1FAA" w:rsidR="00F023C3" w:rsidRDefault="006C35FD">
          <w:pPr>
            <w:pStyle w:val="TOC2"/>
            <w:rPr>
              <w:rFonts w:asciiTheme="minorHAnsi" w:eastAsiaTheme="minorEastAsia" w:hAnsiTheme="minorHAnsi" w:cstheme="minorBidi"/>
              <w:noProof/>
              <w:szCs w:val="22"/>
            </w:rPr>
          </w:pPr>
          <w:hyperlink w:anchor="_Toc147133991" w:history="1">
            <w:r w:rsidR="00F023C3" w:rsidRPr="003D5010">
              <w:rPr>
                <w:rStyle w:val="Hyperlink"/>
                <w:noProof/>
              </w:rPr>
              <w:t>7.1</w:t>
            </w:r>
            <w:r w:rsidR="00F023C3">
              <w:rPr>
                <w:rFonts w:asciiTheme="minorHAnsi" w:eastAsiaTheme="minorEastAsia" w:hAnsiTheme="minorHAnsi" w:cstheme="minorBidi"/>
                <w:noProof/>
                <w:szCs w:val="22"/>
              </w:rPr>
              <w:tab/>
            </w:r>
            <w:r w:rsidR="00F023C3" w:rsidRPr="003D5010">
              <w:rPr>
                <w:rStyle w:val="Hyperlink"/>
                <w:noProof/>
              </w:rPr>
              <w:t>Συνοψίζοντας τα Κύρια Αποτελέσματα και τα Συμπεράσματα</w:t>
            </w:r>
            <w:r w:rsidR="00F023C3">
              <w:rPr>
                <w:noProof/>
                <w:webHidden/>
              </w:rPr>
              <w:tab/>
            </w:r>
            <w:r w:rsidR="00F023C3">
              <w:rPr>
                <w:noProof/>
                <w:webHidden/>
              </w:rPr>
              <w:fldChar w:fldCharType="begin"/>
            </w:r>
            <w:r w:rsidR="00F023C3">
              <w:rPr>
                <w:noProof/>
                <w:webHidden/>
              </w:rPr>
              <w:instrText xml:space="preserve"> PAGEREF _Toc147133991 \h </w:instrText>
            </w:r>
            <w:r w:rsidR="00F023C3">
              <w:rPr>
                <w:noProof/>
                <w:webHidden/>
              </w:rPr>
            </w:r>
            <w:r w:rsidR="00F023C3">
              <w:rPr>
                <w:noProof/>
                <w:webHidden/>
              </w:rPr>
              <w:fldChar w:fldCharType="separate"/>
            </w:r>
            <w:r w:rsidR="00191FE6">
              <w:rPr>
                <w:noProof/>
                <w:webHidden/>
              </w:rPr>
              <w:t>48</w:t>
            </w:r>
            <w:r w:rsidR="00F023C3">
              <w:rPr>
                <w:noProof/>
                <w:webHidden/>
              </w:rPr>
              <w:fldChar w:fldCharType="end"/>
            </w:r>
          </w:hyperlink>
        </w:p>
        <w:p w14:paraId="7DB76395" w14:textId="49F14E03" w:rsidR="00F023C3" w:rsidRDefault="006C35FD">
          <w:pPr>
            <w:pStyle w:val="TOC2"/>
            <w:rPr>
              <w:rFonts w:asciiTheme="minorHAnsi" w:eastAsiaTheme="minorEastAsia" w:hAnsiTheme="minorHAnsi" w:cstheme="minorBidi"/>
              <w:noProof/>
              <w:szCs w:val="22"/>
            </w:rPr>
          </w:pPr>
          <w:hyperlink w:anchor="_Toc147133992" w:history="1">
            <w:r w:rsidR="00F023C3" w:rsidRPr="003D5010">
              <w:rPr>
                <w:rStyle w:val="Hyperlink"/>
                <w:noProof/>
              </w:rPr>
              <w:t>7.2</w:t>
            </w:r>
            <w:r w:rsidR="00F023C3">
              <w:rPr>
                <w:rFonts w:asciiTheme="minorHAnsi" w:eastAsiaTheme="minorEastAsia" w:hAnsiTheme="minorHAnsi" w:cstheme="minorBidi"/>
                <w:noProof/>
                <w:szCs w:val="22"/>
              </w:rPr>
              <w:tab/>
            </w:r>
            <w:r w:rsidR="00F023C3" w:rsidRPr="003D5010">
              <w:rPr>
                <w:rStyle w:val="Hyperlink"/>
                <w:noProof/>
              </w:rPr>
              <w:t>Προτάσεις για Μελλοντική Επέκταση και Βελτίωση της Εφαρμογής</w:t>
            </w:r>
            <w:r w:rsidR="00F023C3">
              <w:rPr>
                <w:noProof/>
                <w:webHidden/>
              </w:rPr>
              <w:tab/>
            </w:r>
            <w:r w:rsidR="00F023C3">
              <w:rPr>
                <w:noProof/>
                <w:webHidden/>
              </w:rPr>
              <w:fldChar w:fldCharType="begin"/>
            </w:r>
            <w:r w:rsidR="00F023C3">
              <w:rPr>
                <w:noProof/>
                <w:webHidden/>
              </w:rPr>
              <w:instrText xml:space="preserve"> PAGEREF _Toc147133992 \h </w:instrText>
            </w:r>
            <w:r w:rsidR="00F023C3">
              <w:rPr>
                <w:noProof/>
                <w:webHidden/>
              </w:rPr>
            </w:r>
            <w:r w:rsidR="00F023C3">
              <w:rPr>
                <w:noProof/>
                <w:webHidden/>
              </w:rPr>
              <w:fldChar w:fldCharType="separate"/>
            </w:r>
            <w:r w:rsidR="00191FE6">
              <w:rPr>
                <w:noProof/>
                <w:webHidden/>
              </w:rPr>
              <w:t>49</w:t>
            </w:r>
            <w:r w:rsidR="00F023C3">
              <w:rPr>
                <w:noProof/>
                <w:webHidden/>
              </w:rPr>
              <w:fldChar w:fldCharType="end"/>
            </w:r>
          </w:hyperlink>
        </w:p>
        <w:p w14:paraId="7F74493B" w14:textId="529DD080" w:rsidR="00F023C3" w:rsidRDefault="006C35FD">
          <w:pPr>
            <w:pStyle w:val="TOC2"/>
            <w:rPr>
              <w:rFonts w:asciiTheme="minorHAnsi" w:eastAsiaTheme="minorEastAsia" w:hAnsiTheme="minorHAnsi" w:cstheme="minorBidi"/>
              <w:noProof/>
              <w:szCs w:val="22"/>
            </w:rPr>
          </w:pPr>
          <w:hyperlink w:anchor="_Toc147133993" w:history="1">
            <w:r w:rsidR="00F023C3" w:rsidRPr="003D5010">
              <w:rPr>
                <w:rStyle w:val="Hyperlink"/>
                <w:noProof/>
              </w:rPr>
              <w:t>7.3</w:t>
            </w:r>
            <w:r w:rsidR="00F023C3">
              <w:rPr>
                <w:rFonts w:asciiTheme="minorHAnsi" w:eastAsiaTheme="minorEastAsia" w:hAnsiTheme="minorHAnsi" w:cstheme="minorBidi"/>
                <w:noProof/>
                <w:szCs w:val="22"/>
              </w:rPr>
              <w:tab/>
            </w:r>
            <w:r w:rsidR="00F023C3" w:rsidRPr="003D5010">
              <w:rPr>
                <w:rStyle w:val="Hyperlink"/>
                <w:noProof/>
              </w:rPr>
              <w:t>Επίλογος</w:t>
            </w:r>
            <w:r w:rsidR="00F023C3">
              <w:rPr>
                <w:noProof/>
                <w:webHidden/>
              </w:rPr>
              <w:tab/>
            </w:r>
            <w:r w:rsidR="00F023C3">
              <w:rPr>
                <w:noProof/>
                <w:webHidden/>
              </w:rPr>
              <w:fldChar w:fldCharType="begin"/>
            </w:r>
            <w:r w:rsidR="00F023C3">
              <w:rPr>
                <w:noProof/>
                <w:webHidden/>
              </w:rPr>
              <w:instrText xml:space="preserve"> PAGEREF _Toc147133993 \h </w:instrText>
            </w:r>
            <w:r w:rsidR="00F023C3">
              <w:rPr>
                <w:noProof/>
                <w:webHidden/>
              </w:rPr>
            </w:r>
            <w:r w:rsidR="00F023C3">
              <w:rPr>
                <w:noProof/>
                <w:webHidden/>
              </w:rPr>
              <w:fldChar w:fldCharType="separate"/>
            </w:r>
            <w:r w:rsidR="00191FE6">
              <w:rPr>
                <w:noProof/>
                <w:webHidden/>
              </w:rPr>
              <w:t>51</w:t>
            </w:r>
            <w:r w:rsidR="00F023C3">
              <w:rPr>
                <w:noProof/>
                <w:webHidden/>
              </w:rPr>
              <w:fldChar w:fldCharType="end"/>
            </w:r>
          </w:hyperlink>
        </w:p>
        <w:p w14:paraId="2B2A5140" w14:textId="45D58541" w:rsidR="00F023C3" w:rsidRDefault="006C35FD">
          <w:pPr>
            <w:pStyle w:val="TOC1"/>
            <w:rPr>
              <w:rFonts w:asciiTheme="minorHAnsi" w:eastAsiaTheme="minorEastAsia" w:hAnsiTheme="minorHAnsi" w:cstheme="minorBidi"/>
              <w:noProof/>
              <w:szCs w:val="22"/>
            </w:rPr>
          </w:pPr>
          <w:hyperlink w:anchor="_Toc147133994" w:history="1">
            <w:r w:rsidR="00F023C3" w:rsidRPr="003D5010">
              <w:rPr>
                <w:rStyle w:val="Hyperlink"/>
                <w:noProof/>
              </w:rPr>
              <w:t>ΒΙΒΛΙΟΓΡΑΦΙΑ</w:t>
            </w:r>
            <w:r w:rsidR="00F023C3">
              <w:rPr>
                <w:noProof/>
                <w:webHidden/>
              </w:rPr>
              <w:tab/>
            </w:r>
            <w:r w:rsidR="00F023C3">
              <w:rPr>
                <w:noProof/>
                <w:webHidden/>
              </w:rPr>
              <w:fldChar w:fldCharType="begin"/>
            </w:r>
            <w:r w:rsidR="00F023C3">
              <w:rPr>
                <w:noProof/>
                <w:webHidden/>
              </w:rPr>
              <w:instrText xml:space="preserve"> PAGEREF _Toc147133994 \h </w:instrText>
            </w:r>
            <w:r w:rsidR="00F023C3">
              <w:rPr>
                <w:noProof/>
                <w:webHidden/>
              </w:rPr>
            </w:r>
            <w:r w:rsidR="00F023C3">
              <w:rPr>
                <w:noProof/>
                <w:webHidden/>
              </w:rPr>
              <w:fldChar w:fldCharType="separate"/>
            </w:r>
            <w:r w:rsidR="00191FE6">
              <w:rPr>
                <w:noProof/>
                <w:webHidden/>
              </w:rPr>
              <w:t>52</w:t>
            </w:r>
            <w:r w:rsidR="00F023C3">
              <w:rPr>
                <w:noProof/>
                <w:webHidden/>
              </w:rPr>
              <w:fldChar w:fldCharType="end"/>
            </w:r>
          </w:hyperlink>
        </w:p>
        <w:p w14:paraId="117BBE9F" w14:textId="7F1DA11C" w:rsidR="00F023C3" w:rsidRDefault="006C35FD">
          <w:pPr>
            <w:pStyle w:val="TOC1"/>
            <w:rPr>
              <w:rFonts w:asciiTheme="minorHAnsi" w:eastAsiaTheme="minorEastAsia" w:hAnsiTheme="minorHAnsi" w:cstheme="minorBidi"/>
              <w:noProof/>
              <w:szCs w:val="22"/>
            </w:rPr>
          </w:pPr>
          <w:hyperlink w:anchor="_Toc147133995" w:history="1">
            <w:r w:rsidR="00F023C3" w:rsidRPr="003D5010">
              <w:rPr>
                <w:rStyle w:val="Hyperlink"/>
                <w:noProof/>
              </w:rPr>
              <w:t xml:space="preserve">ΠΑΡΑΡΤΗΜΑ A : ΚΩΔΙΚΑΣ </w:t>
            </w:r>
            <w:r w:rsidR="00F023C3" w:rsidRPr="003D5010">
              <w:rPr>
                <w:rStyle w:val="Hyperlink"/>
                <w:noProof/>
                <w:lang w:val="en-US"/>
              </w:rPr>
              <w:t>SCRAPPER</w:t>
            </w:r>
            <w:r w:rsidR="00F023C3">
              <w:rPr>
                <w:noProof/>
                <w:webHidden/>
              </w:rPr>
              <w:tab/>
            </w:r>
            <w:r w:rsidR="00F023C3">
              <w:rPr>
                <w:noProof/>
                <w:webHidden/>
              </w:rPr>
              <w:fldChar w:fldCharType="begin"/>
            </w:r>
            <w:r w:rsidR="00F023C3">
              <w:rPr>
                <w:noProof/>
                <w:webHidden/>
              </w:rPr>
              <w:instrText xml:space="preserve"> PAGEREF _Toc147133995 \h </w:instrText>
            </w:r>
            <w:r w:rsidR="00F023C3">
              <w:rPr>
                <w:noProof/>
                <w:webHidden/>
              </w:rPr>
            </w:r>
            <w:r w:rsidR="00F023C3">
              <w:rPr>
                <w:noProof/>
                <w:webHidden/>
              </w:rPr>
              <w:fldChar w:fldCharType="separate"/>
            </w:r>
            <w:r w:rsidR="00191FE6">
              <w:rPr>
                <w:noProof/>
                <w:webHidden/>
              </w:rPr>
              <w:t>53</w:t>
            </w:r>
            <w:r w:rsidR="00F023C3">
              <w:rPr>
                <w:noProof/>
                <w:webHidden/>
              </w:rPr>
              <w:fldChar w:fldCharType="end"/>
            </w:r>
          </w:hyperlink>
        </w:p>
        <w:p w14:paraId="534CA058" w14:textId="4D288D8D" w:rsidR="00F023C3" w:rsidRDefault="006C35FD">
          <w:pPr>
            <w:pStyle w:val="TOC1"/>
            <w:rPr>
              <w:rFonts w:asciiTheme="minorHAnsi" w:eastAsiaTheme="minorEastAsia" w:hAnsiTheme="minorHAnsi" w:cstheme="minorBidi"/>
              <w:noProof/>
              <w:szCs w:val="22"/>
            </w:rPr>
          </w:pPr>
          <w:hyperlink w:anchor="_Toc147133996" w:history="1">
            <w:r w:rsidR="00F023C3" w:rsidRPr="003D5010">
              <w:rPr>
                <w:rStyle w:val="Hyperlink"/>
                <w:noProof/>
              </w:rPr>
              <w:t xml:space="preserve">ΠΑΡΑΡΤΗΜΑ B : ΚΩΔΙΚΑΣ </w:t>
            </w:r>
            <w:r w:rsidR="00F023C3" w:rsidRPr="003D5010">
              <w:rPr>
                <w:rStyle w:val="Hyperlink"/>
                <w:noProof/>
                <w:lang w:val="en-US"/>
              </w:rPr>
              <w:t>PYTHON</w:t>
            </w:r>
            <w:r w:rsidR="00F023C3">
              <w:rPr>
                <w:noProof/>
                <w:webHidden/>
              </w:rPr>
              <w:tab/>
            </w:r>
            <w:r w:rsidR="00F023C3">
              <w:rPr>
                <w:noProof/>
                <w:webHidden/>
              </w:rPr>
              <w:fldChar w:fldCharType="begin"/>
            </w:r>
            <w:r w:rsidR="00F023C3">
              <w:rPr>
                <w:noProof/>
                <w:webHidden/>
              </w:rPr>
              <w:instrText xml:space="preserve"> PAGEREF _Toc147133996 \h </w:instrText>
            </w:r>
            <w:r w:rsidR="00F023C3">
              <w:rPr>
                <w:noProof/>
                <w:webHidden/>
              </w:rPr>
            </w:r>
            <w:r w:rsidR="00F023C3">
              <w:rPr>
                <w:noProof/>
                <w:webHidden/>
              </w:rPr>
              <w:fldChar w:fldCharType="separate"/>
            </w:r>
            <w:r w:rsidR="00191FE6">
              <w:rPr>
                <w:noProof/>
                <w:webHidden/>
              </w:rPr>
              <w:t>55</w:t>
            </w:r>
            <w:r w:rsidR="00F023C3">
              <w:rPr>
                <w:noProof/>
                <w:webHidden/>
              </w:rPr>
              <w:fldChar w:fldCharType="end"/>
            </w:r>
          </w:hyperlink>
        </w:p>
        <w:p w14:paraId="3DB02DDB" w14:textId="3BE0A13B" w:rsidR="00F023C3" w:rsidRDefault="006C35FD">
          <w:pPr>
            <w:pStyle w:val="TOC1"/>
            <w:rPr>
              <w:rFonts w:asciiTheme="minorHAnsi" w:eastAsiaTheme="minorEastAsia" w:hAnsiTheme="minorHAnsi" w:cstheme="minorBidi"/>
              <w:noProof/>
              <w:szCs w:val="22"/>
            </w:rPr>
          </w:pPr>
          <w:hyperlink w:anchor="_Toc147133997" w:history="1">
            <w:r w:rsidR="00F023C3" w:rsidRPr="003D5010">
              <w:rPr>
                <w:rStyle w:val="Hyperlink"/>
                <w:noProof/>
              </w:rPr>
              <w:t xml:space="preserve">ΠΑΡΑΡΤΗΜΑ C : ΚΩΔΙΚΑΣ </w:t>
            </w:r>
            <w:r w:rsidR="00F023C3" w:rsidRPr="003D5010">
              <w:rPr>
                <w:rStyle w:val="Hyperlink"/>
                <w:noProof/>
                <w:lang w:val="en-US"/>
              </w:rPr>
              <w:t>ENTITY - SUBJECT</w:t>
            </w:r>
            <w:r w:rsidR="00F023C3">
              <w:rPr>
                <w:noProof/>
                <w:webHidden/>
              </w:rPr>
              <w:tab/>
            </w:r>
            <w:r w:rsidR="00F023C3">
              <w:rPr>
                <w:noProof/>
                <w:webHidden/>
              </w:rPr>
              <w:fldChar w:fldCharType="begin"/>
            </w:r>
            <w:r w:rsidR="00F023C3">
              <w:rPr>
                <w:noProof/>
                <w:webHidden/>
              </w:rPr>
              <w:instrText xml:space="preserve"> PAGEREF _Toc147133997 \h </w:instrText>
            </w:r>
            <w:r w:rsidR="00F023C3">
              <w:rPr>
                <w:noProof/>
                <w:webHidden/>
              </w:rPr>
            </w:r>
            <w:r w:rsidR="00F023C3">
              <w:rPr>
                <w:noProof/>
                <w:webHidden/>
              </w:rPr>
              <w:fldChar w:fldCharType="separate"/>
            </w:r>
            <w:r w:rsidR="00191FE6">
              <w:rPr>
                <w:noProof/>
                <w:webHidden/>
              </w:rPr>
              <w:t>56</w:t>
            </w:r>
            <w:r w:rsidR="00F023C3">
              <w:rPr>
                <w:noProof/>
                <w:webHidden/>
              </w:rPr>
              <w:fldChar w:fldCharType="end"/>
            </w:r>
          </w:hyperlink>
        </w:p>
        <w:p w14:paraId="2ADBF4E4" w14:textId="24855914" w:rsidR="00F023C3" w:rsidRDefault="006C35FD">
          <w:pPr>
            <w:pStyle w:val="TOC1"/>
            <w:rPr>
              <w:rFonts w:asciiTheme="minorHAnsi" w:eastAsiaTheme="minorEastAsia" w:hAnsiTheme="minorHAnsi" w:cstheme="minorBidi"/>
              <w:noProof/>
              <w:szCs w:val="22"/>
            </w:rPr>
          </w:pPr>
          <w:hyperlink w:anchor="_Toc147133998" w:history="1">
            <w:r w:rsidR="00F023C3" w:rsidRPr="003D5010">
              <w:rPr>
                <w:rStyle w:val="Hyperlink"/>
                <w:noProof/>
              </w:rPr>
              <w:t xml:space="preserve">ΠΑΡΑΡΤΗΜΑ D : ΚΩΔΙΚΑΣ </w:t>
            </w:r>
            <w:r w:rsidR="00F023C3" w:rsidRPr="003D5010">
              <w:rPr>
                <w:rStyle w:val="Hyperlink"/>
                <w:noProof/>
                <w:lang w:val="en-US"/>
              </w:rPr>
              <w:t>ENTITY - INFORMATION</w:t>
            </w:r>
            <w:r w:rsidR="00F023C3">
              <w:rPr>
                <w:noProof/>
                <w:webHidden/>
              </w:rPr>
              <w:tab/>
            </w:r>
            <w:r w:rsidR="00F023C3">
              <w:rPr>
                <w:noProof/>
                <w:webHidden/>
              </w:rPr>
              <w:fldChar w:fldCharType="begin"/>
            </w:r>
            <w:r w:rsidR="00F023C3">
              <w:rPr>
                <w:noProof/>
                <w:webHidden/>
              </w:rPr>
              <w:instrText xml:space="preserve"> PAGEREF _Toc147133998 \h </w:instrText>
            </w:r>
            <w:r w:rsidR="00F023C3">
              <w:rPr>
                <w:noProof/>
                <w:webHidden/>
              </w:rPr>
            </w:r>
            <w:r w:rsidR="00F023C3">
              <w:rPr>
                <w:noProof/>
                <w:webHidden/>
              </w:rPr>
              <w:fldChar w:fldCharType="separate"/>
            </w:r>
            <w:r w:rsidR="00191FE6">
              <w:rPr>
                <w:noProof/>
                <w:webHidden/>
              </w:rPr>
              <w:t>57</w:t>
            </w:r>
            <w:r w:rsidR="00F023C3">
              <w:rPr>
                <w:noProof/>
                <w:webHidden/>
              </w:rPr>
              <w:fldChar w:fldCharType="end"/>
            </w:r>
          </w:hyperlink>
        </w:p>
        <w:p w14:paraId="5B2C9853" w14:textId="534E897F" w:rsidR="00A25C8B" w:rsidRPr="008247B2" w:rsidRDefault="00660D41">
          <w:r>
            <w:fldChar w:fldCharType="end"/>
          </w:r>
        </w:p>
      </w:sdtContent>
    </w:sdt>
    <w:p w14:paraId="58DCA069" w14:textId="77777777" w:rsidR="00A25C8B" w:rsidRPr="008247B2" w:rsidRDefault="00A25C8B" w:rsidP="00A25C8B">
      <w:pPr>
        <w:spacing w:line="360" w:lineRule="auto"/>
        <w:rPr>
          <w:lang w:val="en-US" w:eastAsia="en-US"/>
        </w:rPr>
      </w:pPr>
      <w:r w:rsidRPr="008247B2">
        <w:rPr>
          <w:lang w:val="en-US" w:eastAsia="en-US"/>
        </w:rPr>
        <w:br w:type="page"/>
      </w:r>
    </w:p>
    <w:p w14:paraId="2302CA71" w14:textId="3DA58268" w:rsidR="0095244F" w:rsidRPr="008247B2" w:rsidRDefault="005D3C96" w:rsidP="005D3C96">
      <w:pPr>
        <w:pStyle w:val="Heading1"/>
        <w:numPr>
          <w:ilvl w:val="0"/>
          <w:numId w:val="0"/>
        </w:numPr>
      </w:pPr>
      <w:bookmarkStart w:id="10" w:name="_Toc455674549"/>
      <w:bookmarkStart w:id="11" w:name="_Toc455680226"/>
      <w:bookmarkStart w:id="12" w:name="_Toc147133927"/>
      <w:r w:rsidRPr="008247B2">
        <w:lastRenderedPageBreak/>
        <w:t>Κατάλογος Σχημάτων</w:t>
      </w:r>
      <w:bookmarkStart w:id="13" w:name="_Toc42166306"/>
      <w:bookmarkEnd w:id="10"/>
      <w:bookmarkEnd w:id="11"/>
      <w:bookmarkEnd w:id="12"/>
    </w:p>
    <w:p w14:paraId="3D1D12EA" w14:textId="34D498DA" w:rsidR="00150793" w:rsidRDefault="002858F7" w:rsidP="00761371">
      <w:pPr>
        <w:pStyle w:val="TableofFigures"/>
        <w:tabs>
          <w:tab w:val="right" w:leader="dot" w:pos="9060"/>
        </w:tabs>
        <w:spacing w:line="360" w:lineRule="auto"/>
        <w:rPr>
          <w:noProof/>
        </w:rPr>
      </w:pPr>
      <w:r w:rsidRPr="00150793">
        <w:fldChar w:fldCharType="begin"/>
      </w:r>
      <w:r w:rsidRPr="00150793">
        <w:instrText xml:space="preserve"> TOC \c "Σχήμα" </w:instrText>
      </w:r>
      <w:r w:rsidRPr="00150793">
        <w:fldChar w:fldCharType="separate"/>
      </w:r>
      <w:hyperlink w:anchor="ΤεχνολογίεςΤΝ" w:history="1">
        <w:r w:rsidR="00204F06" w:rsidRPr="00E055EF">
          <w:rPr>
            <w:rStyle w:val="Hyperlink"/>
            <w:noProof/>
          </w:rPr>
          <w:t>Εικόνα 2.1</w:t>
        </w:r>
        <w:r w:rsidR="00150793" w:rsidRPr="00E055EF">
          <w:rPr>
            <w:rStyle w:val="Hyperlink"/>
            <w:noProof/>
          </w:rPr>
          <w:t xml:space="preserve">: </w:t>
        </w:r>
        <w:r w:rsidR="00204F06" w:rsidRPr="00E055EF">
          <w:rPr>
            <w:rStyle w:val="Hyperlink"/>
            <w:noProof/>
          </w:rPr>
          <w:t>Τεχνολογίες Τεχνιτής Νοημοσύνης</w:t>
        </w:r>
        <w:r w:rsidR="00150793" w:rsidRPr="00E055EF">
          <w:rPr>
            <w:rStyle w:val="Hyperlink"/>
            <w:noProof/>
          </w:rPr>
          <w:tab/>
        </w:r>
        <w:r w:rsidR="00150793" w:rsidRPr="00E055EF">
          <w:rPr>
            <w:rStyle w:val="Hyperlink"/>
            <w:noProof/>
          </w:rPr>
          <w:fldChar w:fldCharType="begin"/>
        </w:r>
        <w:r w:rsidR="00150793" w:rsidRPr="00E055EF">
          <w:rPr>
            <w:rStyle w:val="Hyperlink"/>
            <w:noProof/>
          </w:rPr>
          <w:instrText xml:space="preserve"> PAGEREF _Toc47087305 \h </w:instrText>
        </w:r>
        <w:r w:rsidR="00150793" w:rsidRPr="00E055EF">
          <w:rPr>
            <w:rStyle w:val="Hyperlink"/>
            <w:noProof/>
          </w:rPr>
          <w:fldChar w:fldCharType="separate"/>
        </w:r>
        <w:r w:rsidR="00191FE6">
          <w:rPr>
            <w:rStyle w:val="Hyperlink"/>
            <w:b/>
            <w:bCs/>
            <w:noProof/>
            <w:lang w:val="en-US"/>
          </w:rPr>
          <w:t>Error! Bookmark not defined.</w:t>
        </w:r>
        <w:r w:rsidR="00150793" w:rsidRPr="00E055EF">
          <w:rPr>
            <w:rStyle w:val="Hyperlink"/>
            <w:noProof/>
          </w:rPr>
          <w:fldChar w:fldCharType="end"/>
        </w:r>
      </w:hyperlink>
    </w:p>
    <w:p w14:paraId="5C9FBEDE" w14:textId="13EED587" w:rsidR="00FA1482" w:rsidRDefault="006C35FD" w:rsidP="00761371">
      <w:pPr>
        <w:pStyle w:val="TableofFigures"/>
        <w:tabs>
          <w:tab w:val="right" w:leader="dot" w:pos="9060"/>
        </w:tabs>
        <w:spacing w:line="360" w:lineRule="auto"/>
        <w:rPr>
          <w:noProof/>
          <w:lang w:val="en-US"/>
        </w:rPr>
      </w:pPr>
      <w:hyperlink w:anchor="DialogFlow" w:history="1">
        <w:r w:rsidR="00FA1482" w:rsidRPr="00E055EF">
          <w:rPr>
            <w:rStyle w:val="Hyperlink"/>
            <w:noProof/>
          </w:rPr>
          <w:t>Εικόνα</w:t>
        </w:r>
        <w:r w:rsidR="00FA1482" w:rsidRPr="00E055EF">
          <w:rPr>
            <w:rStyle w:val="Hyperlink"/>
            <w:noProof/>
            <w:lang w:val="en-US"/>
          </w:rPr>
          <w:t xml:space="preserve"> </w:t>
        </w:r>
        <w:r w:rsidR="00FA1482" w:rsidRPr="00E055EF">
          <w:rPr>
            <w:rStyle w:val="Hyperlink"/>
            <w:lang w:val="en-US"/>
          </w:rPr>
          <w:t>4.1.2.1</w:t>
        </w:r>
        <w:r w:rsidR="00FA1482" w:rsidRPr="00E055EF">
          <w:rPr>
            <w:rStyle w:val="Hyperlink"/>
            <w:noProof/>
            <w:lang w:val="en-US"/>
          </w:rPr>
          <w:t>: DialogFlow</w:t>
        </w:r>
        <w:r w:rsidR="00FA1482" w:rsidRPr="00E055EF">
          <w:rPr>
            <w:rStyle w:val="Hyperlink"/>
            <w:noProof/>
            <w:lang w:val="en-US"/>
          </w:rPr>
          <w:tab/>
          <w:t>23</w:t>
        </w:r>
      </w:hyperlink>
    </w:p>
    <w:p w14:paraId="066121D6" w14:textId="1E913049" w:rsidR="006E369C" w:rsidRPr="00FA1482" w:rsidRDefault="006C35FD" w:rsidP="00761371">
      <w:pPr>
        <w:pStyle w:val="TableofFigures"/>
        <w:tabs>
          <w:tab w:val="right" w:leader="dot" w:pos="9060"/>
        </w:tabs>
        <w:spacing w:line="360" w:lineRule="auto"/>
        <w:rPr>
          <w:noProof/>
          <w:lang w:val="en-US"/>
        </w:rPr>
      </w:pPr>
      <w:hyperlink w:anchor="PythonScrapper1" w:history="1">
        <w:r w:rsidR="006E369C" w:rsidRPr="00E055EF">
          <w:rPr>
            <w:rStyle w:val="Hyperlink"/>
            <w:noProof/>
          </w:rPr>
          <w:t>Εικόνα</w:t>
        </w:r>
        <w:r w:rsidR="006E369C" w:rsidRPr="00E055EF">
          <w:rPr>
            <w:rStyle w:val="Hyperlink"/>
            <w:noProof/>
            <w:lang w:val="en-US"/>
          </w:rPr>
          <w:t xml:space="preserve"> 6.1.1.1: Python Scrapping (1)</w:t>
        </w:r>
        <w:r w:rsidR="006E369C" w:rsidRPr="00E055EF">
          <w:rPr>
            <w:rStyle w:val="Hyperlink"/>
            <w:noProof/>
            <w:lang w:val="en-US"/>
          </w:rPr>
          <w:tab/>
          <w:t>36</w:t>
        </w:r>
      </w:hyperlink>
    </w:p>
    <w:p w14:paraId="23172BCF" w14:textId="046AAB8D" w:rsidR="006E369C" w:rsidRDefault="006C35FD" w:rsidP="00761371">
      <w:pPr>
        <w:pStyle w:val="TableofFigures"/>
        <w:tabs>
          <w:tab w:val="right" w:leader="dot" w:pos="9060"/>
        </w:tabs>
        <w:spacing w:line="360" w:lineRule="auto"/>
        <w:rPr>
          <w:noProof/>
          <w:lang w:val="en-US"/>
        </w:rPr>
      </w:pPr>
      <w:hyperlink w:anchor="PythonScrapper2" w:history="1">
        <w:r w:rsidR="006E369C" w:rsidRPr="00E055EF">
          <w:rPr>
            <w:rStyle w:val="Hyperlink"/>
            <w:noProof/>
          </w:rPr>
          <w:t>Εικόνα</w:t>
        </w:r>
        <w:r w:rsidR="006E369C" w:rsidRPr="00E055EF">
          <w:rPr>
            <w:rStyle w:val="Hyperlink"/>
            <w:noProof/>
            <w:lang w:val="en-US"/>
          </w:rPr>
          <w:t xml:space="preserve"> 6.1.1.2: Python Scrapping (2)</w:t>
        </w:r>
        <w:r w:rsidR="006E369C" w:rsidRPr="00E055EF">
          <w:rPr>
            <w:rStyle w:val="Hyperlink"/>
            <w:noProof/>
            <w:lang w:val="en-US"/>
          </w:rPr>
          <w:tab/>
          <w:t>37</w:t>
        </w:r>
      </w:hyperlink>
    </w:p>
    <w:p w14:paraId="2725F8CA" w14:textId="35E53FD1" w:rsidR="00204F06" w:rsidRDefault="006C35FD" w:rsidP="00761371">
      <w:pPr>
        <w:pStyle w:val="TableofFigures"/>
        <w:tabs>
          <w:tab w:val="right" w:leader="dot" w:pos="9060"/>
        </w:tabs>
        <w:spacing w:line="360" w:lineRule="auto"/>
        <w:rPr>
          <w:noProof/>
        </w:rPr>
      </w:pPr>
      <w:hyperlink w:anchor="PythonScrapper3" w:history="1">
        <w:r w:rsidR="006E369C" w:rsidRPr="00E055EF">
          <w:rPr>
            <w:rStyle w:val="Hyperlink"/>
            <w:noProof/>
          </w:rPr>
          <w:t>Εικόνα</w:t>
        </w:r>
        <w:r w:rsidR="006E369C" w:rsidRPr="00E055EF">
          <w:rPr>
            <w:rStyle w:val="Hyperlink"/>
            <w:noProof/>
            <w:lang w:val="en-US"/>
          </w:rPr>
          <w:t xml:space="preserve"> 6.1.1.3: Python Scrapping (3)</w:t>
        </w:r>
        <w:r w:rsidR="006E369C" w:rsidRPr="00E055EF">
          <w:rPr>
            <w:rStyle w:val="Hyperlink"/>
            <w:noProof/>
            <w:lang w:val="en-US"/>
          </w:rPr>
          <w:tab/>
          <w:t>38</w:t>
        </w:r>
      </w:hyperlink>
    </w:p>
    <w:p w14:paraId="16F46B17" w14:textId="761236CF" w:rsidR="00987FEF" w:rsidRDefault="006C35FD" w:rsidP="00987FEF">
      <w:pPr>
        <w:pStyle w:val="TableofFigures"/>
        <w:tabs>
          <w:tab w:val="right" w:leader="dot" w:pos="9060"/>
        </w:tabs>
        <w:spacing w:line="360" w:lineRule="auto"/>
        <w:rPr>
          <w:noProof/>
        </w:rPr>
      </w:pPr>
      <w:hyperlink w:anchor="PythonMain1" w:history="1">
        <w:r w:rsidR="00987FEF" w:rsidRPr="00987FEF">
          <w:rPr>
            <w:rStyle w:val="Hyperlink"/>
            <w:noProof/>
          </w:rPr>
          <w:t>Εικόνα</w:t>
        </w:r>
        <w:r w:rsidR="00987FEF" w:rsidRPr="00987FEF">
          <w:rPr>
            <w:rStyle w:val="Hyperlink"/>
            <w:noProof/>
            <w:lang w:val="en-US"/>
          </w:rPr>
          <w:t xml:space="preserve"> 6.2.3.1: Python Main (1)</w:t>
        </w:r>
        <w:r w:rsidR="00987FEF" w:rsidRPr="00987FEF">
          <w:rPr>
            <w:rStyle w:val="Hyperlink"/>
            <w:noProof/>
            <w:lang w:val="en-US"/>
          </w:rPr>
          <w:tab/>
          <w:t>41</w:t>
        </w:r>
      </w:hyperlink>
    </w:p>
    <w:p w14:paraId="36CDF9C9" w14:textId="5CF97919" w:rsidR="00987FEF" w:rsidRPr="00987FEF" w:rsidRDefault="006C35FD" w:rsidP="00987FEF">
      <w:pPr>
        <w:pStyle w:val="TableofFigures"/>
        <w:tabs>
          <w:tab w:val="right" w:leader="dot" w:pos="9060"/>
        </w:tabs>
        <w:spacing w:line="360" w:lineRule="auto"/>
        <w:rPr>
          <w:noProof/>
          <w:lang w:val="en-US"/>
        </w:rPr>
      </w:pPr>
      <w:hyperlink w:anchor="PythonMain2" w:history="1">
        <w:r w:rsidR="00987FEF" w:rsidRPr="00987FEF">
          <w:rPr>
            <w:rStyle w:val="Hyperlink"/>
            <w:noProof/>
          </w:rPr>
          <w:t>Εικόνα</w:t>
        </w:r>
        <w:r w:rsidR="00987FEF" w:rsidRPr="00987FEF">
          <w:rPr>
            <w:rStyle w:val="Hyperlink"/>
            <w:noProof/>
            <w:lang w:val="en-US"/>
          </w:rPr>
          <w:t xml:space="preserve"> 6.2.3.2: Python Main (2)</w:t>
        </w:r>
        <w:r w:rsidR="00987FEF" w:rsidRPr="00987FEF">
          <w:rPr>
            <w:rStyle w:val="Hyperlink"/>
            <w:noProof/>
            <w:lang w:val="en-US"/>
          </w:rPr>
          <w:tab/>
          <w:t>43</w:t>
        </w:r>
      </w:hyperlink>
    </w:p>
    <w:p w14:paraId="1F6B67E3" w14:textId="6A6E48E9" w:rsidR="0095244F" w:rsidRPr="00761371" w:rsidRDefault="002858F7" w:rsidP="00761371">
      <w:pPr>
        <w:pStyle w:val="TableofFigures"/>
        <w:tabs>
          <w:tab w:val="right" w:leader="dot" w:pos="9060"/>
        </w:tabs>
        <w:spacing w:line="360" w:lineRule="auto"/>
        <w:rPr>
          <w:noProof/>
          <w:lang w:val="en-US"/>
        </w:rPr>
      </w:pPr>
      <w:r w:rsidRPr="00150793">
        <w:fldChar w:fldCharType="end"/>
      </w:r>
    </w:p>
    <w:p w14:paraId="767D30E0" w14:textId="5AFD2FB0" w:rsidR="005D3C96" w:rsidRPr="006E369C" w:rsidRDefault="0095244F" w:rsidP="005D3C96">
      <w:pPr>
        <w:pStyle w:val="Heading1"/>
        <w:numPr>
          <w:ilvl w:val="0"/>
          <w:numId w:val="0"/>
        </w:numPr>
      </w:pPr>
      <w:bookmarkStart w:id="14" w:name="_Toc147133928"/>
      <w:r w:rsidRPr="008247B2">
        <w:t>Κατάλογος</w:t>
      </w:r>
      <w:r w:rsidR="005D3C96" w:rsidRPr="006E369C">
        <w:t xml:space="preserve"> </w:t>
      </w:r>
      <w:r w:rsidR="005D3C96" w:rsidRPr="008247B2">
        <w:t>Πινάκων</w:t>
      </w:r>
      <w:bookmarkEnd w:id="13"/>
      <w:bookmarkEnd w:id="14"/>
    </w:p>
    <w:p w14:paraId="3BC8F12B" w14:textId="21894225" w:rsidR="00150793" w:rsidRPr="00F065CF" w:rsidRDefault="002858F7">
      <w:pPr>
        <w:pStyle w:val="TableofFigures"/>
        <w:tabs>
          <w:tab w:val="right" w:leader="dot" w:pos="9060"/>
        </w:tabs>
        <w:rPr>
          <w:rFonts w:asciiTheme="minorHAnsi" w:eastAsiaTheme="minorEastAsia" w:hAnsiTheme="minorHAnsi" w:cstheme="minorBidi"/>
          <w:noProof/>
          <w:szCs w:val="22"/>
          <w:lang w:eastAsia="en-US"/>
        </w:rPr>
      </w:pPr>
      <w:r w:rsidRPr="00150793">
        <w:fldChar w:fldCharType="begin"/>
      </w:r>
      <w:r w:rsidRPr="00150793">
        <w:instrText xml:space="preserve"> TOC \t "table caption,1" \c "Πίνακας" </w:instrText>
      </w:r>
      <w:r w:rsidRPr="00150793">
        <w:fldChar w:fldCharType="separate"/>
      </w:r>
      <w:hyperlink w:anchor="Πίνακας" w:history="1">
        <w:r w:rsidR="00204F06" w:rsidRPr="00987FEF">
          <w:rPr>
            <w:rStyle w:val="Hyperlink"/>
          </w:rPr>
          <w:t>Πίνακας 3.3.1: Σύγκριση Εργαλείων Ανάπτυξης Διαλογικών Πρακτόρων</w:t>
        </w:r>
        <w:r w:rsidR="00150793" w:rsidRPr="00987FEF">
          <w:rPr>
            <w:rStyle w:val="Hyperlink"/>
            <w:noProof/>
          </w:rPr>
          <w:tab/>
        </w:r>
        <w:r w:rsidR="00204F06" w:rsidRPr="00987FEF">
          <w:rPr>
            <w:rStyle w:val="Hyperlink"/>
            <w:noProof/>
          </w:rPr>
          <w:t>17</w:t>
        </w:r>
      </w:hyperlink>
    </w:p>
    <w:p w14:paraId="26D8D8C3" w14:textId="77777777" w:rsidR="009A13B1" w:rsidRPr="002858F7" w:rsidRDefault="002858F7" w:rsidP="002858F7">
      <w:pPr>
        <w:rPr>
          <w:lang w:eastAsia="en-US"/>
        </w:rPr>
      </w:pPr>
      <w:r w:rsidRPr="00150793">
        <w:fldChar w:fldCharType="end"/>
      </w:r>
    </w:p>
    <w:p w14:paraId="68007805" w14:textId="77777777" w:rsidR="009A13B1" w:rsidRPr="002858F7" w:rsidRDefault="009A13B1" w:rsidP="009A13B1">
      <w:pPr>
        <w:spacing w:line="360" w:lineRule="auto"/>
        <w:rPr>
          <w:lang w:eastAsia="en-US"/>
        </w:rPr>
      </w:pPr>
      <w:r w:rsidRPr="002858F7">
        <w:rPr>
          <w:lang w:eastAsia="en-US"/>
        </w:rPr>
        <w:br w:type="page"/>
      </w:r>
    </w:p>
    <w:p w14:paraId="75094715" w14:textId="2DC3656A" w:rsidR="009A13B1" w:rsidRPr="008247B2" w:rsidRDefault="009A13B1" w:rsidP="009A13B1">
      <w:pPr>
        <w:pStyle w:val="Heading1"/>
        <w:numPr>
          <w:ilvl w:val="0"/>
          <w:numId w:val="0"/>
        </w:numPr>
      </w:pPr>
      <w:bookmarkStart w:id="15" w:name="_Toc42166307"/>
      <w:bookmarkStart w:id="16" w:name="_Toc147133929"/>
      <w:r w:rsidRPr="008247B2">
        <w:lastRenderedPageBreak/>
        <w:t>Συντομογραφίες</w:t>
      </w:r>
      <w:bookmarkEnd w:id="15"/>
      <w:bookmarkEnd w:id="16"/>
    </w:p>
    <w:p w14:paraId="7FF8E6B6" w14:textId="77777777" w:rsidR="009A13B1" w:rsidRPr="008247B2" w:rsidRDefault="009A13B1" w:rsidP="009A13B1">
      <w:pPr>
        <w:tabs>
          <w:tab w:val="left" w:pos="1418"/>
        </w:tabs>
        <w:spacing w:line="360" w:lineRule="auto"/>
        <w:rPr>
          <w:lang w:eastAsia="en-US"/>
        </w:rPr>
      </w:pPr>
    </w:p>
    <w:p w14:paraId="0AB7DE83" w14:textId="77777777" w:rsidR="009A13B1" w:rsidRPr="008247B2" w:rsidRDefault="009A13B1" w:rsidP="009A13B1">
      <w:pPr>
        <w:rPr>
          <w:lang w:eastAsia="en-US"/>
        </w:rPr>
      </w:pPr>
      <w:r w:rsidRPr="008247B2">
        <w:rPr>
          <w:lang w:eastAsia="en-US"/>
        </w:rPr>
        <w:t>Δ</w:t>
      </w:r>
      <w:r w:rsidR="008F6319" w:rsidRPr="008247B2">
        <w:rPr>
          <w:lang w:eastAsia="en-US"/>
        </w:rPr>
        <w:t>.</w:t>
      </w:r>
      <w:r w:rsidRPr="008247B2">
        <w:rPr>
          <w:lang w:eastAsia="en-US"/>
        </w:rPr>
        <w:t>Ε</w:t>
      </w:r>
      <w:r w:rsidR="008F6319" w:rsidRPr="008247B2">
        <w:rPr>
          <w:lang w:eastAsia="en-US"/>
        </w:rPr>
        <w:t>.</w:t>
      </w:r>
      <w:r w:rsidRPr="008247B2">
        <w:rPr>
          <w:lang w:eastAsia="en-US"/>
        </w:rPr>
        <w:tab/>
      </w:r>
      <w:r w:rsidR="00687C70">
        <w:rPr>
          <w:lang w:eastAsia="en-US"/>
        </w:rPr>
        <w:tab/>
      </w:r>
      <w:r w:rsidRPr="008247B2">
        <w:rPr>
          <w:lang w:eastAsia="en-US"/>
        </w:rPr>
        <w:t>Διπλωματική Εργασία</w:t>
      </w:r>
    </w:p>
    <w:p w14:paraId="4AE00DF2" w14:textId="77777777" w:rsidR="009A13B1" w:rsidRPr="008247B2" w:rsidRDefault="009A13B1" w:rsidP="009A13B1">
      <w:pPr>
        <w:rPr>
          <w:lang w:eastAsia="en-US"/>
        </w:rPr>
      </w:pPr>
      <w:r w:rsidRPr="008247B2">
        <w:rPr>
          <w:lang w:eastAsia="en-US"/>
        </w:rPr>
        <w:t>ΔΙΠΑΕ</w:t>
      </w:r>
      <w:r w:rsidRPr="008247B2">
        <w:rPr>
          <w:lang w:eastAsia="en-US"/>
        </w:rPr>
        <w:tab/>
      </w:r>
      <w:r w:rsidR="00687C70">
        <w:rPr>
          <w:lang w:eastAsia="en-US"/>
        </w:rPr>
        <w:tab/>
      </w:r>
      <w:r w:rsidRPr="008247B2">
        <w:rPr>
          <w:lang w:eastAsia="en-US"/>
        </w:rPr>
        <w:t>Διεθνές Πανεπιστήμιο Ελλάδος</w:t>
      </w:r>
    </w:p>
    <w:p w14:paraId="1083EC43" w14:textId="1A643E63" w:rsidR="009A13B1" w:rsidRDefault="009A13B1" w:rsidP="009A13B1">
      <w:pPr>
        <w:rPr>
          <w:lang w:eastAsia="en-US"/>
        </w:rPr>
      </w:pPr>
      <w:r w:rsidRPr="008247B2">
        <w:rPr>
          <w:lang w:eastAsia="en-US"/>
        </w:rPr>
        <w:t>Π</w:t>
      </w:r>
      <w:r w:rsidR="00706555" w:rsidRPr="008247B2">
        <w:rPr>
          <w:lang w:eastAsia="en-US"/>
        </w:rPr>
        <w:t>.</w:t>
      </w:r>
      <w:r w:rsidRPr="008247B2">
        <w:rPr>
          <w:lang w:eastAsia="en-US"/>
        </w:rPr>
        <w:t>Ε</w:t>
      </w:r>
      <w:r w:rsidR="00706555" w:rsidRPr="008247B2">
        <w:rPr>
          <w:lang w:eastAsia="en-US"/>
        </w:rPr>
        <w:t>.</w:t>
      </w:r>
      <w:r w:rsidRPr="008247B2">
        <w:rPr>
          <w:lang w:eastAsia="en-US"/>
        </w:rPr>
        <w:tab/>
      </w:r>
      <w:r w:rsidR="00687C70">
        <w:rPr>
          <w:lang w:eastAsia="en-US"/>
        </w:rPr>
        <w:tab/>
      </w:r>
      <w:r w:rsidRPr="008247B2">
        <w:rPr>
          <w:lang w:eastAsia="en-US"/>
        </w:rPr>
        <w:t>Πτυχιακή Εργασία</w:t>
      </w:r>
    </w:p>
    <w:p w14:paraId="12BA0C72" w14:textId="216A95A0" w:rsidR="007A39E7" w:rsidRPr="00372BA0" w:rsidRDefault="007A39E7" w:rsidP="009A13B1">
      <w:pPr>
        <w:rPr>
          <w:lang w:val="en-US" w:eastAsia="en-US"/>
        </w:rPr>
      </w:pPr>
      <w:r>
        <w:rPr>
          <w:lang w:eastAsia="en-US"/>
        </w:rPr>
        <w:t>ΤΝ</w:t>
      </w:r>
      <w:r w:rsidRPr="00372BA0">
        <w:rPr>
          <w:lang w:val="en-US" w:eastAsia="en-US"/>
        </w:rPr>
        <w:tab/>
      </w:r>
      <w:r w:rsidRPr="00372BA0">
        <w:rPr>
          <w:lang w:val="en-US" w:eastAsia="en-US"/>
        </w:rPr>
        <w:tab/>
      </w:r>
      <w:r>
        <w:rPr>
          <w:lang w:eastAsia="en-US"/>
        </w:rPr>
        <w:t>Τεχνητή</w:t>
      </w:r>
      <w:r w:rsidRPr="00372BA0">
        <w:rPr>
          <w:lang w:val="en-US" w:eastAsia="en-US"/>
        </w:rPr>
        <w:t xml:space="preserve"> </w:t>
      </w:r>
      <w:r>
        <w:rPr>
          <w:lang w:eastAsia="en-US"/>
        </w:rPr>
        <w:t>Νοημοσύνη</w:t>
      </w:r>
    </w:p>
    <w:p w14:paraId="10FAD174" w14:textId="0EB51B3D" w:rsidR="007A39E7" w:rsidRPr="00DA61D2" w:rsidRDefault="007A39E7" w:rsidP="009A13B1">
      <w:pPr>
        <w:rPr>
          <w:lang w:val="en-US" w:eastAsia="en-US"/>
        </w:rPr>
      </w:pPr>
      <w:r>
        <w:rPr>
          <w:lang w:val="en-US" w:eastAsia="en-US"/>
        </w:rPr>
        <w:t>AI</w:t>
      </w:r>
      <w:r w:rsidRPr="00DA61D2">
        <w:rPr>
          <w:lang w:val="en-US" w:eastAsia="en-US"/>
        </w:rPr>
        <w:tab/>
      </w:r>
      <w:r w:rsidRPr="00DA61D2">
        <w:rPr>
          <w:lang w:val="en-US" w:eastAsia="en-US"/>
        </w:rPr>
        <w:tab/>
      </w:r>
      <w:r w:rsidRPr="007A39E7">
        <w:rPr>
          <w:lang w:val="en-US" w:eastAsia="en-US"/>
        </w:rPr>
        <w:t>Artificial</w:t>
      </w:r>
      <w:r w:rsidRPr="00DA61D2">
        <w:rPr>
          <w:lang w:val="en-US" w:eastAsia="en-US"/>
        </w:rPr>
        <w:t xml:space="preserve"> </w:t>
      </w:r>
      <w:r w:rsidRPr="007A39E7">
        <w:rPr>
          <w:lang w:val="en-US" w:eastAsia="en-US"/>
        </w:rPr>
        <w:t>Intelligence</w:t>
      </w:r>
    </w:p>
    <w:p w14:paraId="54E2ABCE" w14:textId="49E408FC" w:rsidR="007A39E7" w:rsidRDefault="007A39E7" w:rsidP="009A13B1">
      <w:pPr>
        <w:rPr>
          <w:lang w:val="en-US" w:eastAsia="en-US"/>
        </w:rPr>
      </w:pPr>
      <w:r>
        <w:rPr>
          <w:lang w:val="en-US" w:eastAsia="en-US"/>
        </w:rPr>
        <w:t>ML</w:t>
      </w:r>
      <w:r>
        <w:rPr>
          <w:lang w:val="en-US" w:eastAsia="en-US"/>
        </w:rPr>
        <w:tab/>
      </w:r>
      <w:r>
        <w:rPr>
          <w:lang w:val="en-US" w:eastAsia="en-US"/>
        </w:rPr>
        <w:tab/>
      </w:r>
      <w:r w:rsidRPr="007A39E7">
        <w:rPr>
          <w:lang w:val="en-US" w:eastAsia="en-US"/>
        </w:rPr>
        <w:t>Machine Learning</w:t>
      </w:r>
    </w:p>
    <w:p w14:paraId="4C399712" w14:textId="56AF4300" w:rsidR="007A39E7" w:rsidRDefault="007A39E7" w:rsidP="009A13B1">
      <w:pPr>
        <w:rPr>
          <w:lang w:val="en-US" w:eastAsia="en-US"/>
        </w:rPr>
      </w:pPr>
      <w:r>
        <w:rPr>
          <w:lang w:val="en-US" w:eastAsia="en-US"/>
        </w:rPr>
        <w:t>DL</w:t>
      </w:r>
      <w:r>
        <w:rPr>
          <w:lang w:val="en-US" w:eastAsia="en-US"/>
        </w:rPr>
        <w:tab/>
      </w:r>
      <w:r>
        <w:rPr>
          <w:lang w:val="en-US" w:eastAsia="en-US"/>
        </w:rPr>
        <w:tab/>
      </w:r>
      <w:r w:rsidRPr="007A39E7">
        <w:rPr>
          <w:lang w:val="en-US" w:eastAsia="en-US"/>
        </w:rPr>
        <w:t>Deep Learning</w:t>
      </w:r>
    </w:p>
    <w:p w14:paraId="1CAA48D2" w14:textId="62B3F6B9" w:rsidR="007A39E7" w:rsidRDefault="007A39E7" w:rsidP="009A13B1">
      <w:pPr>
        <w:rPr>
          <w:lang w:val="en-US" w:eastAsia="en-US"/>
        </w:rPr>
      </w:pPr>
      <w:r>
        <w:rPr>
          <w:lang w:val="en-US" w:eastAsia="en-US"/>
        </w:rPr>
        <w:t>NN</w:t>
      </w:r>
      <w:r>
        <w:rPr>
          <w:lang w:val="en-US" w:eastAsia="en-US"/>
        </w:rPr>
        <w:tab/>
      </w:r>
      <w:r>
        <w:rPr>
          <w:lang w:val="en-US" w:eastAsia="en-US"/>
        </w:rPr>
        <w:tab/>
      </w:r>
      <w:r w:rsidRPr="007A39E7">
        <w:rPr>
          <w:lang w:val="en-US" w:eastAsia="en-US"/>
        </w:rPr>
        <w:t>Neural Networks</w:t>
      </w:r>
    </w:p>
    <w:p w14:paraId="2D0D0E32" w14:textId="6DD3F3B8" w:rsidR="007A39E7" w:rsidRDefault="007A39E7" w:rsidP="009A13B1">
      <w:pPr>
        <w:rPr>
          <w:lang w:val="en-US" w:eastAsia="en-US"/>
        </w:rPr>
      </w:pPr>
      <w:r w:rsidRPr="007A39E7">
        <w:rPr>
          <w:lang w:val="en-US" w:eastAsia="en-US"/>
        </w:rPr>
        <w:t>CNN</w:t>
      </w:r>
      <w:r>
        <w:rPr>
          <w:lang w:val="en-US" w:eastAsia="en-US"/>
        </w:rPr>
        <w:tab/>
      </w:r>
      <w:r>
        <w:rPr>
          <w:lang w:val="en-US" w:eastAsia="en-US"/>
        </w:rPr>
        <w:tab/>
      </w:r>
      <w:r w:rsidRPr="007A39E7">
        <w:rPr>
          <w:lang w:val="en-US" w:eastAsia="en-US"/>
        </w:rPr>
        <w:t>Convolutional Neural Network</w:t>
      </w:r>
    </w:p>
    <w:p w14:paraId="7739B8C6" w14:textId="7FA39C53" w:rsidR="007A39E7" w:rsidRDefault="007A39E7" w:rsidP="009A13B1">
      <w:pPr>
        <w:rPr>
          <w:lang w:val="en-US" w:eastAsia="en-US"/>
        </w:rPr>
      </w:pPr>
      <w:r>
        <w:rPr>
          <w:lang w:val="en-US" w:eastAsia="en-US"/>
        </w:rPr>
        <w:t>RNN</w:t>
      </w:r>
      <w:r>
        <w:rPr>
          <w:lang w:val="en-US" w:eastAsia="en-US"/>
        </w:rPr>
        <w:tab/>
      </w:r>
      <w:r>
        <w:rPr>
          <w:lang w:val="en-US" w:eastAsia="en-US"/>
        </w:rPr>
        <w:tab/>
      </w:r>
      <w:r w:rsidRPr="007A39E7">
        <w:rPr>
          <w:lang w:val="en-US" w:eastAsia="en-US"/>
        </w:rPr>
        <w:t>Recurrent Neural Networks</w:t>
      </w:r>
    </w:p>
    <w:p w14:paraId="42B11E3A" w14:textId="110FD29B" w:rsidR="007A39E7" w:rsidRPr="007A39E7" w:rsidRDefault="007A39E7" w:rsidP="009A13B1">
      <w:pPr>
        <w:rPr>
          <w:lang w:val="en-US" w:eastAsia="en-US"/>
        </w:rPr>
      </w:pPr>
      <w:r>
        <w:rPr>
          <w:lang w:val="en-US" w:eastAsia="en-US"/>
        </w:rPr>
        <w:t>NLP</w:t>
      </w:r>
      <w:r>
        <w:rPr>
          <w:lang w:val="en-US" w:eastAsia="en-US"/>
        </w:rPr>
        <w:tab/>
      </w:r>
      <w:r>
        <w:rPr>
          <w:lang w:val="en-US" w:eastAsia="en-US"/>
        </w:rPr>
        <w:tab/>
      </w:r>
      <w:r w:rsidRPr="007A39E7">
        <w:rPr>
          <w:lang w:val="en-US" w:eastAsia="en-US"/>
        </w:rPr>
        <w:t>Natural Language Processing</w:t>
      </w:r>
    </w:p>
    <w:p w14:paraId="300B76AB" w14:textId="77777777" w:rsidR="00A1397A" w:rsidRPr="007A39E7" w:rsidRDefault="00A1397A" w:rsidP="00E874F9">
      <w:pPr>
        <w:rPr>
          <w:lang w:val="en-US"/>
        </w:rPr>
      </w:pPr>
    </w:p>
    <w:p w14:paraId="42D45E08" w14:textId="77777777" w:rsidR="00A1397A" w:rsidRPr="007A39E7" w:rsidRDefault="00A1397A" w:rsidP="00E874F9">
      <w:pPr>
        <w:rPr>
          <w:lang w:val="en-US"/>
        </w:rPr>
      </w:pPr>
    </w:p>
    <w:p w14:paraId="68281F90" w14:textId="77777777" w:rsidR="00A1397A" w:rsidRPr="007A39E7" w:rsidRDefault="00A1397A" w:rsidP="00E874F9">
      <w:pPr>
        <w:rPr>
          <w:lang w:val="en-US"/>
        </w:rPr>
      </w:pPr>
    </w:p>
    <w:p w14:paraId="664FBC2A" w14:textId="77777777" w:rsidR="00A1397A" w:rsidRPr="007A39E7" w:rsidRDefault="00A1397A" w:rsidP="00A1397A">
      <w:pPr>
        <w:jc w:val="left"/>
        <w:rPr>
          <w:szCs w:val="28"/>
          <w:lang w:val="en-US"/>
        </w:rPr>
      </w:pPr>
      <w:bookmarkStart w:id="17" w:name="_Toc42166308"/>
      <w:r w:rsidRPr="007A39E7">
        <w:rPr>
          <w:szCs w:val="28"/>
          <w:lang w:val="en-US"/>
        </w:rPr>
        <w:br w:type="page"/>
      </w:r>
    </w:p>
    <w:p w14:paraId="1BF283D5" w14:textId="77777777" w:rsidR="00A1397A" w:rsidRPr="008247B2" w:rsidRDefault="00A1397A" w:rsidP="00A1397A">
      <w:pPr>
        <w:rPr>
          <w:lang w:val="en-US"/>
        </w:rPr>
        <w:sectPr w:rsidR="00A1397A" w:rsidRPr="008247B2" w:rsidSect="00FF4F27">
          <w:footerReference w:type="even" r:id="rId14"/>
          <w:footerReference w:type="default" r:id="rId15"/>
          <w:type w:val="continuous"/>
          <w:pgSz w:w="11906" w:h="16838" w:code="9"/>
          <w:pgMar w:top="1418" w:right="1418" w:bottom="1418" w:left="1418" w:header="709" w:footer="709" w:gutter="0"/>
          <w:pgNumType w:fmt="lowerRoman"/>
          <w:cols w:space="708"/>
          <w:docGrid w:linePitch="360"/>
        </w:sectPr>
      </w:pPr>
    </w:p>
    <w:p w14:paraId="41B83D6C" w14:textId="6E065DB5" w:rsidR="00A1397A" w:rsidRDefault="002B4147" w:rsidP="00190E66">
      <w:pPr>
        <w:pStyle w:val="Heading1"/>
      </w:pPr>
      <w:bookmarkStart w:id="18" w:name="_Toc147133930"/>
      <w:bookmarkEnd w:id="17"/>
      <w:r>
        <w:lastRenderedPageBreak/>
        <w:t>Εισαγωγή</w:t>
      </w:r>
      <w:bookmarkEnd w:id="18"/>
    </w:p>
    <w:p w14:paraId="0545D87A" w14:textId="77777777" w:rsidR="00854471" w:rsidRPr="00854471" w:rsidRDefault="00854471" w:rsidP="00854471">
      <w:pPr>
        <w:rPr>
          <w:lang w:eastAsia="en-US"/>
        </w:rPr>
      </w:pPr>
    </w:p>
    <w:p w14:paraId="4C20B87B" w14:textId="72874BDD" w:rsidR="002B4147" w:rsidRDefault="002B4147" w:rsidP="002B4147">
      <w:pPr>
        <w:ind w:firstLine="432"/>
        <w:rPr>
          <w:lang w:eastAsia="en-US"/>
        </w:rPr>
      </w:pPr>
      <w:r w:rsidRPr="002B4147">
        <w:rPr>
          <w:lang w:eastAsia="en-US"/>
        </w:rPr>
        <w:t>Στο πρώτο κεφάλαιο της πτυχιακής εργασίας παρουσιάζεται η εισαγωγή, με στόχο να προσφέρει μια γενική εικόνα του θέματος που θα διερευνηθεί στην εργασία, καθώς και του σκοπού και των στόχων που έχουν τεθεί.</w:t>
      </w:r>
    </w:p>
    <w:p w14:paraId="4B764ECD" w14:textId="77777777" w:rsidR="004F418E" w:rsidRPr="002B4147" w:rsidRDefault="004F418E" w:rsidP="002B4147">
      <w:pPr>
        <w:ind w:firstLine="432"/>
        <w:rPr>
          <w:lang w:eastAsia="en-US"/>
        </w:rPr>
      </w:pPr>
    </w:p>
    <w:p w14:paraId="5419372B" w14:textId="6CC79280" w:rsidR="00A1397A" w:rsidRDefault="002B4147" w:rsidP="00335575">
      <w:pPr>
        <w:pStyle w:val="Heading2"/>
      </w:pPr>
      <w:bookmarkStart w:id="19" w:name="_Toc147133931"/>
      <w:r w:rsidRPr="002B4147">
        <w:t xml:space="preserve">Εισαγωγή στην </w:t>
      </w:r>
      <w:r w:rsidR="00117BCB">
        <w:t>Α</w:t>
      </w:r>
      <w:r w:rsidRPr="002B4147">
        <w:t xml:space="preserve">νάπτυξη </w:t>
      </w:r>
      <w:r w:rsidR="00117BCB">
        <w:t>Ε</w:t>
      </w:r>
      <w:r w:rsidRPr="002B4147">
        <w:t xml:space="preserve">υφυών </w:t>
      </w:r>
      <w:r w:rsidR="00117BCB">
        <w:t>Δ</w:t>
      </w:r>
      <w:r w:rsidRPr="002B4147">
        <w:t xml:space="preserve">ιαλογικών </w:t>
      </w:r>
      <w:r w:rsidR="00117BCB">
        <w:t>Π</w:t>
      </w:r>
      <w:r w:rsidRPr="002B4147">
        <w:t>ρακτόρων</w:t>
      </w:r>
      <w:bookmarkEnd w:id="19"/>
    </w:p>
    <w:p w14:paraId="76854A7B" w14:textId="77777777" w:rsidR="004F418E" w:rsidRPr="004F418E" w:rsidRDefault="004F418E" w:rsidP="004F418E">
      <w:pPr>
        <w:rPr>
          <w:lang w:eastAsia="en-US"/>
        </w:rPr>
      </w:pPr>
    </w:p>
    <w:p w14:paraId="0BAEF860" w14:textId="47CC12D1" w:rsidR="00D67A33" w:rsidRDefault="002B4147" w:rsidP="00383436">
      <w:pPr>
        <w:ind w:firstLine="576"/>
        <w:rPr>
          <w:lang w:eastAsia="en-US"/>
        </w:rPr>
      </w:pPr>
      <w:r w:rsidRPr="002B4147">
        <w:rPr>
          <w:lang w:eastAsia="en-US"/>
        </w:rPr>
        <w:t xml:space="preserve">Οι τελευταίες δεκαετίες έχουν μαρτυρήσει μια επανάσταση στον τομέα της τεχνολογίας, με ιδιαίτερη έμφαση στην ανάπτυξη των ευφυών διαλογικών πρακτόρων. Οι διαλογικοί πράκτορες, επίσης γνωστοί ως </w:t>
      </w:r>
      <w:r w:rsidR="00B94B2D" w:rsidRPr="00B94B2D">
        <w:rPr>
          <w:i/>
          <w:iCs/>
          <w:lang w:val="en-US" w:eastAsia="en-US"/>
        </w:rPr>
        <w:t>C</w:t>
      </w:r>
      <w:r w:rsidRPr="00B94B2D">
        <w:rPr>
          <w:i/>
          <w:iCs/>
          <w:lang w:eastAsia="en-US"/>
        </w:rPr>
        <w:t>hatbots</w:t>
      </w:r>
      <w:r w:rsidRPr="002B4147">
        <w:rPr>
          <w:lang w:eastAsia="en-US"/>
        </w:rPr>
        <w:t xml:space="preserve"> ή </w:t>
      </w:r>
      <w:r w:rsidR="00B94B2D" w:rsidRPr="00B94B2D">
        <w:rPr>
          <w:i/>
          <w:iCs/>
          <w:lang w:val="en-US" w:eastAsia="en-US"/>
        </w:rPr>
        <w:t>C</w:t>
      </w:r>
      <w:r w:rsidRPr="00B94B2D">
        <w:rPr>
          <w:i/>
          <w:iCs/>
          <w:lang w:eastAsia="en-US"/>
        </w:rPr>
        <w:t xml:space="preserve">onversational </w:t>
      </w:r>
      <w:r w:rsidR="00B94B2D" w:rsidRPr="00B94B2D">
        <w:rPr>
          <w:i/>
          <w:iCs/>
          <w:lang w:val="en-US" w:eastAsia="en-US"/>
        </w:rPr>
        <w:t>A</w:t>
      </w:r>
      <w:r w:rsidRPr="00B94B2D">
        <w:rPr>
          <w:i/>
          <w:iCs/>
          <w:lang w:eastAsia="en-US"/>
        </w:rPr>
        <w:t>gents</w:t>
      </w:r>
      <w:r w:rsidRPr="002B4147">
        <w:rPr>
          <w:lang w:eastAsia="en-US"/>
        </w:rPr>
        <w:t xml:space="preserve">, αποτελούν σημαντικό μέρος της τεχνητής νοημοσύνης και έχουν καταφέρει να αλλάξουν τον τρόπο με τον οποίο αλληλεπιδρούμε με την τεχνολογία και τα συστήματα πληροφορικής. </w:t>
      </w:r>
    </w:p>
    <w:p w14:paraId="6266028C" w14:textId="7AFAC499" w:rsidR="00D67A33" w:rsidRDefault="002B4147" w:rsidP="00383436">
      <w:pPr>
        <w:ind w:firstLine="576"/>
        <w:rPr>
          <w:lang w:eastAsia="en-US"/>
        </w:rPr>
      </w:pPr>
      <w:r w:rsidRPr="002B4147">
        <w:rPr>
          <w:lang w:eastAsia="en-US"/>
        </w:rPr>
        <w:t>Οι διαλογικοί πράκτορες είναι λογισμικά που έχουν τη δυνατότητα να αλληλεπιδρούν με ανθρώπους μέσω φυσικής γλώσσας. Αυτό σημαίνει ότι οι χρήστες μπορούν να επικοινωνούν με αυτούς όπως θα κάναν με έναν ανθρώπινο συνομιλητή, χρησιμοποιώντας φυσική γλώσσα και λεκτικές εκφράσεις. Αυτό έχει επιφέρει τ</w:t>
      </w:r>
      <w:r w:rsidR="002D021C">
        <w:rPr>
          <w:lang w:eastAsia="en-US"/>
        </w:rPr>
        <w:t>ο</w:t>
      </w:r>
      <w:r w:rsidRPr="002B4147">
        <w:rPr>
          <w:lang w:eastAsia="en-US"/>
        </w:rPr>
        <w:t xml:space="preserve">ν επαναπροσδιορισμό της επικοινωνίας μεταξύ του ανθρώπου και της τεχνολογίας, ανοίγοντας νέες προοπτικές και ευκαιρίες σε διάφορους τομείς. </w:t>
      </w:r>
    </w:p>
    <w:p w14:paraId="34071C76" w14:textId="01551846" w:rsidR="002B4147" w:rsidRDefault="002B4147" w:rsidP="00383436">
      <w:pPr>
        <w:ind w:firstLine="576"/>
        <w:rPr>
          <w:lang w:eastAsia="en-US"/>
        </w:rPr>
      </w:pPr>
      <w:r w:rsidRPr="002B4147">
        <w:rPr>
          <w:lang w:eastAsia="en-US"/>
        </w:rPr>
        <w:t xml:space="preserve">Ο κύριος λόγος που η ανάπτυξη ευφυών διαλογικών πρακτόρων έχει καταφέρει να κεντρίσει το ενδιαφέρον τόσο της ακαδημαϊκής όσο και της βιομηχανικής κοινότητας είναι η δυνατότητα αυτών των πρακτόρων να παρέχουν αποτελεσματικές λύσεις σε ποικίλα προβλήματα και εργασίες. Αναφορικά με την εκπαίδευση, οι διαλογικοί πράκτορες μπορούν να λειτουργήσουν ως βοηθοί, παρέχοντας πληροφορίες, διαλέξεις και εξηγήσεις για διάφορα μαθήματα και εκπαιδευτικά θέματα. </w:t>
      </w:r>
    </w:p>
    <w:p w14:paraId="030F27F8" w14:textId="5AEE3E14" w:rsidR="002B4147" w:rsidRDefault="002B4147" w:rsidP="00383436">
      <w:pPr>
        <w:ind w:firstLine="576"/>
        <w:rPr>
          <w:lang w:eastAsia="en-US"/>
        </w:rPr>
      </w:pPr>
      <w:r w:rsidRPr="002B4147">
        <w:rPr>
          <w:lang w:eastAsia="en-US"/>
        </w:rPr>
        <w:t xml:space="preserve">Για να επιτευχθεί αυτό, η παρούσα πτυχιακή εργασία προσεγγίζει με συστηματικό τρόπο την ανάπτυξη ευφυών διαλογικών πρακτόρων. Θα πραγματοποιηθεί εξονυχιστική έρευνα και ανάλυση των τρεχουσών τάσεων, τεχνολογιών και εργαλείων για την ανάπτυξή τους. Ταυτόχρονα, θα παρουσιαστεί μια μελέτη περίπτωσης, επικεντρώνοντας στην ανάπτυξη ενός διαλογικού πράκτορα που θα λειτουργεί ως βοηθός μαθήματος. Για την υλοποίηση αυτής της μελέτης περίπτωσης, θα χρησιμοποιηθεί η πλατφόρμα ανάπτυξης διαλογικών πρακτόρων </w:t>
      </w:r>
      <w:r w:rsidRPr="00B30FCD">
        <w:rPr>
          <w:i/>
          <w:iCs/>
          <w:lang w:eastAsia="en-US"/>
        </w:rPr>
        <w:t>Dialogflow</w:t>
      </w:r>
      <w:r w:rsidRPr="002B4147">
        <w:rPr>
          <w:lang w:eastAsia="en-US"/>
        </w:rPr>
        <w:t xml:space="preserve"> της </w:t>
      </w:r>
      <w:r w:rsidRPr="00B30FCD">
        <w:rPr>
          <w:i/>
          <w:iCs/>
          <w:lang w:eastAsia="en-US"/>
        </w:rPr>
        <w:t>Google</w:t>
      </w:r>
      <w:r w:rsidRPr="002B4147">
        <w:rPr>
          <w:lang w:eastAsia="en-US"/>
        </w:rPr>
        <w:t>, η οποία παρέχει εκτεταμένες δυνατότητες στον τομέα της κατανόησης φυσικής γλώσσας και της διαχείρισης διαλόγων.</w:t>
      </w:r>
    </w:p>
    <w:p w14:paraId="7E1E9C9C" w14:textId="77984A37" w:rsidR="002B4147" w:rsidRDefault="002B4147" w:rsidP="002B4147">
      <w:pPr>
        <w:ind w:firstLine="576"/>
        <w:rPr>
          <w:lang w:eastAsia="en-US"/>
        </w:rPr>
      </w:pPr>
      <w:r w:rsidRPr="002B4147">
        <w:rPr>
          <w:lang w:eastAsia="en-US"/>
        </w:rPr>
        <w:t xml:space="preserve"> Με την παρούσα εργασία, αναζητούμε να κατανοήσουμε τη σημασία και τον ρόλο των ευφυών διαλογικών πρακτόρων στην σύγχρονη τεχνολογική εξέλιξη, εξετάζοντας τις δυνατότητες τους να βοηθούν σε διάφορους τομείς, με έμφαση στην εκπαίδευση και την αλληλεπίδραση με τους χρήστες.</w:t>
      </w:r>
    </w:p>
    <w:p w14:paraId="286425F4" w14:textId="2510D2CA" w:rsidR="002B4147" w:rsidRDefault="002B4147" w:rsidP="002B4147">
      <w:pPr>
        <w:ind w:firstLine="576"/>
        <w:rPr>
          <w:lang w:eastAsia="en-US"/>
        </w:rPr>
      </w:pPr>
    </w:p>
    <w:p w14:paraId="11735E5C" w14:textId="28A5F094" w:rsidR="002B4147" w:rsidRDefault="002B4147" w:rsidP="002B4147">
      <w:pPr>
        <w:ind w:firstLine="576"/>
        <w:rPr>
          <w:lang w:eastAsia="en-US"/>
        </w:rPr>
      </w:pPr>
    </w:p>
    <w:p w14:paraId="010B2E3E" w14:textId="77777777" w:rsidR="00383436" w:rsidRPr="002B4147" w:rsidRDefault="00383436" w:rsidP="002B4147">
      <w:pPr>
        <w:ind w:firstLine="576"/>
        <w:rPr>
          <w:lang w:eastAsia="en-US"/>
        </w:rPr>
      </w:pPr>
    </w:p>
    <w:p w14:paraId="7D76055A" w14:textId="7427E4CF" w:rsidR="00EB0D81" w:rsidRDefault="002B4147" w:rsidP="00335575">
      <w:pPr>
        <w:pStyle w:val="Heading2"/>
      </w:pPr>
      <w:bookmarkStart w:id="20" w:name="_Toc147133932"/>
      <w:r w:rsidRPr="002B4147">
        <w:lastRenderedPageBreak/>
        <w:t xml:space="preserve">Σκοπός και </w:t>
      </w:r>
      <w:r w:rsidR="00117BCB">
        <w:t>Σ</w:t>
      </w:r>
      <w:r w:rsidRPr="002B4147">
        <w:t xml:space="preserve">τόχοι της </w:t>
      </w:r>
      <w:r w:rsidR="00117BCB">
        <w:t>Π</w:t>
      </w:r>
      <w:r w:rsidRPr="002B4147">
        <w:t xml:space="preserve">τυχιακής </w:t>
      </w:r>
      <w:r w:rsidR="00117BCB">
        <w:t>Ε</w:t>
      </w:r>
      <w:r w:rsidRPr="002B4147">
        <w:t>ργασίας</w:t>
      </w:r>
      <w:bookmarkEnd w:id="20"/>
      <w:r w:rsidR="00EB0D81" w:rsidRPr="008247B2">
        <w:t xml:space="preserve"> </w:t>
      </w:r>
    </w:p>
    <w:p w14:paraId="4A660F61" w14:textId="77777777" w:rsidR="004F418E" w:rsidRPr="004F418E" w:rsidRDefault="004F418E" w:rsidP="004F418E">
      <w:pPr>
        <w:rPr>
          <w:lang w:eastAsia="en-US"/>
        </w:rPr>
      </w:pPr>
    </w:p>
    <w:p w14:paraId="6D152A0E" w14:textId="77777777" w:rsidR="00722E8C" w:rsidRDefault="00722E8C" w:rsidP="002B4147">
      <w:pPr>
        <w:ind w:firstLine="576"/>
        <w:rPr>
          <w:lang w:eastAsia="en-US"/>
        </w:rPr>
      </w:pPr>
      <w:r>
        <w:rPr>
          <w:lang w:eastAsia="en-US"/>
        </w:rPr>
        <w:t>Ένας από τους</w:t>
      </w:r>
      <w:r w:rsidRPr="00722E8C">
        <w:rPr>
          <w:lang w:eastAsia="en-US"/>
        </w:rPr>
        <w:t xml:space="preserve"> </w:t>
      </w:r>
      <w:r>
        <w:rPr>
          <w:lang w:eastAsia="en-US"/>
        </w:rPr>
        <w:t>στόχους</w:t>
      </w:r>
      <w:r w:rsidRPr="00722E8C">
        <w:rPr>
          <w:lang w:eastAsia="en-US"/>
        </w:rPr>
        <w:t xml:space="preserve"> της πτυχιακής εργασίας είναι να εξεταστεί η ανάπτυξη ευφυών διαλογικών πρακτόρων, με έμφαση στη χρήση τεχνικών μηχανικής μάθησης. Η εργασία περιλαμβάνει τη μελέτη περίπτωσης ενός διαλογικού πράκτορα-βοηθού μαθήματος</w:t>
      </w:r>
      <w:r>
        <w:rPr>
          <w:lang w:eastAsia="en-US"/>
        </w:rPr>
        <w:t xml:space="preserve">. </w:t>
      </w:r>
    </w:p>
    <w:p w14:paraId="735410EC" w14:textId="510FFD45" w:rsidR="00241639" w:rsidRDefault="00722E8C" w:rsidP="00261A56">
      <w:pPr>
        <w:ind w:firstLine="576"/>
        <w:rPr>
          <w:lang w:eastAsia="en-US"/>
        </w:rPr>
      </w:pPr>
      <w:r>
        <w:rPr>
          <w:lang w:eastAsia="en-US"/>
        </w:rPr>
        <w:t>Ένας ακόμη στόχος αυτής της εργασίας</w:t>
      </w:r>
      <w:r w:rsidRPr="00722E8C">
        <w:rPr>
          <w:lang w:eastAsia="en-US"/>
        </w:rPr>
        <w:t xml:space="preserve"> </w:t>
      </w:r>
      <w:r>
        <w:rPr>
          <w:lang w:eastAsia="en-US"/>
        </w:rPr>
        <w:t>είναι η</w:t>
      </w:r>
      <w:r w:rsidRPr="00722E8C">
        <w:rPr>
          <w:lang w:eastAsia="en-US"/>
        </w:rPr>
        <w:t xml:space="preserve"> συστηματική σύγκριση εργαλείων ανάπτυξης, και </w:t>
      </w:r>
      <w:r>
        <w:rPr>
          <w:lang w:eastAsia="en-US"/>
        </w:rPr>
        <w:t>ο</w:t>
      </w:r>
      <w:r w:rsidRPr="00722E8C">
        <w:rPr>
          <w:lang w:eastAsia="en-US"/>
        </w:rPr>
        <w:t xml:space="preserve"> σχεδιασμό</w:t>
      </w:r>
      <w:r>
        <w:rPr>
          <w:lang w:eastAsia="en-US"/>
        </w:rPr>
        <w:t>ς</w:t>
      </w:r>
      <w:r w:rsidRPr="00722E8C">
        <w:rPr>
          <w:lang w:eastAsia="en-US"/>
        </w:rPr>
        <w:t xml:space="preserve"> και </w:t>
      </w:r>
      <w:r>
        <w:rPr>
          <w:lang w:eastAsia="en-US"/>
        </w:rPr>
        <w:t xml:space="preserve">η </w:t>
      </w:r>
      <w:r w:rsidRPr="00722E8C">
        <w:rPr>
          <w:lang w:eastAsia="en-US"/>
        </w:rPr>
        <w:t xml:space="preserve">υλοποίηση ενός τέτοιου πράκτορα. </w:t>
      </w:r>
      <w:r>
        <w:rPr>
          <w:lang w:eastAsia="en-US"/>
        </w:rPr>
        <w:t>Τα</w:t>
      </w:r>
      <w:r w:rsidRPr="00722E8C">
        <w:rPr>
          <w:lang w:eastAsia="en-US"/>
        </w:rPr>
        <w:t xml:space="preserve"> συμπεράσματα και οι προοπτικές για μελλοντική επέκταση αποτελούν επίσης σημαντικό </w:t>
      </w:r>
      <w:r>
        <w:rPr>
          <w:lang w:eastAsia="en-US"/>
        </w:rPr>
        <w:t>στόχος αυτής</w:t>
      </w:r>
      <w:r w:rsidRPr="00722E8C">
        <w:rPr>
          <w:lang w:eastAsia="en-US"/>
        </w:rPr>
        <w:t xml:space="preserve"> της εργασίας.</w:t>
      </w:r>
    </w:p>
    <w:p w14:paraId="6D74291D" w14:textId="77777777" w:rsidR="00040F62" w:rsidRDefault="00040F62" w:rsidP="00261A56">
      <w:pPr>
        <w:ind w:firstLine="576"/>
        <w:rPr>
          <w:lang w:eastAsia="en-US"/>
        </w:rPr>
      </w:pPr>
    </w:p>
    <w:p w14:paraId="5F69A273" w14:textId="2FAEE137" w:rsidR="003C0068" w:rsidRDefault="00241639" w:rsidP="00261A56">
      <w:pPr>
        <w:ind w:firstLine="576"/>
        <w:rPr>
          <w:lang w:eastAsia="en-US"/>
        </w:rPr>
      </w:pPr>
      <w:r w:rsidRPr="00241639">
        <w:rPr>
          <w:lang w:eastAsia="en-US"/>
        </w:rPr>
        <w:t>Για την επίτευξη των παραπάνω στόχων, η πτυχιακή εργασία έχει καθορίσει τις ακόλουθες συγκεκριμένες στρατηγικές στόχους:</w:t>
      </w:r>
    </w:p>
    <w:p w14:paraId="317DA95D" w14:textId="074C024E" w:rsidR="002B4147" w:rsidRDefault="002B4147" w:rsidP="00724167">
      <w:pPr>
        <w:pStyle w:val="ListParagraph"/>
        <w:rPr>
          <w:lang w:eastAsia="en-US"/>
        </w:rPr>
      </w:pPr>
      <w:r w:rsidRPr="003C0068">
        <w:rPr>
          <w:b/>
          <w:bCs/>
          <w:lang w:eastAsia="en-US"/>
        </w:rPr>
        <w:t>Ανάλυση των Τρεχουσών Τάσεων:</w:t>
      </w:r>
      <w:r w:rsidRPr="002B4147">
        <w:rPr>
          <w:lang w:eastAsia="en-US"/>
        </w:rPr>
        <w:t xml:space="preserve"> </w:t>
      </w:r>
      <w:r w:rsidR="003C0068" w:rsidRPr="003C0068">
        <w:rPr>
          <w:lang w:eastAsia="en-US"/>
        </w:rPr>
        <w:t>Επιδιώκουμε να αναλύσουμε εκτενώς την εξέλιξη των διαλογικών πρακτόρων τα τελευταία χρόνια. Θα εξετάσουμε τις πρόσφατες τάσεις και τις τεχνολογικές προόδους που έχουν διαμορφώσει τη λειτουργία και τις δυνατότητες αυτών των πρακτόρων. Θα αναλύσουμε τα διάφορα μοντέλα μηχανικής μάθησης και επεξεργασίας φυσικής γλώσσας που χρησιμοποιούνται, παρέχοντας μια εικόνα της τρέχουσας κατάστασης στον τομέα.</w:t>
      </w:r>
    </w:p>
    <w:p w14:paraId="14E2FE21" w14:textId="77777777" w:rsidR="003C0068" w:rsidRDefault="003C0068" w:rsidP="00BD6A47">
      <w:pPr>
        <w:ind w:left="936"/>
        <w:rPr>
          <w:lang w:eastAsia="en-US"/>
        </w:rPr>
      </w:pPr>
    </w:p>
    <w:p w14:paraId="6186886E" w14:textId="3ECE7567" w:rsidR="002B4147" w:rsidRDefault="002B4147" w:rsidP="00724167">
      <w:pPr>
        <w:pStyle w:val="ListParagraph"/>
        <w:rPr>
          <w:lang w:eastAsia="en-US"/>
        </w:rPr>
      </w:pPr>
      <w:r w:rsidRPr="003C0068">
        <w:rPr>
          <w:b/>
          <w:bCs/>
          <w:lang w:eastAsia="en-US"/>
        </w:rPr>
        <w:t xml:space="preserve">Ανάπτυξη Εφαρμογής Μελέτης Περίπτωσης: </w:t>
      </w:r>
      <w:r w:rsidR="003C0068" w:rsidRPr="003C0068">
        <w:rPr>
          <w:lang w:eastAsia="en-US"/>
        </w:rPr>
        <w:t>Σε αυτή τη φάση, θα αναλάβουμε τον σχεδιασμό και την υλοποίηση ενός διαλογικού πράκτορα που θα λειτουργεί ως βοηθός μαθήματος. Θα αναλύσουμε λεπτομερώς τη δομή και τις λειτουργίες της εφαρμογής. Επικεντρωνόμαστε στην αναγνώριση προθέσεων των χρηστών και την αποτελεσματική ανταπόκριση σε διαφορετικά σενάρια αλληλεπίδρασης.</w:t>
      </w:r>
    </w:p>
    <w:p w14:paraId="7D8186CC" w14:textId="77777777" w:rsidR="003C0068" w:rsidRPr="003C0068" w:rsidRDefault="003C0068" w:rsidP="00BD6A47">
      <w:pPr>
        <w:ind w:left="936"/>
        <w:rPr>
          <w:lang w:eastAsia="en-US"/>
        </w:rPr>
      </w:pPr>
    </w:p>
    <w:p w14:paraId="0E67D1D4" w14:textId="433712B3" w:rsidR="003C0068" w:rsidRPr="00361EAE" w:rsidRDefault="002B4147" w:rsidP="00724167">
      <w:pPr>
        <w:pStyle w:val="ListParagraph"/>
        <w:rPr>
          <w:b/>
          <w:bCs/>
          <w:lang w:eastAsia="en-US"/>
        </w:rPr>
      </w:pPr>
      <w:r w:rsidRPr="002B4147">
        <w:rPr>
          <w:b/>
          <w:bCs/>
          <w:lang w:eastAsia="en-US"/>
        </w:rPr>
        <w:t>Αξιολόγηση Απόδοσης:</w:t>
      </w:r>
      <w:r>
        <w:rPr>
          <w:b/>
          <w:bCs/>
          <w:lang w:eastAsia="en-US"/>
        </w:rPr>
        <w:t xml:space="preserve"> </w:t>
      </w:r>
      <w:r w:rsidR="003C0068" w:rsidRPr="003C0068">
        <w:rPr>
          <w:lang w:eastAsia="en-US"/>
        </w:rPr>
        <w:t>Σε αυτό το στάδιο, προτ</w:t>
      </w:r>
      <w:r w:rsidR="002E5D9B">
        <w:rPr>
          <w:lang w:eastAsia="en-US"/>
        </w:rPr>
        <w:t>ιθέμεθα</w:t>
      </w:r>
      <w:r w:rsidR="003C0068" w:rsidRPr="003C0068">
        <w:rPr>
          <w:lang w:eastAsia="en-US"/>
        </w:rPr>
        <w:t xml:space="preserve"> να </w:t>
      </w:r>
      <w:r w:rsidR="002E5D9B">
        <w:rPr>
          <w:lang w:eastAsia="en-US"/>
        </w:rPr>
        <w:t xml:space="preserve">προτείνουμε πιθανούς  τρόπους </w:t>
      </w:r>
      <w:r w:rsidR="003C0068" w:rsidRPr="003C0068">
        <w:rPr>
          <w:lang w:eastAsia="en-US"/>
        </w:rPr>
        <w:t>α</w:t>
      </w:r>
      <w:r w:rsidR="002E5D9B">
        <w:rPr>
          <w:lang w:eastAsia="en-US"/>
        </w:rPr>
        <w:t>ξιολόγησης</w:t>
      </w:r>
      <w:r w:rsidR="003C0068" w:rsidRPr="003C0068">
        <w:rPr>
          <w:lang w:eastAsia="en-US"/>
        </w:rPr>
        <w:t xml:space="preserve"> τη</w:t>
      </w:r>
      <w:r w:rsidR="002E5D9B">
        <w:rPr>
          <w:lang w:eastAsia="en-US"/>
        </w:rPr>
        <w:t>ς</w:t>
      </w:r>
      <w:r w:rsidR="003C0068" w:rsidRPr="003C0068">
        <w:rPr>
          <w:lang w:eastAsia="en-US"/>
        </w:rPr>
        <w:t xml:space="preserve"> απόδοση</w:t>
      </w:r>
      <w:r w:rsidR="002E5D9B">
        <w:rPr>
          <w:lang w:eastAsia="en-US"/>
        </w:rPr>
        <w:t>ς</w:t>
      </w:r>
      <w:r w:rsidR="003C0068" w:rsidRPr="003C0068">
        <w:rPr>
          <w:lang w:eastAsia="en-US"/>
        </w:rPr>
        <w:t xml:space="preserve"> του διαλογικού πράκτορα. Αυτό περιλαμβάνει</w:t>
      </w:r>
      <w:r w:rsidR="002635A4" w:rsidRPr="002635A4">
        <w:rPr>
          <w:lang w:eastAsia="en-US"/>
        </w:rPr>
        <w:t xml:space="preserve"> </w:t>
      </w:r>
      <w:r w:rsidR="002635A4">
        <w:rPr>
          <w:lang w:eastAsia="en-US"/>
        </w:rPr>
        <w:t xml:space="preserve">κάποιες προτάσεις για </w:t>
      </w:r>
      <w:r w:rsidR="003C0068" w:rsidRPr="003C0068">
        <w:rPr>
          <w:lang w:eastAsia="en-US"/>
        </w:rPr>
        <w:t>μετρικές όπως η ακρίβεια και η κατανόηση των προθέσεων των χρηστών</w:t>
      </w:r>
      <w:r w:rsidR="00682BF4">
        <w:rPr>
          <w:lang w:eastAsia="en-US"/>
        </w:rPr>
        <w:t xml:space="preserve">, </w:t>
      </w:r>
      <w:r w:rsidR="002E5D9B">
        <w:rPr>
          <w:lang w:eastAsia="en-US"/>
        </w:rPr>
        <w:t>οι</w:t>
      </w:r>
      <w:r w:rsidR="00682BF4">
        <w:rPr>
          <w:lang w:eastAsia="en-US"/>
        </w:rPr>
        <w:t xml:space="preserve"> οποίες θα ήταν χρήσιμες για την εγκυρότητα του διαλογικού πράκτορα</w:t>
      </w:r>
      <w:r w:rsidR="003C0068" w:rsidRPr="003C0068">
        <w:rPr>
          <w:lang w:eastAsia="en-US"/>
        </w:rPr>
        <w:t>.</w:t>
      </w:r>
    </w:p>
    <w:p w14:paraId="32D544E1" w14:textId="77777777" w:rsidR="00361EAE" w:rsidRPr="00361EAE" w:rsidRDefault="00361EAE" w:rsidP="00361EAE">
      <w:pPr>
        <w:rPr>
          <w:b/>
          <w:bCs/>
          <w:lang w:eastAsia="en-US"/>
        </w:rPr>
      </w:pPr>
    </w:p>
    <w:p w14:paraId="2DEF3858" w14:textId="1EFE6CB9" w:rsidR="003C0068" w:rsidRDefault="00241639" w:rsidP="003C0068">
      <w:pPr>
        <w:ind w:firstLine="576"/>
        <w:rPr>
          <w:lang w:eastAsia="en-US"/>
        </w:rPr>
      </w:pPr>
      <w:r w:rsidRPr="00241639">
        <w:rPr>
          <w:lang w:eastAsia="en-US"/>
        </w:rPr>
        <w:t>Οι στόχοι αυτοί θα υλοποιηθούν με τη χρήση μιας εκτενούς μεθοδολογίας που περιλαμβάνει την συλλογή και ανάλυση βιβλιογραφίας, τον σχεδιασμό και την υλοποίηση της εφαρμογής μελέτης περίπτωσης και τ</w:t>
      </w:r>
      <w:r w:rsidR="002E5D9B">
        <w:rPr>
          <w:lang w:eastAsia="en-US"/>
        </w:rPr>
        <w:t>ην παράθεση τρόπων</w:t>
      </w:r>
      <w:r w:rsidRPr="00241639">
        <w:rPr>
          <w:lang w:eastAsia="en-US"/>
        </w:rPr>
        <w:t xml:space="preserve"> για την αξιολόγηση της απόδοσης του διαλογικού πράκτορα.</w:t>
      </w:r>
    </w:p>
    <w:p w14:paraId="152ED1A6" w14:textId="77777777" w:rsidR="00241639" w:rsidRPr="00241639" w:rsidRDefault="00241639" w:rsidP="003C0068">
      <w:pPr>
        <w:ind w:firstLine="576"/>
        <w:rPr>
          <w:lang w:eastAsia="en-US"/>
        </w:rPr>
      </w:pPr>
    </w:p>
    <w:p w14:paraId="3990B26C" w14:textId="4499948B" w:rsidR="00241639" w:rsidRDefault="00241639" w:rsidP="00335575">
      <w:pPr>
        <w:pStyle w:val="Heading2"/>
      </w:pPr>
      <w:bookmarkStart w:id="21" w:name="_Toc147133933"/>
      <w:r w:rsidRPr="00241639">
        <w:t xml:space="preserve">Μελέτη </w:t>
      </w:r>
      <w:r w:rsidR="00117BCB">
        <w:t>Π</w:t>
      </w:r>
      <w:r w:rsidRPr="00241639">
        <w:t xml:space="preserve">ερίπτωσης </w:t>
      </w:r>
      <w:r w:rsidR="00B27EA4">
        <w:t>ενό</w:t>
      </w:r>
      <w:r w:rsidRPr="00241639">
        <w:t xml:space="preserve">ς </w:t>
      </w:r>
      <w:r w:rsidR="00117BCB">
        <w:t>Δ</w:t>
      </w:r>
      <w:r w:rsidRPr="00241639">
        <w:t>ιαλογικ</w:t>
      </w:r>
      <w:r w:rsidR="00DA61D2">
        <w:t>ού</w:t>
      </w:r>
      <w:r w:rsidRPr="00241639">
        <w:t xml:space="preserve"> </w:t>
      </w:r>
      <w:r w:rsidR="00117BCB">
        <w:t>Π</w:t>
      </w:r>
      <w:r w:rsidRPr="00241639">
        <w:t xml:space="preserve">ράκτορα - </w:t>
      </w:r>
      <w:r w:rsidR="00117BCB">
        <w:t>Β</w:t>
      </w:r>
      <w:r w:rsidRPr="00241639">
        <w:t xml:space="preserve">οηθό </w:t>
      </w:r>
      <w:r w:rsidR="00117BCB">
        <w:t>Μ</w:t>
      </w:r>
      <w:r w:rsidRPr="00241639">
        <w:t>αθήματος</w:t>
      </w:r>
      <w:bookmarkEnd w:id="21"/>
      <w:r w:rsidR="00EB0D81" w:rsidRPr="008247B2">
        <w:t xml:space="preserve"> </w:t>
      </w:r>
    </w:p>
    <w:p w14:paraId="784DAC50" w14:textId="77777777" w:rsidR="004F418E" w:rsidRPr="004F418E" w:rsidRDefault="004F418E" w:rsidP="004F418E">
      <w:pPr>
        <w:rPr>
          <w:lang w:eastAsia="en-US"/>
        </w:rPr>
      </w:pPr>
    </w:p>
    <w:p w14:paraId="3DE85BFC" w14:textId="54708199" w:rsidR="009C59BF" w:rsidRDefault="00241639" w:rsidP="00241639">
      <w:pPr>
        <w:ind w:firstLine="576"/>
      </w:pPr>
      <w:r w:rsidRPr="00241639">
        <w:t>Η παρούσα υποενότητα αποτελεί τον πυρήνα της πτυχιακής εργασίας, αναλύοντας λεπτομερώς τη μελέτη περίπτωσης ενός διαλογικού πράκτορα που εκτελεί τον ρόλο του βοηθού μαθήματος. Στο επίκεντρο της προσομοίωσης βρίσκεται η ενσωμάτωση προηγμένων τεχνικών διαλόγου και τεχνητής νοημοσύνης σε ένα εκπαιδευτικό πλαίσιο, επιτρέποντας την αποτελεσματική εκμάθηση και αλληλεπίδραση των χρηστών.</w:t>
      </w:r>
    </w:p>
    <w:p w14:paraId="7B289D3A" w14:textId="77777777" w:rsidR="004F418E" w:rsidRDefault="004F418E" w:rsidP="00241639">
      <w:pPr>
        <w:ind w:firstLine="576"/>
      </w:pPr>
    </w:p>
    <w:p w14:paraId="7A009C2A" w14:textId="77FAFE10" w:rsidR="008E563E" w:rsidRDefault="00241639" w:rsidP="00335575">
      <w:pPr>
        <w:pStyle w:val="Heading3"/>
        <w:rPr>
          <w:lang w:val="en-US"/>
        </w:rPr>
      </w:pPr>
      <w:bookmarkStart w:id="22" w:name="_Toc147133934"/>
      <w:r w:rsidRPr="00241639">
        <w:rPr>
          <w:lang w:val="en-US"/>
        </w:rPr>
        <w:lastRenderedPageBreak/>
        <w:t xml:space="preserve">Σχεδιασμός του </w:t>
      </w:r>
      <w:r w:rsidR="00117BCB">
        <w:t>Δ</w:t>
      </w:r>
      <w:r w:rsidRPr="00241639">
        <w:rPr>
          <w:lang w:val="en-US"/>
        </w:rPr>
        <w:t xml:space="preserve">ιαλογικού </w:t>
      </w:r>
      <w:r w:rsidR="00117BCB">
        <w:t>Π</w:t>
      </w:r>
      <w:r w:rsidRPr="00241639">
        <w:rPr>
          <w:lang w:val="en-US"/>
        </w:rPr>
        <w:t>ράκτορα</w:t>
      </w:r>
      <w:bookmarkEnd w:id="22"/>
    </w:p>
    <w:p w14:paraId="14D542CD" w14:textId="77777777" w:rsidR="004F418E" w:rsidRPr="004F418E" w:rsidRDefault="004F418E" w:rsidP="004F418E">
      <w:pPr>
        <w:rPr>
          <w:lang w:val="en-US" w:eastAsia="en-US"/>
        </w:rPr>
      </w:pPr>
    </w:p>
    <w:p w14:paraId="0E627467" w14:textId="37C40FFA" w:rsidR="008E563E" w:rsidRDefault="008E563E" w:rsidP="004F418E">
      <w:pPr>
        <w:ind w:firstLine="576"/>
      </w:pPr>
      <w:r w:rsidRPr="008E563E">
        <w:t xml:space="preserve">Ο σχεδιασμός ενός διαλογικού πράκτορα είναι ουσιώδης για την επιτυχία της εφαρμογής. Στο πλαίσιο της μελέτης περίπτωσης, αναλύουμε τον σχεδιασμό του πράκτορα που βασίζεται στην πλατφόρμα </w:t>
      </w:r>
      <w:r w:rsidRPr="00B27EA4">
        <w:rPr>
          <w:i/>
          <w:iCs/>
          <w:lang w:val="en-US"/>
        </w:rPr>
        <w:t>Dialogflow</w:t>
      </w:r>
      <w:r w:rsidRPr="008E563E">
        <w:t xml:space="preserve"> της </w:t>
      </w:r>
      <w:r w:rsidRPr="00B27EA4">
        <w:rPr>
          <w:i/>
          <w:iCs/>
          <w:lang w:val="en-US"/>
        </w:rPr>
        <w:t>Google</w:t>
      </w:r>
      <w:r w:rsidRPr="008E563E">
        <w:t>. Εκμεταλλευόμενοι τις προηγμένες δυνατότητες της πλατφόρμας</w:t>
      </w:r>
      <w:r w:rsidR="001B4773">
        <w:t xml:space="preserve"> όπως θα αναλύσουμε σε επόμενη ενότητα</w:t>
      </w:r>
      <w:r w:rsidRPr="008E563E">
        <w:t>, ο πράκτορας θα αναγνωρίζει και θα απαντά σε προθέσεις, ερωτήματα και αιτήματα των χρηστών.</w:t>
      </w:r>
    </w:p>
    <w:p w14:paraId="48C91A90" w14:textId="77777777" w:rsidR="004F418E" w:rsidRDefault="004F418E" w:rsidP="004F418E">
      <w:pPr>
        <w:ind w:firstLine="576"/>
      </w:pPr>
    </w:p>
    <w:p w14:paraId="3E1BBD46" w14:textId="113D4285" w:rsidR="008E563E" w:rsidRDefault="008E563E" w:rsidP="00335575">
      <w:pPr>
        <w:pStyle w:val="Heading3"/>
        <w:rPr>
          <w:lang w:val="en-US"/>
        </w:rPr>
      </w:pPr>
      <w:bookmarkStart w:id="23" w:name="_Toc147133935"/>
      <w:r w:rsidRPr="008E563E">
        <w:rPr>
          <w:lang w:val="en-US"/>
        </w:rPr>
        <w:t xml:space="preserve">Λειτουργίες του </w:t>
      </w:r>
      <w:r w:rsidR="00117BCB">
        <w:t>Δ</w:t>
      </w:r>
      <w:r w:rsidRPr="008E563E">
        <w:rPr>
          <w:lang w:val="en-US"/>
        </w:rPr>
        <w:t xml:space="preserve">ιαλογικού </w:t>
      </w:r>
      <w:r w:rsidR="00117BCB">
        <w:t>Π</w:t>
      </w:r>
      <w:r w:rsidRPr="008E563E">
        <w:rPr>
          <w:lang w:val="en-US"/>
        </w:rPr>
        <w:t>ράκτορα</w:t>
      </w:r>
      <w:bookmarkEnd w:id="23"/>
    </w:p>
    <w:p w14:paraId="5D4E38A2" w14:textId="77777777" w:rsidR="004F418E" w:rsidRPr="004F418E" w:rsidRDefault="004F418E" w:rsidP="004F418E">
      <w:pPr>
        <w:rPr>
          <w:lang w:val="en-US" w:eastAsia="en-US"/>
        </w:rPr>
      </w:pPr>
    </w:p>
    <w:p w14:paraId="7C0DABFB" w14:textId="3FDF2A1B" w:rsidR="008E563E" w:rsidRDefault="008E563E" w:rsidP="00D07038">
      <w:pPr>
        <w:ind w:firstLine="720"/>
      </w:pPr>
      <w:r w:rsidRPr="008E563E">
        <w:t xml:space="preserve">Ο διαλογικός πράκτορας θα προσφέρει ένα φάσμα λειτουργιών που θα εξυπηρετούν τους χρήστες της πλατφόρμας: </w:t>
      </w:r>
    </w:p>
    <w:p w14:paraId="050946D3" w14:textId="77777777" w:rsidR="002E5D9B" w:rsidRDefault="002E5D9B" w:rsidP="00724167">
      <w:pPr>
        <w:pStyle w:val="ListParagraph"/>
      </w:pPr>
      <w:r>
        <w:rPr>
          <w:b/>
          <w:bCs/>
        </w:rPr>
        <w:t>Γενική Ενημέρωση</w:t>
      </w:r>
      <w:r w:rsidRPr="008E563E">
        <w:rPr>
          <w:b/>
          <w:bCs/>
        </w:rPr>
        <w:t>:</w:t>
      </w:r>
      <w:r w:rsidRPr="008E563E">
        <w:t xml:space="preserve"> Μέσω του διαλογικού πράκτορα, οι χρήστες μπορούν να </w:t>
      </w:r>
      <w:r>
        <w:t>ενημερωθούν</w:t>
      </w:r>
      <w:r w:rsidRPr="008E563E">
        <w:t xml:space="preserve"> για </w:t>
      </w:r>
      <w:r>
        <w:t>το υπάρχον πρόγραμμα μαθημάτων του εκάστοτε εξαμήνου που τους ενδιαφέρει.</w:t>
      </w:r>
    </w:p>
    <w:p w14:paraId="456D169C" w14:textId="77777777" w:rsidR="002E5D9B" w:rsidRDefault="002E5D9B" w:rsidP="008E563E"/>
    <w:p w14:paraId="7E53A9BD" w14:textId="6AA3A248" w:rsidR="008E563E" w:rsidRDefault="008E563E" w:rsidP="00724167">
      <w:pPr>
        <w:pStyle w:val="ListParagraph"/>
      </w:pPr>
      <w:r w:rsidRPr="008E563E">
        <w:rPr>
          <w:b/>
          <w:bCs/>
        </w:rPr>
        <w:t>Παροχή Πληροφοριών:</w:t>
      </w:r>
      <w:r w:rsidRPr="008E563E">
        <w:t xml:space="preserve"> Ο πράκτορας θα παρέχει στους χρήστες βασικές πληροφορίες σχετικά με το μάθημα, τα θέματα που καλύπτονται και τους στόχους του, συμβάλλοντας στην κατανόηση της δομής του μαθήματος. </w:t>
      </w:r>
    </w:p>
    <w:p w14:paraId="22959048" w14:textId="77777777" w:rsidR="008E563E" w:rsidRDefault="008E563E" w:rsidP="008E563E"/>
    <w:p w14:paraId="7297AA68" w14:textId="3F715B0E" w:rsidR="008E563E" w:rsidRDefault="008E563E" w:rsidP="00724167">
      <w:pPr>
        <w:pStyle w:val="ListParagraph"/>
      </w:pPr>
      <w:r w:rsidRPr="008E563E">
        <w:rPr>
          <w:b/>
          <w:bCs/>
        </w:rPr>
        <w:t>Απαντήσεις σε Ερωτήσεις:</w:t>
      </w:r>
      <w:r w:rsidRPr="008E563E">
        <w:t xml:space="preserve"> Ο πράκτορας θα μπορεί να απαντά σε ερωτήσεις που αφορούν το μάθημα, παρέχοντας λεπτομερείς και περιεκτικές απαντήσεις που βοηθούν τους χρήστες να κατανοήσουν καλύτερα το περιεχόμενο. </w:t>
      </w:r>
    </w:p>
    <w:p w14:paraId="1A7C10B0" w14:textId="2498F27A" w:rsidR="008E563E" w:rsidRDefault="008E563E" w:rsidP="008E563E"/>
    <w:p w14:paraId="1A9AF130" w14:textId="50903777" w:rsidR="008E563E" w:rsidRDefault="008E563E" w:rsidP="00335575">
      <w:pPr>
        <w:pStyle w:val="Heading3"/>
        <w:rPr>
          <w:lang w:val="en-US"/>
        </w:rPr>
      </w:pPr>
      <w:bookmarkStart w:id="24" w:name="_Toc147133936"/>
      <w:r w:rsidRPr="008E563E">
        <w:rPr>
          <w:lang w:val="en-US"/>
        </w:rPr>
        <w:t xml:space="preserve">Αλληλεπίδραση με τον </w:t>
      </w:r>
      <w:r w:rsidR="00117BCB">
        <w:t>Χ</w:t>
      </w:r>
      <w:r w:rsidRPr="008E563E">
        <w:rPr>
          <w:lang w:val="en-US"/>
        </w:rPr>
        <w:t>ρήστη</w:t>
      </w:r>
      <w:bookmarkEnd w:id="24"/>
    </w:p>
    <w:p w14:paraId="4A3C1FF3" w14:textId="12644BA7" w:rsidR="008E563E" w:rsidRDefault="008E563E" w:rsidP="008E563E">
      <w:pPr>
        <w:rPr>
          <w:lang w:val="en-US"/>
        </w:rPr>
      </w:pPr>
    </w:p>
    <w:p w14:paraId="4BEF959E" w14:textId="77777777" w:rsidR="00843959" w:rsidRDefault="00843959" w:rsidP="00843959">
      <w:pPr>
        <w:ind w:firstLine="576"/>
      </w:pPr>
      <w:r w:rsidRPr="00843959">
        <w:t xml:space="preserve">Στο πλαίσιο αυτής της υποενότητας, εξετάζουμε την αλληλεπίδραση μεταξύ των χρηστών και του διαλογικού πράκτορα, υπογραμμίζοντας τη φυσικότητα και την ομαλότητα της διαδικασίας. Η διασφάλιση μιας φυσικής και ευχάριστης εμπειρίας αλληλεπίδρασης αποτελεί έναν σημαντικό παράγοντα για την επιτυχία και την αποδοτικότητα του διαλογικού πράκτορα. </w:t>
      </w:r>
    </w:p>
    <w:p w14:paraId="0E25E992" w14:textId="466D650A" w:rsidR="00843959" w:rsidRDefault="00843959" w:rsidP="00CE3D89">
      <w:pPr>
        <w:ind w:firstLine="576"/>
      </w:pPr>
      <w:r w:rsidRPr="00843959">
        <w:t xml:space="preserve">Όταν οι χρήστες αντιλαμβάνονται την αλληλεπίδραση με τον πράκτορα ως φυσική, αυτό διευκολύνει την επικοινωνία και αυξάνει την προσήλωσή τους στην εκπαιδευτική διαδικασία. Τα διαλείμματα και οι καθυστερήσεις που μπορεί να προκύψουν από ατέλειωτες τεχνικές παρεμβάσεις μεταξύ χρήστη και πράκτορα αποφεύγονται, δίνοντας έμφαση στην ομαλή ροή επικοινωνίας. </w:t>
      </w:r>
    </w:p>
    <w:p w14:paraId="0793F896" w14:textId="77777777" w:rsidR="00843959" w:rsidRDefault="00843959" w:rsidP="00843959">
      <w:pPr>
        <w:ind w:firstLine="576"/>
      </w:pPr>
      <w:r w:rsidRPr="00843959">
        <w:t xml:space="preserve">Ο διαλογικός πράκτορας πρέπει να είναι ικανός να ανταποκρίνεται με ανθρώπινο τρόπο, επιδεικνύοντας κατανόηση των ερωτημάτων και των αιτημάτων των χρηστών. Η χρήση προηγμένων τεχνικών φυσικής γλώσσας, όπως η αναγνώριση προθέσεων και η αντίστοιχη παραγωγή απαντήσεων, επιτρέπει στον πράκτορα να επικοινωνεί με τον χρήστη με τρόπο που αποτελείται από φυσικές και ευνόητες συνομιλίες. </w:t>
      </w:r>
    </w:p>
    <w:p w14:paraId="6A6B5B90" w14:textId="77777777" w:rsidR="00843959" w:rsidRDefault="00843959" w:rsidP="00843959">
      <w:pPr>
        <w:ind w:firstLine="576"/>
      </w:pPr>
    </w:p>
    <w:p w14:paraId="75539E27" w14:textId="6DCA060C" w:rsidR="00843959" w:rsidRDefault="00843959" w:rsidP="00CE3D89">
      <w:pPr>
        <w:ind w:firstLine="576"/>
      </w:pPr>
      <w:r w:rsidRPr="00843959">
        <w:lastRenderedPageBreak/>
        <w:t xml:space="preserve">Η επιτυχημένη αλληλεπίδραση δεν περιορίζεται μόνο στην αναγνώριση των ερωτημάτων. Περιλαμβάνει επίσης τη δυνατότητα του πράκτορα να αντιλαμβάνεται τον συναισθηματικό τόνο των ερωτημάτων και τις απαιτήσεις των χρηστών. Αυτό δημιουργεί μια προσωπική σύνδεση μεταξύ του χρήστη και του πράκτορα, προσφέροντας μια εμπειρία που προσομοιάζει σε ανθρώπινη συνομιλία. </w:t>
      </w:r>
    </w:p>
    <w:p w14:paraId="2FFC289A" w14:textId="23E73202" w:rsidR="008E563E" w:rsidRDefault="00843959" w:rsidP="00843959">
      <w:pPr>
        <w:ind w:firstLine="576"/>
      </w:pPr>
      <w:r w:rsidRPr="00843959">
        <w:t>Συνολικά, η αλληλεπίδραση με τον διαλογικό πράκτορα αποτελεί ένα κρίσιμο στοιχείο για την επιτυχία του εκπαιδευτικού του ρόλου. Η φυσική, ευχάριστη και προσαρμοσμένη ανταπόκριση του πράκτορα στις ανάγκες των χρηστών συμβάλλει στην αποτελεσματικότητα της μάθησης και στην επίτευξη των εκπαιδευτικών στόχων.</w:t>
      </w:r>
    </w:p>
    <w:p w14:paraId="777649AB" w14:textId="1E8A0385" w:rsidR="00843959" w:rsidRDefault="00843959" w:rsidP="00843959">
      <w:pPr>
        <w:ind w:firstLine="576"/>
      </w:pPr>
    </w:p>
    <w:p w14:paraId="2FB5D9E9" w14:textId="49639F6A" w:rsidR="00843959" w:rsidRDefault="00843959" w:rsidP="00335575">
      <w:pPr>
        <w:pStyle w:val="Heading3"/>
        <w:rPr>
          <w:lang w:val="en-US"/>
        </w:rPr>
      </w:pPr>
      <w:bookmarkStart w:id="25" w:name="_Toc147133937"/>
      <w:r w:rsidRPr="00843959">
        <w:rPr>
          <w:lang w:val="en-US"/>
        </w:rPr>
        <w:t xml:space="preserve">Αξιολόγηση και </w:t>
      </w:r>
      <w:r w:rsidR="00117BCB">
        <w:t>Β</w:t>
      </w:r>
      <w:r w:rsidRPr="00843959">
        <w:rPr>
          <w:lang w:val="en-US"/>
        </w:rPr>
        <w:t>ελτίωση</w:t>
      </w:r>
      <w:bookmarkEnd w:id="25"/>
    </w:p>
    <w:p w14:paraId="397D4D3B" w14:textId="6AB54F7D" w:rsidR="00843959" w:rsidRDefault="00843959" w:rsidP="00843959">
      <w:pPr>
        <w:rPr>
          <w:lang w:val="en-US"/>
        </w:rPr>
      </w:pPr>
    </w:p>
    <w:p w14:paraId="2824E151" w14:textId="5E755BF2" w:rsidR="00843959" w:rsidRDefault="00843959" w:rsidP="00CE3D89">
      <w:pPr>
        <w:ind w:firstLine="576"/>
      </w:pPr>
      <w:r w:rsidRPr="00843959">
        <w:t xml:space="preserve">Η διαδικασία αξιολόγησης και βελτίωσης αποτελεί κρίσιμο βήμα στον κύκλο ζωής του διαλογικού πράκτορα, καθώς διασφαλίζει την εξέλιξη και την προσαρμογή του πράκτορα πάνω στις ανάγκες των χρηστών και της εκπαιδευτικής διαδικασίας. </w:t>
      </w:r>
    </w:p>
    <w:p w14:paraId="4064EB64" w14:textId="5755318C" w:rsidR="00843959" w:rsidRDefault="00843959" w:rsidP="00CE3D89">
      <w:pPr>
        <w:ind w:firstLine="576"/>
      </w:pPr>
      <w:r w:rsidRPr="00843959">
        <w:t xml:space="preserve">Η βασική πηγή αξιολόγησης είναι οι ανατροφοδοτήσεις από τους χρήστες του πράκτορα. Οι απόψεις, οι παρατηρήσεις και οι προτάσεις που προκύπτουν από την αλληλεπίδρασή τους με τον πράκτορα παρέχουν πολύτιμη πληροφορία για την απόδοση του και την ανταπόκρισή του στις ανάγκες τους. Αυτές οι ανατροφοδοτήσεις μπορούν να αφορούν την κατανόηση των ερωτημάτων, την ποιότητα των απαντήσεων, αλλά και τον γενικό χαρακτήρα της αλληλεπίδρασης. </w:t>
      </w:r>
    </w:p>
    <w:p w14:paraId="788AA880" w14:textId="6189B5E1" w:rsidR="00843959" w:rsidRDefault="00843959" w:rsidP="00843959">
      <w:pPr>
        <w:ind w:firstLine="576"/>
      </w:pPr>
      <w:r w:rsidRPr="00843959">
        <w:t xml:space="preserve">Η συλλογή και η ανάλυση αυτών των ανατροφοδοτήσεων </w:t>
      </w:r>
      <w:r w:rsidR="00FC7BB2">
        <w:t>βοηθά την εφαρμογή</w:t>
      </w:r>
      <w:r w:rsidRPr="00843959">
        <w:t xml:space="preserve">, με στόχο την εξαγωγή πρότυπων και την αναγνώριση πιθανών προκλήσεων και βελτιστοποιήσεων. Η σύγκριση των ανατροφοδοτήσεων με τους προκαθορισμένους στόχους της εφαρμογής βοηθά στον προσδιορισμό των αδυναμιών και των προτεραιοτήτων για βελτίωση. </w:t>
      </w:r>
    </w:p>
    <w:p w14:paraId="08767E2E" w14:textId="7A5AB181" w:rsidR="00843959" w:rsidRDefault="00843959" w:rsidP="00CE3D89">
      <w:pPr>
        <w:ind w:firstLine="576"/>
      </w:pPr>
      <w:r w:rsidRPr="00843959">
        <w:t xml:space="preserve">Με βάση τις ανατροφοδοτήσεις, θα εφαρμόζονται συστηματικές αλλαγές στον πράκτορα με στόχο τη βελτίωση του. Αυτές οι βελτιώσεις μπορεί να αφορούν την αύξηση της ακρίβειας και της ποιότητας των απαντήσεων, την αποτελεσματικότητα στην αναγνώριση των προθέσεων των χρηστών, αλλά και τη βελτίωση της ροής της συνομιλίας. </w:t>
      </w:r>
    </w:p>
    <w:p w14:paraId="48B750DE" w14:textId="14B9EF82" w:rsidR="00843959" w:rsidRDefault="00843959" w:rsidP="00843959">
      <w:pPr>
        <w:ind w:firstLine="576"/>
      </w:pPr>
      <w:r w:rsidRPr="00843959">
        <w:t>Το αποτέλεσμα αυτής της διαδικασίας είναι ένας διαλογικός πράκτορας που συνεχώς προσαρμόζεται και βελτιώνεται, προσφέροντας μια υψηλής ποιότητας εκπαιδευτική εμπειρία για τους χρήστες. Με αυτόν τον τρόπο, η μελέτη περίπτωσης προσφέρει ένα ζωντανό παράδειγμα του πώς οι αξιολογήσεις και οι βελτιώσεις συμβάλλουν στη συνεχή εξέλιξη και αναβάθμιση της τεχνολογίας των διαλογικών πρακτόρων, ενισχύοντας την αποτελεσματικότητα και την αποδοτικότητά τους σε εκπαιδευτικά περιβάλλοντα.</w:t>
      </w:r>
    </w:p>
    <w:p w14:paraId="3C260A52" w14:textId="77777777" w:rsidR="004F418E" w:rsidRPr="00843959" w:rsidRDefault="004F418E" w:rsidP="00843959">
      <w:pPr>
        <w:ind w:firstLine="576"/>
      </w:pPr>
    </w:p>
    <w:p w14:paraId="161DA918" w14:textId="03AE9AC9" w:rsidR="008F6319" w:rsidRDefault="00407D10" w:rsidP="00335575">
      <w:pPr>
        <w:pStyle w:val="Heading2"/>
      </w:pPr>
      <w:bookmarkStart w:id="26" w:name="_Toc147133938"/>
      <w:r w:rsidRPr="00407D10">
        <w:t xml:space="preserve">Μέθοδος και </w:t>
      </w:r>
      <w:r w:rsidR="00117BCB">
        <w:t>Π</w:t>
      </w:r>
      <w:r w:rsidRPr="00407D10">
        <w:t>ροσέγγιση</w:t>
      </w:r>
      <w:bookmarkEnd w:id="26"/>
    </w:p>
    <w:p w14:paraId="18C069BF" w14:textId="28A5922A" w:rsidR="00407D10" w:rsidRDefault="00407D10" w:rsidP="00407D10">
      <w:pPr>
        <w:rPr>
          <w:lang w:eastAsia="en-US"/>
        </w:rPr>
      </w:pPr>
    </w:p>
    <w:p w14:paraId="373A4F55" w14:textId="77777777" w:rsidR="00744298" w:rsidRDefault="00744298" w:rsidP="00744298">
      <w:pPr>
        <w:ind w:firstLine="576"/>
        <w:rPr>
          <w:lang w:eastAsia="en-US"/>
        </w:rPr>
      </w:pPr>
      <w:r w:rsidRPr="00744298">
        <w:rPr>
          <w:lang w:eastAsia="en-US"/>
        </w:rPr>
        <w:t xml:space="preserve">Ενόψει της ανάπτυξης και υλοποίησης ενός διαλογικού πράκτορα-βοηθού μαθήματος, η ενότητα </w:t>
      </w:r>
      <w:r>
        <w:rPr>
          <w:lang w:eastAsia="en-US"/>
        </w:rPr>
        <w:t>αυτή</w:t>
      </w:r>
      <w:r w:rsidRPr="00744298">
        <w:rPr>
          <w:lang w:eastAsia="en-US"/>
        </w:rPr>
        <w:t xml:space="preserve"> εξηγεί αναλυτικά τη συστηματική προσέγγιση που θα ακολουθηθεί για την επίτευξη των προκαθορισμένων στόχων. Αυτή η ενότητα αποτελεί τον οδηγό για την πορεία που θα ακολουθηθεί κατά τη διάρκεια της έρευνας, του σχεδιασμού, της υλοποίησης, και της αξιολόγησης του πράκτορα. </w:t>
      </w:r>
    </w:p>
    <w:p w14:paraId="1AD59DE1" w14:textId="77777777" w:rsidR="00744298" w:rsidRDefault="00744298" w:rsidP="00744298">
      <w:pPr>
        <w:ind w:firstLine="576"/>
        <w:rPr>
          <w:lang w:eastAsia="en-US"/>
        </w:rPr>
      </w:pPr>
    </w:p>
    <w:p w14:paraId="2BA0D9EE" w14:textId="0458A66A" w:rsidR="00744298" w:rsidRPr="00A11D4E" w:rsidRDefault="00744298" w:rsidP="00CE3D89">
      <w:pPr>
        <w:ind w:firstLine="576"/>
        <w:rPr>
          <w:lang w:eastAsia="en-US"/>
        </w:rPr>
      </w:pPr>
      <w:r w:rsidRPr="00744298">
        <w:rPr>
          <w:lang w:eastAsia="en-US"/>
        </w:rPr>
        <w:t xml:space="preserve">Αρχικά, η μέθοδος περιλαμβάνει μια εκτενή βιβλιογραφική έρευνα για την ανασκόπηση των πρόσφατων εξελίξεων στον τομέα των διαλογικών πρακτόρων, της τεχνητής νοημοσύνης, και της μηχανικής μάθησης. Αυτή η ανάλυση θα εξετάσει τις πιο πρόσφατες τάσεις, τις τεχνολογικές προόδους και τις καινοτομίες που διαμορφώνουν το πεδίο. Πηγές όπως επιστημονικά άρθρα, συνέδρια, και βιβλία θα αξιοποιηθούν για την απόκτηση συνολικής κατανόησης του τομέα και των προκλήσεων που αντιμετωπίζει. </w:t>
      </w:r>
    </w:p>
    <w:p w14:paraId="1A2F764F" w14:textId="1293AFD2" w:rsidR="00744298" w:rsidRDefault="00744298" w:rsidP="00146229">
      <w:pPr>
        <w:ind w:firstLine="576"/>
        <w:rPr>
          <w:lang w:eastAsia="en-US"/>
        </w:rPr>
      </w:pPr>
      <w:r w:rsidRPr="00744298">
        <w:rPr>
          <w:lang w:eastAsia="en-US"/>
        </w:rPr>
        <w:t xml:space="preserve">Στη συνέχεια, θα προχωρήσουμε στον σχεδιασμό του διαλογικού πράκτορα. </w:t>
      </w:r>
      <w:r w:rsidR="00FC7BB2">
        <w:rPr>
          <w:lang w:eastAsia="en-US"/>
        </w:rPr>
        <w:t>Αφού αναλύσουμε και συγκρίνουμε τα σημερινά εργαλεία ανάπτυξης διαλογικών πρακτόρων, θ</w:t>
      </w:r>
      <w:r w:rsidRPr="00744298">
        <w:rPr>
          <w:lang w:eastAsia="en-US"/>
        </w:rPr>
        <w:t xml:space="preserve">α επιλέξουμε την πλατφόρμα </w:t>
      </w:r>
      <w:r w:rsidRPr="00163AE7">
        <w:rPr>
          <w:i/>
          <w:iCs/>
          <w:lang w:eastAsia="en-US"/>
        </w:rPr>
        <w:t>Dialogflow</w:t>
      </w:r>
      <w:r w:rsidRPr="00744298">
        <w:rPr>
          <w:lang w:eastAsia="en-US"/>
        </w:rPr>
        <w:t xml:space="preserve"> της </w:t>
      </w:r>
      <w:r w:rsidRPr="00163AE7">
        <w:rPr>
          <w:i/>
          <w:iCs/>
          <w:lang w:eastAsia="en-US"/>
        </w:rPr>
        <w:t>Google</w:t>
      </w:r>
      <w:r w:rsidRPr="00744298">
        <w:rPr>
          <w:lang w:eastAsia="en-US"/>
        </w:rPr>
        <w:t xml:space="preserve">, λόγω των προηγμένων δυνατοτήτων της στην αναγνώριση φυσικής γλώσσας. Θα προγραμματίσουμε τις λειτουργίες του πράκτορα, συμπεριλαμβανομένης της αναγνώρισης προθέσεων χρηστών, της απόκρισης σε ερωτήματα, και της παροχής ενεργειακών ενεργειών. </w:t>
      </w:r>
    </w:p>
    <w:p w14:paraId="4C455C55" w14:textId="46CCCC67" w:rsidR="00744298" w:rsidRDefault="00744298" w:rsidP="00146229">
      <w:pPr>
        <w:ind w:firstLine="576"/>
        <w:rPr>
          <w:lang w:eastAsia="en-US"/>
        </w:rPr>
      </w:pPr>
      <w:r w:rsidRPr="00744298">
        <w:rPr>
          <w:lang w:eastAsia="en-US"/>
        </w:rPr>
        <w:t xml:space="preserve">Η φάση της υλοποίησης θα επικεντρωθεί στον αναλυτικό σχεδιασμό και την υλοποίηση της εφαρμογής. Θα αξιοποιήσουμε τις δυνατότητες της πλατφόρμας για τη δημιουργία των διαφόρων λειτουργιών του πράκτορα. </w:t>
      </w:r>
    </w:p>
    <w:p w14:paraId="7AEB2095" w14:textId="1A4E2B09" w:rsidR="00744298" w:rsidRDefault="00744298" w:rsidP="00744298">
      <w:pPr>
        <w:ind w:firstLine="576"/>
        <w:rPr>
          <w:lang w:eastAsia="en-US"/>
        </w:rPr>
      </w:pPr>
      <w:r w:rsidRPr="00744298">
        <w:rPr>
          <w:lang w:eastAsia="en-US"/>
        </w:rPr>
        <w:t>Στην τελική φάση, θα προ</w:t>
      </w:r>
      <w:r w:rsidR="006903DE">
        <w:rPr>
          <w:lang w:eastAsia="en-US"/>
        </w:rPr>
        <w:t>ταθούν τρόποι για την</w:t>
      </w:r>
      <w:r w:rsidRPr="00744298">
        <w:rPr>
          <w:lang w:eastAsia="en-US"/>
        </w:rPr>
        <w:t xml:space="preserve"> </w:t>
      </w:r>
      <w:r w:rsidR="006903DE">
        <w:rPr>
          <w:lang w:eastAsia="en-US"/>
        </w:rPr>
        <w:t>γόνιμη</w:t>
      </w:r>
      <w:r w:rsidRPr="00744298">
        <w:rPr>
          <w:lang w:eastAsia="en-US"/>
        </w:rPr>
        <w:t xml:space="preserve"> αξιολόγηση του πράκτορα. </w:t>
      </w:r>
      <w:r w:rsidR="006903DE">
        <w:rPr>
          <w:lang w:eastAsia="en-US"/>
        </w:rPr>
        <w:t xml:space="preserve">Η μελλοντική υλοποίηση της αξιολόγησης </w:t>
      </w:r>
      <w:r w:rsidR="00BB3646">
        <w:rPr>
          <w:lang w:eastAsia="en-US"/>
        </w:rPr>
        <w:t xml:space="preserve">αυτής </w:t>
      </w:r>
      <w:r w:rsidRPr="00744298">
        <w:rPr>
          <w:lang w:eastAsia="en-US"/>
        </w:rPr>
        <w:t xml:space="preserve">θα είναι κρίσιμη για τη βελτίωση του πράκτορα και την προσαρμογή του στις ανάγκες των χρηστών. </w:t>
      </w:r>
    </w:p>
    <w:p w14:paraId="212F9FB9" w14:textId="77777777" w:rsidR="003A6983" w:rsidRPr="00407D10" w:rsidRDefault="003A6983" w:rsidP="00146229">
      <w:pPr>
        <w:rPr>
          <w:lang w:eastAsia="en-US"/>
        </w:rPr>
      </w:pPr>
    </w:p>
    <w:p w14:paraId="3CA7471E" w14:textId="607ECAB5" w:rsidR="009C59BF" w:rsidRDefault="009C59BF" w:rsidP="00335575">
      <w:pPr>
        <w:pStyle w:val="Heading2"/>
      </w:pPr>
      <w:bookmarkStart w:id="27" w:name="_Toc147133939"/>
      <w:r w:rsidRPr="008247B2">
        <w:t>Επίλογος</w:t>
      </w:r>
      <w:bookmarkEnd w:id="27"/>
    </w:p>
    <w:p w14:paraId="001E4088" w14:textId="77777777" w:rsidR="00744298" w:rsidRPr="00744298" w:rsidRDefault="00744298" w:rsidP="00744298">
      <w:pPr>
        <w:rPr>
          <w:lang w:eastAsia="en-US"/>
        </w:rPr>
      </w:pPr>
    </w:p>
    <w:p w14:paraId="7FC16C61" w14:textId="39CA5F57" w:rsidR="00744298" w:rsidRDefault="00744298" w:rsidP="00146229">
      <w:pPr>
        <w:ind w:firstLine="432"/>
        <w:rPr>
          <w:lang w:eastAsia="en-US"/>
        </w:rPr>
      </w:pPr>
      <w:r w:rsidRPr="00744298">
        <w:rPr>
          <w:lang w:eastAsia="en-US"/>
        </w:rPr>
        <w:t xml:space="preserve">Στον επίλογο αυτού του κεφαλαίου, αναδεικνύεται η σημασία και η πολυπλοκότητα της ανάπτυξης ενός διαλογικού πράκτορα-βοηθού μαθήματος. Ο διαλογικός αυτός πράκτορας επιδιώκει να ανταποκριθεί στις ανάγκες της σύγχρονης εκπαιδευτικής διαδικασίας, βελτιώνοντας την εμπειρία μάθησης και την αλληλεπίδραση με τον χρήστη. Η ανάπτυξη του πράκτορα αυτού απαιτεί σύγχρονες τεχνολογίες, προηγμένες μεθόδους, και συνεχή προσαρμογή στις ανάγκες των χρηστών. </w:t>
      </w:r>
    </w:p>
    <w:p w14:paraId="11764745" w14:textId="46F91F40" w:rsidR="00744298" w:rsidRDefault="00744298" w:rsidP="00146229">
      <w:pPr>
        <w:ind w:firstLine="432"/>
        <w:rPr>
          <w:lang w:eastAsia="en-US"/>
        </w:rPr>
      </w:pPr>
      <w:r w:rsidRPr="00744298">
        <w:rPr>
          <w:lang w:eastAsia="en-US"/>
        </w:rPr>
        <w:t xml:space="preserve">Κατά τη διάρκεια αυτού του κεφαλαίου, διερευνήσαμε τις βασικές αρχές και στόχους που καθοδηγούν την ανάπτυξη του διαλογικού πράκτορα, με εστίαση στον ρόλο του ως βοηθού μαθήματος. Αναλύσαμε τη σημασία της τεχνητής νοημοσύνης και των ευφυών διαλογικών πρακτόρων στον τομέα της εκπαίδευσης και πώς μπορούν να ενσωματωθούν στη διαδικασία μάθησης. </w:t>
      </w:r>
    </w:p>
    <w:p w14:paraId="4EF09222" w14:textId="5E30C193" w:rsidR="00744298" w:rsidRDefault="00744298" w:rsidP="00146229">
      <w:pPr>
        <w:ind w:firstLine="432"/>
        <w:rPr>
          <w:lang w:eastAsia="en-US"/>
        </w:rPr>
      </w:pPr>
      <w:r w:rsidRPr="00744298">
        <w:rPr>
          <w:lang w:eastAsia="en-US"/>
        </w:rPr>
        <w:t xml:space="preserve">Στη συνέχεια, εξετάσαμε τη μεθοδολογία που θα ακολουθηθεί για την ανάπτυξη του πράκτορα. Αναφέραμε τη συστηματική προσέγγιση που περιλαμβάνει τη βιβλιογραφική έρευνα, τον σχεδιασμό και την υλοποίηση των λειτουργιών του πράκτορα, καθώς και την </w:t>
      </w:r>
      <w:r w:rsidR="00BB3646">
        <w:rPr>
          <w:lang w:eastAsia="en-US"/>
        </w:rPr>
        <w:t xml:space="preserve">μελλοντική </w:t>
      </w:r>
      <w:r w:rsidRPr="00744298">
        <w:rPr>
          <w:lang w:eastAsia="en-US"/>
        </w:rPr>
        <w:t xml:space="preserve">αξιολόγηση και βελτίωσή του βάσει των ανατροφοδοτήσεων των χρηστών. </w:t>
      </w:r>
    </w:p>
    <w:p w14:paraId="23983565" w14:textId="0F47C22B" w:rsidR="00744298" w:rsidRPr="008247B2" w:rsidRDefault="00744298" w:rsidP="00744298">
      <w:pPr>
        <w:ind w:firstLine="432"/>
        <w:rPr>
          <w:lang w:eastAsia="en-US"/>
        </w:rPr>
      </w:pPr>
      <w:r w:rsidRPr="00744298">
        <w:rPr>
          <w:lang w:eastAsia="en-US"/>
        </w:rPr>
        <w:t>Τέλος, αναδείξαμε ότι η ανάπτυξη αυτού του διαλογικού πράκτορα είναι ένα πολυδιάστατο εγχείρημα που απαιτεί συνεργασία μεταξύ διαφόρων τομέων όπως η τεχνητή νοημοσύνη, η εκπαίδευση και η ανθρώπινη-υπολογιστική αλληλεπίδραση. Με τον προσανατολισμό αυτό, ανοίγουμε τον δρόμο για μια πιο αποτελεσματική, προσαρμοστική και ανθρωποκεντρική διαδικασία μάθησης.</w:t>
      </w:r>
    </w:p>
    <w:p w14:paraId="78603185" w14:textId="77777777" w:rsidR="006D4AFE" w:rsidRPr="008247B2" w:rsidRDefault="006D4AFE" w:rsidP="009C59BF"/>
    <w:p w14:paraId="1D58C38A" w14:textId="77777777" w:rsidR="006D4AFE" w:rsidRPr="008247B2" w:rsidRDefault="006D4AFE" w:rsidP="006D4AFE"/>
    <w:p w14:paraId="7152414C" w14:textId="77777777" w:rsidR="00E34C78" w:rsidRDefault="00E34C78">
      <w:pPr>
        <w:spacing w:after="160" w:line="259" w:lineRule="auto"/>
        <w:jc w:val="left"/>
        <w:rPr>
          <w:b/>
          <w:bCs/>
          <w:kern w:val="32"/>
          <w:sz w:val="32"/>
          <w:szCs w:val="28"/>
          <w:lang w:eastAsia="en-US"/>
        </w:rPr>
      </w:pPr>
      <w:r>
        <w:rPr>
          <w:szCs w:val="28"/>
        </w:rPr>
        <w:br w:type="page"/>
      </w:r>
    </w:p>
    <w:p w14:paraId="7B9FFB57" w14:textId="77777777" w:rsidR="00363B0C" w:rsidRPr="008247B2" w:rsidRDefault="00363B0C" w:rsidP="00110A94">
      <w:pPr>
        <w:pStyle w:val="Heading1"/>
        <w:rPr>
          <w:szCs w:val="28"/>
        </w:rPr>
        <w:sectPr w:rsidR="00363B0C" w:rsidRPr="008247B2" w:rsidSect="00F023C3">
          <w:headerReference w:type="even" r:id="rId16"/>
          <w:headerReference w:type="default" r:id="rId17"/>
          <w:footerReference w:type="default" r:id="rId18"/>
          <w:type w:val="continuous"/>
          <w:pgSz w:w="11906" w:h="16838" w:code="9"/>
          <w:pgMar w:top="1418" w:right="1418" w:bottom="1418" w:left="1418" w:header="709" w:footer="709" w:gutter="0"/>
          <w:pgNumType w:start="1"/>
          <w:cols w:space="720"/>
          <w:docGrid w:linePitch="360"/>
        </w:sectPr>
      </w:pPr>
    </w:p>
    <w:p w14:paraId="437A26D3" w14:textId="29DB9B7C" w:rsidR="006D4AFE" w:rsidRDefault="00744298" w:rsidP="00110A94">
      <w:pPr>
        <w:pStyle w:val="Heading1"/>
      </w:pPr>
      <w:bookmarkStart w:id="28" w:name="_Toc147133940"/>
      <w:r w:rsidRPr="00744298">
        <w:lastRenderedPageBreak/>
        <w:t xml:space="preserve">Θεωρητικό </w:t>
      </w:r>
      <w:r w:rsidR="00E81ECD">
        <w:t>Υ</w:t>
      </w:r>
      <w:r w:rsidRPr="00744298">
        <w:t>πόβαθρο</w:t>
      </w:r>
      <w:bookmarkEnd w:id="28"/>
    </w:p>
    <w:p w14:paraId="089A29D9" w14:textId="5E923797" w:rsidR="00AF1E20" w:rsidRDefault="00AF1E20" w:rsidP="00AF1E20">
      <w:pPr>
        <w:rPr>
          <w:lang w:eastAsia="en-US"/>
        </w:rPr>
      </w:pPr>
    </w:p>
    <w:p w14:paraId="5EF6BF8B" w14:textId="77777777" w:rsidR="007734C9" w:rsidRDefault="007734C9" w:rsidP="007734C9">
      <w:pPr>
        <w:ind w:firstLine="432"/>
        <w:rPr>
          <w:lang w:eastAsia="en-US"/>
        </w:rPr>
      </w:pPr>
      <w:r w:rsidRPr="007734C9">
        <w:rPr>
          <w:lang w:eastAsia="en-US"/>
        </w:rPr>
        <w:t xml:space="preserve">Οι διαλογικοί πράκτορες είναι προγράμματα υπολογιστή που σχεδιάστηκαν για να αλληλεπιδρούν με τους ανθρώπους με τρόπο παρόμοιο με την ανθρώπινη γλώσσα. Χρησιμοποιούνται σε πολλές εφαρμογές, από εικονικούς βοηθούς σε έξυπνα συστήματα συνομιλίας σε ιστοσελίδες και εφαρμογές κινητών. Για να λειτουργήσουν αποτελεσματικά, πρέπει να κατανοούν τις ανθρώπινες ανάγκες και να παράγουν προσαρμοσμένες απαντήσεις. </w:t>
      </w:r>
    </w:p>
    <w:p w14:paraId="4FCA4D73" w14:textId="06D4D531" w:rsidR="007734C9" w:rsidRDefault="007734C9" w:rsidP="002A41F6">
      <w:pPr>
        <w:ind w:firstLine="432"/>
        <w:rPr>
          <w:lang w:eastAsia="en-US"/>
        </w:rPr>
      </w:pPr>
      <w:r w:rsidRPr="007734C9">
        <w:rPr>
          <w:lang w:eastAsia="en-US"/>
        </w:rPr>
        <w:t xml:space="preserve">Σε αυτό το κεφάλαιο, θα εξετάσουμε τις τεχνικές μηχανικής μάθησης που χρησιμοποιούνται για την εκπαίδευση των διαλογικών πρακτόρων, καθώς και τη σημασία της ανάλυσης της φυσικής γλώσσας για την κατανόηση και τη δημιουργία ανθρώπινου διαλόγου. Ακόμη, θα εξετάσουμε παραδείγματα πρόσφατων εφαρμογών διαλογικών πρακτόρων για να κατανοήσουμε τον τρόπο με τον οποίο αυτοί οι πράκτορες εφαρμόζονται στην πράξη. </w:t>
      </w:r>
    </w:p>
    <w:p w14:paraId="2E036B01" w14:textId="542CD3AA" w:rsidR="00D20DF3" w:rsidRDefault="00D20DF3" w:rsidP="00D20DF3">
      <w:pPr>
        <w:rPr>
          <w:lang w:eastAsia="en-US"/>
        </w:rPr>
      </w:pPr>
    </w:p>
    <w:p w14:paraId="56C0F37A" w14:textId="16CDC01A" w:rsidR="00D20DF3" w:rsidRDefault="00D20DF3" w:rsidP="00335575">
      <w:pPr>
        <w:pStyle w:val="Heading2"/>
      </w:pPr>
      <w:bookmarkStart w:id="29" w:name="_Toc147133941"/>
      <w:r w:rsidRPr="008B16B7">
        <w:t>Ε</w:t>
      </w:r>
      <w:r>
        <w:t>ισαγωγή στην Τεχνητή Νοημοσύνη</w:t>
      </w:r>
      <w:bookmarkEnd w:id="29"/>
    </w:p>
    <w:p w14:paraId="6E4F5EEA" w14:textId="75F91D0F" w:rsidR="00D20DF3" w:rsidRDefault="00D20DF3" w:rsidP="00D20DF3">
      <w:pPr>
        <w:ind w:left="576"/>
        <w:rPr>
          <w:lang w:eastAsia="en-US"/>
        </w:rPr>
      </w:pPr>
    </w:p>
    <w:p w14:paraId="70DCB192" w14:textId="54498033" w:rsidR="00D20DF3" w:rsidRDefault="00D20DF3" w:rsidP="00073F71">
      <w:pPr>
        <w:ind w:firstLine="576"/>
        <w:rPr>
          <w:lang w:eastAsia="en-US"/>
        </w:rPr>
      </w:pPr>
      <w:r>
        <w:rPr>
          <w:lang w:eastAsia="en-US"/>
        </w:rPr>
        <w:t xml:space="preserve">Ο όρος της </w:t>
      </w:r>
      <w:r w:rsidRPr="00853D22">
        <w:rPr>
          <w:lang w:eastAsia="en-US"/>
        </w:rPr>
        <w:t>Τεχνητής Νοημοσύνης</w:t>
      </w:r>
      <w:r>
        <w:rPr>
          <w:lang w:eastAsia="en-US"/>
        </w:rPr>
        <w:t xml:space="preserve"> </w:t>
      </w:r>
      <w:r w:rsidRPr="00853D22">
        <w:rPr>
          <w:i/>
          <w:iCs/>
          <w:lang w:eastAsia="en-US"/>
        </w:rPr>
        <w:t>(</w:t>
      </w:r>
      <w:r w:rsidRPr="00853D22">
        <w:rPr>
          <w:i/>
          <w:iCs/>
          <w:lang w:val="en-US" w:eastAsia="en-US"/>
        </w:rPr>
        <w:t>A</w:t>
      </w:r>
      <w:r w:rsidRPr="00853D22">
        <w:rPr>
          <w:i/>
          <w:iCs/>
          <w:lang w:eastAsia="en-US"/>
        </w:rPr>
        <w:t xml:space="preserve">rtificial </w:t>
      </w:r>
      <w:r w:rsidRPr="00853D22">
        <w:rPr>
          <w:i/>
          <w:iCs/>
          <w:lang w:val="en-US" w:eastAsia="en-US"/>
        </w:rPr>
        <w:t>I</w:t>
      </w:r>
      <w:r w:rsidRPr="00853D22">
        <w:rPr>
          <w:i/>
          <w:iCs/>
          <w:lang w:eastAsia="en-US"/>
        </w:rPr>
        <w:t>ntelligence</w:t>
      </w:r>
      <w:r w:rsidR="00444A07" w:rsidRPr="00853D22">
        <w:rPr>
          <w:i/>
          <w:iCs/>
          <w:lang w:eastAsia="en-US"/>
        </w:rPr>
        <w:t>)</w:t>
      </w:r>
      <w:r w:rsidRPr="00D20DF3">
        <w:rPr>
          <w:lang w:eastAsia="en-US"/>
        </w:rPr>
        <w:t xml:space="preserve"> </w:t>
      </w:r>
      <w:r>
        <w:rPr>
          <w:lang w:eastAsia="en-US"/>
        </w:rPr>
        <w:t xml:space="preserve">αναφέρεται στην προσομοίωση </w:t>
      </w:r>
      <w:r w:rsidRPr="00D20DF3">
        <w:rPr>
          <w:lang w:eastAsia="en-US"/>
        </w:rPr>
        <w:t xml:space="preserve">ανθρωπίνων </w:t>
      </w:r>
      <w:r>
        <w:rPr>
          <w:lang w:eastAsia="en-US"/>
        </w:rPr>
        <w:t xml:space="preserve">διαδικασιών από ειδικά υπολογιστικά συστήματα. </w:t>
      </w:r>
      <w:r w:rsidRPr="00D20DF3">
        <w:rPr>
          <w:lang w:eastAsia="en-US"/>
        </w:rPr>
        <w:t xml:space="preserve">Οι </w:t>
      </w:r>
      <w:r w:rsidR="00815A98">
        <w:rPr>
          <w:lang w:eastAsia="en-US"/>
        </w:rPr>
        <w:t xml:space="preserve">σημαντικές </w:t>
      </w:r>
      <w:r w:rsidRPr="00D20DF3">
        <w:rPr>
          <w:lang w:eastAsia="en-US"/>
        </w:rPr>
        <w:t>τεχνολογίες τεχνητής νοημοσύνης περιλαμβάνουν διάφορες υποκατηγορίες</w:t>
      </w:r>
      <w:r w:rsidR="00A80968">
        <w:rPr>
          <w:lang w:eastAsia="en-US"/>
        </w:rPr>
        <w:t>.</w:t>
      </w:r>
      <w:r w:rsidRPr="00D20DF3">
        <w:rPr>
          <w:lang w:eastAsia="en-US"/>
        </w:rPr>
        <w:t xml:space="preserve"> </w:t>
      </w:r>
      <w:r w:rsidR="00A80968">
        <w:rPr>
          <w:lang w:eastAsia="en-US"/>
        </w:rPr>
        <w:t>Ό</w:t>
      </w:r>
      <w:r w:rsidRPr="00D20DF3">
        <w:rPr>
          <w:lang w:eastAsia="en-US"/>
        </w:rPr>
        <w:t xml:space="preserve">πως </w:t>
      </w:r>
      <w:r w:rsidR="00A80968">
        <w:rPr>
          <w:lang w:eastAsia="en-US"/>
        </w:rPr>
        <w:t xml:space="preserve">φαίνεται και στην Εικόνα 2.1, </w:t>
      </w:r>
      <w:r w:rsidRPr="00853D22">
        <w:rPr>
          <w:lang w:eastAsia="en-US"/>
        </w:rPr>
        <w:t xml:space="preserve">η </w:t>
      </w:r>
      <w:r w:rsidR="00815A98" w:rsidRPr="00853D22">
        <w:rPr>
          <w:lang w:eastAsia="en-US"/>
        </w:rPr>
        <w:t>Μ</w:t>
      </w:r>
      <w:r w:rsidRPr="00853D22">
        <w:rPr>
          <w:lang w:eastAsia="en-US"/>
        </w:rPr>
        <w:t xml:space="preserve">ηχανική </w:t>
      </w:r>
      <w:r w:rsidR="00815A98" w:rsidRPr="00853D22">
        <w:rPr>
          <w:lang w:eastAsia="en-US"/>
        </w:rPr>
        <w:t>Μ</w:t>
      </w:r>
      <w:r w:rsidRPr="00853D22">
        <w:rPr>
          <w:lang w:eastAsia="en-US"/>
        </w:rPr>
        <w:t>άθηση</w:t>
      </w:r>
      <w:r w:rsidRPr="00D20DF3">
        <w:rPr>
          <w:lang w:eastAsia="en-US"/>
        </w:rPr>
        <w:t xml:space="preserve"> </w:t>
      </w:r>
      <w:r w:rsidRPr="00853D22">
        <w:rPr>
          <w:i/>
          <w:iCs/>
          <w:lang w:eastAsia="en-US"/>
        </w:rPr>
        <w:t>(</w:t>
      </w:r>
      <w:r w:rsidR="00146229" w:rsidRPr="00853D22">
        <w:rPr>
          <w:i/>
          <w:iCs/>
          <w:lang w:val="en-US" w:eastAsia="en-US"/>
        </w:rPr>
        <w:t>M</w:t>
      </w:r>
      <w:r w:rsidRPr="00853D22">
        <w:rPr>
          <w:i/>
          <w:iCs/>
          <w:lang w:eastAsia="en-US"/>
        </w:rPr>
        <w:t xml:space="preserve">achine </w:t>
      </w:r>
      <w:r w:rsidR="00146229" w:rsidRPr="00853D22">
        <w:rPr>
          <w:i/>
          <w:iCs/>
          <w:lang w:val="en-US" w:eastAsia="en-US"/>
        </w:rPr>
        <w:t>L</w:t>
      </w:r>
      <w:r w:rsidRPr="00853D22">
        <w:rPr>
          <w:i/>
          <w:iCs/>
          <w:lang w:eastAsia="en-US"/>
        </w:rPr>
        <w:t>earning),</w:t>
      </w:r>
      <w:r w:rsidRPr="00D20DF3">
        <w:rPr>
          <w:lang w:eastAsia="en-US"/>
        </w:rPr>
        <w:t xml:space="preserve"> </w:t>
      </w:r>
      <w:r w:rsidRPr="00853D22">
        <w:rPr>
          <w:lang w:eastAsia="en-US"/>
        </w:rPr>
        <w:t xml:space="preserve">το </w:t>
      </w:r>
      <w:r w:rsidR="00815A98" w:rsidRPr="00853D22">
        <w:rPr>
          <w:lang w:eastAsia="en-US"/>
        </w:rPr>
        <w:t>Β</w:t>
      </w:r>
      <w:r w:rsidRPr="00853D22">
        <w:rPr>
          <w:lang w:eastAsia="en-US"/>
        </w:rPr>
        <w:t xml:space="preserve">αθύ </w:t>
      </w:r>
      <w:r w:rsidR="00815A98" w:rsidRPr="00853D22">
        <w:rPr>
          <w:lang w:eastAsia="en-US"/>
        </w:rPr>
        <w:t>Μ</w:t>
      </w:r>
      <w:r w:rsidRPr="00853D22">
        <w:rPr>
          <w:lang w:eastAsia="en-US"/>
        </w:rPr>
        <w:t>άθημα</w:t>
      </w:r>
      <w:r w:rsidRPr="00D20DF3">
        <w:rPr>
          <w:lang w:eastAsia="en-US"/>
        </w:rPr>
        <w:t xml:space="preserve"> </w:t>
      </w:r>
      <w:r w:rsidRPr="00853D22">
        <w:rPr>
          <w:i/>
          <w:iCs/>
          <w:lang w:eastAsia="en-US"/>
        </w:rPr>
        <w:t>(</w:t>
      </w:r>
      <w:r w:rsidR="00146229" w:rsidRPr="00853D22">
        <w:rPr>
          <w:i/>
          <w:iCs/>
          <w:lang w:val="en-US" w:eastAsia="en-US"/>
        </w:rPr>
        <w:t>D</w:t>
      </w:r>
      <w:r w:rsidRPr="00853D22">
        <w:rPr>
          <w:i/>
          <w:iCs/>
          <w:lang w:eastAsia="en-US"/>
        </w:rPr>
        <w:t xml:space="preserve">eep </w:t>
      </w:r>
      <w:r w:rsidR="00146229" w:rsidRPr="00853D22">
        <w:rPr>
          <w:i/>
          <w:iCs/>
          <w:lang w:val="en-US" w:eastAsia="en-US"/>
        </w:rPr>
        <w:t>L</w:t>
      </w:r>
      <w:r w:rsidRPr="00853D22">
        <w:rPr>
          <w:i/>
          <w:iCs/>
          <w:lang w:eastAsia="en-US"/>
        </w:rPr>
        <w:t>earning)</w:t>
      </w:r>
      <w:r w:rsidRPr="00D20DF3">
        <w:rPr>
          <w:lang w:eastAsia="en-US"/>
        </w:rPr>
        <w:t xml:space="preserve">, </w:t>
      </w:r>
      <w:r w:rsidR="00815A98" w:rsidRPr="00853D22">
        <w:rPr>
          <w:lang w:eastAsia="en-US"/>
        </w:rPr>
        <w:t>τα Νευρωνικά Δίκτυα</w:t>
      </w:r>
      <w:r w:rsidR="00815A98" w:rsidRPr="00815A98">
        <w:rPr>
          <w:lang w:eastAsia="en-US"/>
        </w:rPr>
        <w:t xml:space="preserve"> </w:t>
      </w:r>
      <w:r w:rsidR="00815A98" w:rsidRPr="00853D22">
        <w:rPr>
          <w:i/>
          <w:iCs/>
          <w:lang w:eastAsia="en-US"/>
        </w:rPr>
        <w:t>(Neural Networks)</w:t>
      </w:r>
      <w:r w:rsidRPr="00D20DF3">
        <w:rPr>
          <w:lang w:eastAsia="en-US"/>
        </w:rPr>
        <w:t>,</w:t>
      </w:r>
      <w:r w:rsidR="00A80968">
        <w:rPr>
          <w:lang w:eastAsia="en-US"/>
        </w:rPr>
        <w:t xml:space="preserve"> αποτελούν κάποιες από αυτές αλλά όχι όλες. </w:t>
      </w:r>
      <w:r w:rsidRPr="00D20DF3">
        <w:rPr>
          <w:lang w:eastAsia="en-US"/>
        </w:rPr>
        <w:t>Αυτά τα συστήματα μπορούν να εκπαιδευτούν για να βελτιώσουν την επίδοσή τους σε συγκεκριμένες εργασίες, χρησιμοποιώντας δεδομένα και αλγόριθμους.</w:t>
      </w:r>
    </w:p>
    <w:p w14:paraId="04435346" w14:textId="25DE5F8D" w:rsidR="00A97AE5" w:rsidRDefault="00A97AE5" w:rsidP="00073F71">
      <w:pPr>
        <w:ind w:firstLine="576"/>
        <w:rPr>
          <w:lang w:eastAsia="en-US"/>
        </w:rPr>
      </w:pPr>
    </w:p>
    <w:p w14:paraId="5F0463C3" w14:textId="0D154548" w:rsidR="00A97AE5" w:rsidRDefault="00A97AE5" w:rsidP="00A97AE5">
      <w:pPr>
        <w:ind w:firstLine="576"/>
        <w:jc w:val="center"/>
        <w:rPr>
          <w:lang w:eastAsia="en-US"/>
        </w:rPr>
      </w:pPr>
      <w:r>
        <w:rPr>
          <w:noProof/>
          <w:lang w:eastAsia="en-US"/>
        </w:rPr>
        <w:drawing>
          <wp:inline distT="0" distB="0" distL="0" distR="0" wp14:anchorId="35305F52" wp14:editId="44350CD0">
            <wp:extent cx="2444024" cy="2535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2281" cy="2554582"/>
                    </a:xfrm>
                    <a:prstGeom prst="rect">
                      <a:avLst/>
                    </a:prstGeom>
                    <a:noFill/>
                    <a:ln>
                      <a:noFill/>
                    </a:ln>
                  </pic:spPr>
                </pic:pic>
              </a:graphicData>
            </a:graphic>
          </wp:inline>
        </w:drawing>
      </w:r>
    </w:p>
    <w:p w14:paraId="040F9B73" w14:textId="063DB5CC" w:rsidR="00A97AE5" w:rsidRDefault="001A6C90" w:rsidP="00A97AE5">
      <w:pPr>
        <w:ind w:firstLine="576"/>
        <w:jc w:val="center"/>
        <w:rPr>
          <w:lang w:eastAsia="en-US"/>
        </w:rPr>
      </w:pPr>
      <w:r>
        <w:rPr>
          <w:lang w:eastAsia="en-US"/>
        </w:rPr>
        <w:t>Εικόνα 2.1 Τεχ</w:t>
      </w:r>
      <w:bookmarkStart w:id="30" w:name="ΤεχνολογίεςΤΝ"/>
      <w:bookmarkEnd w:id="30"/>
      <w:r>
        <w:rPr>
          <w:lang w:eastAsia="en-US"/>
        </w:rPr>
        <w:t>νολογίες ΤΝ.</w:t>
      </w:r>
    </w:p>
    <w:p w14:paraId="08740EC2" w14:textId="14A851D1" w:rsidR="001A6C90" w:rsidRPr="001A6C90" w:rsidRDefault="001A6C90" w:rsidP="00A97AE5">
      <w:pPr>
        <w:ind w:firstLine="576"/>
        <w:jc w:val="center"/>
        <w:rPr>
          <w:sz w:val="16"/>
          <w:szCs w:val="16"/>
          <w:lang w:eastAsia="en-US"/>
        </w:rPr>
      </w:pPr>
      <w:r w:rsidRPr="001A6C90">
        <w:rPr>
          <w:sz w:val="16"/>
          <w:szCs w:val="16"/>
          <w:lang w:eastAsia="en-US"/>
        </w:rPr>
        <w:t>(Πηγή: https://www.techtarget.com/searchenterpriseai/definition/AI-Artificial-Intelligence)</w:t>
      </w:r>
    </w:p>
    <w:p w14:paraId="673745E6" w14:textId="36E7BD4E" w:rsidR="00073F71" w:rsidRDefault="00073F71" w:rsidP="00073F71">
      <w:pPr>
        <w:ind w:firstLine="576"/>
        <w:rPr>
          <w:lang w:eastAsia="en-US"/>
        </w:rPr>
      </w:pPr>
      <w:r w:rsidRPr="00073F71">
        <w:rPr>
          <w:lang w:eastAsia="en-US"/>
        </w:rPr>
        <w:lastRenderedPageBreak/>
        <w:t>Η τεχνητή νοημοσύνη εφαρμόζεται σε πολλούς τομείς, όπως η ρομποτική, η υγειονομική περίθαλψη, η αυτόνομη οδήγηση, η αναγνώριση φωνής και εικόνας, η πρόβλεψη δεδομένων, και πολλοί άλλοι. Η τεχνητή νοημοσύνη αντιπροσωπεύει έναν σημαντικό τομέα έρευνας και ανάπτυξης με δυνατότητες επιρροής σε πολλές πτυχές της καθημερινής ζωής και της βιομηχανίας.</w:t>
      </w:r>
    </w:p>
    <w:p w14:paraId="73562802" w14:textId="448BA538" w:rsidR="000D20E2" w:rsidRPr="00853D22" w:rsidRDefault="000D20E2" w:rsidP="00073F71">
      <w:pPr>
        <w:ind w:firstLine="576"/>
        <w:rPr>
          <w:lang w:eastAsia="en-US"/>
        </w:rPr>
      </w:pPr>
      <w:r>
        <w:rPr>
          <w:lang w:eastAsia="en-US"/>
        </w:rPr>
        <w:t xml:space="preserve">Παρακάτω θα αναλύσουμε τις σημαντικές τεχνολογίες της </w:t>
      </w:r>
      <w:r w:rsidRPr="00853D22">
        <w:rPr>
          <w:lang w:eastAsia="en-US"/>
        </w:rPr>
        <w:t>ΤΝ</w:t>
      </w:r>
      <w:r>
        <w:rPr>
          <w:lang w:eastAsia="en-US"/>
        </w:rPr>
        <w:t xml:space="preserve"> </w:t>
      </w:r>
      <w:r w:rsidR="004226CE">
        <w:rPr>
          <w:lang w:eastAsia="en-US"/>
        </w:rPr>
        <w:t xml:space="preserve">οι οποίες είναι </w:t>
      </w:r>
      <w:r w:rsidR="0026744F" w:rsidRPr="00853D22">
        <w:rPr>
          <w:lang w:eastAsia="en-US"/>
        </w:rPr>
        <w:t xml:space="preserve">η </w:t>
      </w:r>
      <w:r w:rsidR="004226CE" w:rsidRPr="00853D22">
        <w:rPr>
          <w:lang w:eastAsia="en-US"/>
        </w:rPr>
        <w:t xml:space="preserve">Μηχανική Μάθηση </w:t>
      </w:r>
      <w:r w:rsidR="004226CE" w:rsidRPr="00853D22">
        <w:rPr>
          <w:i/>
          <w:iCs/>
          <w:lang w:eastAsia="en-US"/>
        </w:rPr>
        <w:t>(</w:t>
      </w:r>
      <w:r w:rsidR="00146229" w:rsidRPr="00853D22">
        <w:rPr>
          <w:i/>
          <w:iCs/>
          <w:lang w:val="en-US" w:eastAsia="en-US"/>
        </w:rPr>
        <w:t>M</w:t>
      </w:r>
      <w:r w:rsidR="004226CE" w:rsidRPr="00853D22">
        <w:rPr>
          <w:i/>
          <w:iCs/>
          <w:lang w:eastAsia="en-US"/>
        </w:rPr>
        <w:t xml:space="preserve">achine </w:t>
      </w:r>
      <w:r w:rsidR="00146229" w:rsidRPr="00853D22">
        <w:rPr>
          <w:i/>
          <w:iCs/>
          <w:lang w:val="en-US" w:eastAsia="en-US"/>
        </w:rPr>
        <w:t>L</w:t>
      </w:r>
      <w:r w:rsidR="004226CE" w:rsidRPr="00853D22">
        <w:rPr>
          <w:i/>
          <w:iCs/>
          <w:lang w:eastAsia="en-US"/>
        </w:rPr>
        <w:t>earning)</w:t>
      </w:r>
      <w:r w:rsidR="004226CE" w:rsidRPr="00853D22">
        <w:rPr>
          <w:lang w:eastAsia="en-US"/>
        </w:rPr>
        <w:t xml:space="preserve">, </w:t>
      </w:r>
      <w:r w:rsidR="00D90DB2" w:rsidRPr="00853D22">
        <w:rPr>
          <w:lang w:eastAsia="en-US"/>
        </w:rPr>
        <w:t xml:space="preserve">η Βαθιά Μηχανική Μάθηση </w:t>
      </w:r>
      <w:r w:rsidR="004226CE" w:rsidRPr="00853D22">
        <w:rPr>
          <w:i/>
          <w:iCs/>
          <w:lang w:eastAsia="en-US"/>
        </w:rPr>
        <w:t>(</w:t>
      </w:r>
      <w:r w:rsidR="00146229" w:rsidRPr="00853D22">
        <w:rPr>
          <w:i/>
          <w:iCs/>
          <w:lang w:val="en-US" w:eastAsia="en-US"/>
        </w:rPr>
        <w:t>D</w:t>
      </w:r>
      <w:r w:rsidR="004226CE" w:rsidRPr="00853D22">
        <w:rPr>
          <w:i/>
          <w:iCs/>
          <w:lang w:eastAsia="en-US"/>
        </w:rPr>
        <w:t xml:space="preserve">eep </w:t>
      </w:r>
      <w:r w:rsidR="00146229" w:rsidRPr="00853D22">
        <w:rPr>
          <w:i/>
          <w:iCs/>
          <w:lang w:val="en-US" w:eastAsia="en-US"/>
        </w:rPr>
        <w:t>L</w:t>
      </w:r>
      <w:r w:rsidR="004226CE" w:rsidRPr="00853D22">
        <w:rPr>
          <w:i/>
          <w:iCs/>
          <w:lang w:eastAsia="en-US"/>
        </w:rPr>
        <w:t>earning)</w:t>
      </w:r>
      <w:r w:rsidR="004226CE" w:rsidRPr="00853D22">
        <w:rPr>
          <w:lang w:eastAsia="en-US"/>
        </w:rPr>
        <w:t xml:space="preserve">, τα Νευρωνικά Δίκτυα </w:t>
      </w:r>
      <w:r w:rsidR="004226CE" w:rsidRPr="00853D22">
        <w:rPr>
          <w:i/>
          <w:iCs/>
          <w:lang w:eastAsia="en-US"/>
        </w:rPr>
        <w:t>(Neural Networks)</w:t>
      </w:r>
      <w:r w:rsidR="004226CE" w:rsidRPr="00853D22">
        <w:rPr>
          <w:lang w:eastAsia="en-US"/>
        </w:rPr>
        <w:t>.</w:t>
      </w:r>
    </w:p>
    <w:p w14:paraId="58BAA059" w14:textId="77777777" w:rsidR="002A41F6" w:rsidRPr="00AF1E20" w:rsidRDefault="002A41F6" w:rsidP="002A41F6">
      <w:pPr>
        <w:ind w:firstLine="432"/>
        <w:rPr>
          <w:lang w:eastAsia="en-US"/>
        </w:rPr>
      </w:pPr>
    </w:p>
    <w:p w14:paraId="40304DFC" w14:textId="2563D712" w:rsidR="006D4AFE" w:rsidRPr="008247B2" w:rsidRDefault="00CF53DF" w:rsidP="00335575">
      <w:pPr>
        <w:pStyle w:val="Heading2"/>
      </w:pPr>
      <w:bookmarkStart w:id="31" w:name="_Toc147133942"/>
      <w:r>
        <w:t>Μηχανική Μάθηση</w:t>
      </w:r>
      <w:bookmarkEnd w:id="31"/>
    </w:p>
    <w:p w14:paraId="182C9484" w14:textId="02FD8493" w:rsidR="00363B0C" w:rsidRDefault="00363B0C" w:rsidP="00363B0C"/>
    <w:p w14:paraId="08A11BC6" w14:textId="214F0445" w:rsidR="00CF53DF" w:rsidRDefault="00CF53DF" w:rsidP="00CF53DF">
      <w:pPr>
        <w:ind w:firstLine="576"/>
      </w:pPr>
      <w:r>
        <w:t>Η μηχανική μάθηση ε</w:t>
      </w:r>
      <w:r w:rsidRPr="00A76B64">
        <w:t>ίναι η κατηγορία τεχνητής νοημοσύνης που επιτρέπει στους υπολογιστές να μαθαίνουν από δεδομένα. Οι αλγόριθμοι μηχανικής μάθησης χρησιμοποιούνται για να αναγνωρίσουν πρότυπα, να προβλέπουν τάσεις και να προσαρμόζονται σε νέα δεδομένα.</w:t>
      </w:r>
    </w:p>
    <w:p w14:paraId="3871E101" w14:textId="1A88C211" w:rsidR="008B16B7" w:rsidRDefault="00426668" w:rsidP="008B16B7">
      <w:pPr>
        <w:ind w:firstLine="576"/>
      </w:pPr>
      <w:r>
        <w:t>Παρακάτω θα εξερευνήσουμε τις βασικές τεχνικές</w:t>
      </w:r>
      <w:r w:rsidR="008B16B7" w:rsidRPr="008B16B7">
        <w:t xml:space="preserve"> μηχανικής μάθησης που αποτελούν την κινητήρια δύναμη για την ανάπτυξη και λειτουργία των διαλογικών πρακτόρων. Αυτές οι τεχνικές δημιουργούν το θεμέλιο της εξελισσόμενης τεχνολογίας που δίνει τη δυνατότητα για την αναγνώριση, την κατανόηση και την απόκριση σε ανθρώπινη γλώσσα, αποτελώντας τη βάση για μια φυσική και αποτελεσματική επικοινωνία μεταξύ ανθρώπου και μηχανής. </w:t>
      </w:r>
    </w:p>
    <w:p w14:paraId="3F3C3AFA" w14:textId="5B7F5B08" w:rsidR="00426668" w:rsidRDefault="00426668" w:rsidP="00426668">
      <w:pPr>
        <w:ind w:firstLine="576"/>
      </w:pPr>
      <w:r w:rsidRPr="008B16B7">
        <w:t xml:space="preserve">Το κλειδί για την επιτυχία των διαλογικών πρακτόρων βρίσκεται στη δυνατότητα τους να αναπτύσσουν ικανότητες μέσα από την εμπειρία. Στο πλαίσιο αυτό, η </w:t>
      </w:r>
      <w:r w:rsidR="00853D22">
        <w:t>μ</w:t>
      </w:r>
      <w:r w:rsidRPr="008B16B7">
        <w:t xml:space="preserve">ηχανική </w:t>
      </w:r>
      <w:r w:rsidR="00853D22">
        <w:t>μ</w:t>
      </w:r>
      <w:r w:rsidRPr="008B16B7">
        <w:t xml:space="preserve">άθηση παίζει καθοριστικό ρόλο διότι επιτρέπει τη δημιουργία πρακτόρων που μπορούν να μάθουν από τα δεδομένα και να προσαρμόζονται αυτόματα σε νέες πληροφορίες και περιβάλλοντα. </w:t>
      </w:r>
    </w:p>
    <w:p w14:paraId="1EC2DB10" w14:textId="0B7C0D16" w:rsidR="00426668" w:rsidRDefault="00426668" w:rsidP="00426668">
      <w:pPr>
        <w:ind w:firstLine="576"/>
      </w:pPr>
      <w:r w:rsidRPr="008B16B7">
        <w:t xml:space="preserve">Συνοψίζοντας, η </w:t>
      </w:r>
      <w:r w:rsidR="00853D22">
        <w:t>μ</w:t>
      </w:r>
      <w:r w:rsidRPr="008B16B7">
        <w:t xml:space="preserve">ηχανική </w:t>
      </w:r>
      <w:r w:rsidR="00853D22">
        <w:t>μ</w:t>
      </w:r>
      <w:r w:rsidRPr="008B16B7">
        <w:t xml:space="preserve">άθηση ανοίγει νέους ορίζοντες στη δυνατότητα δημιουργίας διαλογικών πρακτόρων με εξελιγμένες ικανότητες αντίληψης, κατανόησης και προσαρμογής σε διάφορες συνθήκες και απαιτήσεις. Μέσα από την αξιοποίηση της ανάλυσης δεδομένων και την εξαγωγή γνώσης, η </w:t>
      </w:r>
      <w:r w:rsidR="00853D22">
        <w:t>μ</w:t>
      </w:r>
      <w:r w:rsidRPr="008B16B7">
        <w:t xml:space="preserve">ηχανική </w:t>
      </w:r>
      <w:r w:rsidR="00853D22">
        <w:t>μ</w:t>
      </w:r>
      <w:r w:rsidRPr="008B16B7">
        <w:t>άθηση ανοίγει νέες προοπτικές για την εξέλιξη της τεχνολογίας των διαλογικών πρακτόρων.</w:t>
      </w:r>
    </w:p>
    <w:p w14:paraId="328B9193" w14:textId="5E62BDA8" w:rsidR="00CF53DF" w:rsidRPr="00FE5C8E" w:rsidRDefault="00011C4B" w:rsidP="00011C4B">
      <w:pPr>
        <w:ind w:firstLine="576"/>
      </w:pPr>
      <w:r>
        <w:t xml:space="preserve">Παρακάτω θα δούμε τις βασικές τεχνικές </w:t>
      </w:r>
      <w:r w:rsidR="00FE5C8E">
        <w:t>μ</w:t>
      </w:r>
      <w:r>
        <w:t xml:space="preserve">ηχανικής </w:t>
      </w:r>
      <w:r w:rsidR="00FE5C8E">
        <w:t>μ</w:t>
      </w:r>
      <w:r>
        <w:t xml:space="preserve">άθησης, οι οποίες είναι: </w:t>
      </w:r>
      <w:r w:rsidRPr="00FE5C8E">
        <w:t xml:space="preserve">Επιβλεπόμενη </w:t>
      </w:r>
      <w:r w:rsidRPr="00FE5C8E">
        <w:rPr>
          <w:i/>
          <w:iCs/>
        </w:rPr>
        <w:t>(Supervised Learning)</w:t>
      </w:r>
      <w:r w:rsidRPr="00FE5C8E">
        <w:t>, Μη Επιβλεπόμενη</w:t>
      </w:r>
      <w:r w:rsidRPr="00FE5C8E">
        <w:rPr>
          <w:i/>
          <w:iCs/>
        </w:rPr>
        <w:t xml:space="preserve"> (Unsupervised Learning)</w:t>
      </w:r>
      <w:r w:rsidRPr="00FE5C8E">
        <w:t>, Ημι-Επιβλεπόμενη</w:t>
      </w:r>
      <w:r w:rsidRPr="00FE5C8E">
        <w:rPr>
          <w:i/>
          <w:iCs/>
        </w:rPr>
        <w:t xml:space="preserve"> (</w:t>
      </w:r>
      <w:r w:rsidRPr="00FE5C8E">
        <w:rPr>
          <w:i/>
          <w:iCs/>
          <w:lang w:val="en-US"/>
        </w:rPr>
        <w:t>Semi</w:t>
      </w:r>
      <w:r w:rsidRPr="00FE5C8E">
        <w:rPr>
          <w:i/>
          <w:iCs/>
        </w:rPr>
        <w:t>-</w:t>
      </w:r>
      <w:r w:rsidRPr="00FE5C8E">
        <w:rPr>
          <w:i/>
          <w:iCs/>
          <w:lang w:val="en-US"/>
        </w:rPr>
        <w:t>Supervised</w:t>
      </w:r>
      <w:r w:rsidRPr="00FE5C8E">
        <w:rPr>
          <w:i/>
          <w:iCs/>
        </w:rPr>
        <w:t xml:space="preserve"> </w:t>
      </w:r>
      <w:r w:rsidRPr="00FE5C8E">
        <w:rPr>
          <w:i/>
          <w:iCs/>
          <w:lang w:val="en-US"/>
        </w:rPr>
        <w:t>Learning</w:t>
      </w:r>
      <w:r w:rsidRPr="00FE5C8E">
        <w:rPr>
          <w:i/>
          <w:iCs/>
        </w:rPr>
        <w:t>)</w:t>
      </w:r>
      <w:r w:rsidRPr="00FE5C8E">
        <w:t>, Ενισχυμένη</w:t>
      </w:r>
      <w:r w:rsidRPr="00FE5C8E">
        <w:rPr>
          <w:i/>
          <w:iCs/>
        </w:rPr>
        <w:t xml:space="preserve"> (Reinforcement Learning)</w:t>
      </w:r>
      <w:r w:rsidRPr="00FE5C8E">
        <w:t>.</w:t>
      </w:r>
    </w:p>
    <w:p w14:paraId="1AE205F5" w14:textId="6C0B4824" w:rsidR="008B16B7" w:rsidRDefault="008B16B7" w:rsidP="00A76B64"/>
    <w:p w14:paraId="25361D4B" w14:textId="0C1BA0E9" w:rsidR="000D1D81" w:rsidRPr="00E21080" w:rsidRDefault="00E21080" w:rsidP="00335575">
      <w:pPr>
        <w:pStyle w:val="Heading3"/>
      </w:pPr>
      <w:bookmarkStart w:id="32" w:name="_Toc147133943"/>
      <w:r w:rsidRPr="00E21080">
        <w:t>Επιβλεπόμενη (Supervised Learning)</w:t>
      </w:r>
      <w:bookmarkEnd w:id="32"/>
    </w:p>
    <w:p w14:paraId="53EBF92B" w14:textId="48B9572C" w:rsidR="00426668" w:rsidRDefault="00426668" w:rsidP="00BD6A47"/>
    <w:p w14:paraId="56549739" w14:textId="77777777" w:rsidR="00140641" w:rsidRDefault="00E21080" w:rsidP="00E21080">
      <w:pPr>
        <w:ind w:firstLine="576"/>
      </w:pPr>
      <w:r w:rsidRPr="00E21080">
        <w:t>Η επιβλεπόμενη μάθηση αντιπροσωπεύει το πρώτο από τα τέσσερα μοντέλα μηχανικής μάθησης. Στο πλαίσιο των επιβλεπόμενων αλγορίθμων μάθησης, η μηχανή εκπαιδεύεται μέσω της ανάληψης παραδειγμάτων.</w:t>
      </w:r>
      <w:r w:rsidR="00BE6D1F">
        <w:t xml:space="preserve"> </w:t>
      </w:r>
      <w:r w:rsidRPr="00E21080">
        <w:t xml:space="preserve">Ο στόχος είναι να μάθει το μοντέλο να παράγει σωστές προβλέψεις για νέες, προηγουμένως </w:t>
      </w:r>
      <w:r w:rsidR="0042750A">
        <w:t>ά</w:t>
      </w:r>
      <w:r w:rsidRPr="00E21080">
        <w:t xml:space="preserve">γνωστες εισόδους. Ένα κλασσικό παράδειγμα είναι η κατηγοριοποίηση εικόνων. </w:t>
      </w:r>
    </w:p>
    <w:p w14:paraId="07CC3FAF" w14:textId="77777777" w:rsidR="00140641" w:rsidRDefault="00E21080" w:rsidP="00E21080">
      <w:pPr>
        <w:ind w:firstLine="576"/>
      </w:pPr>
      <w:r w:rsidRPr="00E21080">
        <w:lastRenderedPageBreak/>
        <w:t xml:space="preserve">Έχουμε ένα σύνολο εικόνων, και για κάθε εικόνα, υπάρχει μια ετικέτα που λέει το αντικείμενο στην εικόνα (π.χ., γάτα ή σκύλος). Το μοντέλο εκπαιδεύεται να μάθει να συσχετίζει τα χαρακτηριστικά των εικόνων με τις σωστές κατηγορίες. </w:t>
      </w:r>
    </w:p>
    <w:p w14:paraId="09521452" w14:textId="6AA75427" w:rsidR="00E21080" w:rsidRDefault="00E21080" w:rsidP="00E21080">
      <w:pPr>
        <w:ind w:firstLine="576"/>
      </w:pPr>
      <w:r w:rsidRPr="00E21080">
        <w:t>Μέσω του αλγορίθμου, το σύστημα επεξεργάζεται τα δεδομένα εκπαίδευσης στη διάρκεια του χρόνου και αναπτύσσει συσχετίσεις, ανιχνεύει διαφορές και αναγνωρίζει τα στοιχεία της λογικής, καταλήγοντας στη δυνατότητα πρόβλεψης απαντήσεων χωρίς εξωτερική καθοδήγηση.</w:t>
      </w:r>
    </w:p>
    <w:p w14:paraId="305450D5" w14:textId="77777777" w:rsidR="00A57D15" w:rsidRDefault="00A57D15" w:rsidP="00E21080">
      <w:pPr>
        <w:ind w:firstLine="576"/>
      </w:pPr>
    </w:p>
    <w:p w14:paraId="1C2DA654" w14:textId="6C446F92" w:rsidR="00BD6A47" w:rsidRPr="00140641" w:rsidRDefault="00140641" w:rsidP="00335575">
      <w:pPr>
        <w:pStyle w:val="Heading3"/>
        <w:rPr>
          <w:rFonts w:eastAsiaTheme="minorEastAsia"/>
          <w:lang w:val="en-US"/>
        </w:rPr>
      </w:pPr>
      <w:bookmarkStart w:id="33" w:name="_Toc147133944"/>
      <w:r w:rsidRPr="00140641">
        <w:t>Μη Επιβλεπόμενη (Unsupervised Learning)</w:t>
      </w:r>
      <w:bookmarkEnd w:id="33"/>
    </w:p>
    <w:p w14:paraId="280ADDB4" w14:textId="43261E52" w:rsidR="00BD6A47" w:rsidRDefault="00BD6A47" w:rsidP="00BD6A47"/>
    <w:p w14:paraId="3EBD9973" w14:textId="695EBD1A" w:rsidR="001203F9" w:rsidRDefault="00A57D15" w:rsidP="001203F9">
      <w:pPr>
        <w:ind w:firstLine="720"/>
      </w:pPr>
      <w:r w:rsidRPr="00A57D15">
        <w:t>Στη μη επιβλεπόμενη μάθηση, το μοντέλο εκπαιδεύεται σε ένα σύνολο δεδομένων χωρίς ετικέτες. Σκοπός είναι να ανακαλύψει μοτίβα ή δομές στα δεδομένα χωρίς προηγούμενη γνώση των αποτελεσμάτων.</w:t>
      </w:r>
    </w:p>
    <w:p w14:paraId="2E3C05C9" w14:textId="10B335B2" w:rsidR="00F86249" w:rsidRDefault="00A57D15" w:rsidP="001203F9">
      <w:pPr>
        <w:ind w:firstLine="720"/>
      </w:pPr>
      <w:r w:rsidRPr="00A57D15">
        <w:t xml:space="preserve">Ένα παράδειγμα είναι όταν </w:t>
      </w:r>
      <w:r w:rsidR="00372BA0">
        <w:t>δίνονται</w:t>
      </w:r>
      <w:r w:rsidRPr="00A57D15">
        <w:t xml:space="preserve"> σε έναν υπολογιστή φωτογραφίες ανθρώπων χωρίς να </w:t>
      </w:r>
      <w:r w:rsidR="00F86249">
        <w:t>γνωρίζει</w:t>
      </w:r>
      <w:r w:rsidRPr="00A57D15">
        <w:t xml:space="preserve"> ποιος είναι ποιος. Ο υπολογιστής θα προσπαθήσει να ανακαλύψει μόνος του τα χαρακτηριστικά που κάνουν τους ανθρώπους διαφορετικούς, όπως τα χρώματα του δέρματος, τα μάτια, κλπ. </w:t>
      </w:r>
    </w:p>
    <w:p w14:paraId="72897984" w14:textId="3495AAD3" w:rsidR="00A57D15" w:rsidRDefault="00A57D15" w:rsidP="001203F9">
      <w:pPr>
        <w:ind w:firstLine="720"/>
      </w:pPr>
      <w:r w:rsidRPr="00A57D15">
        <w:t xml:space="preserve">Σε απλά λόγια, είναι σαν να </w:t>
      </w:r>
      <w:r w:rsidR="00F86249">
        <w:t>προσπαθεί</w:t>
      </w:r>
      <w:r w:rsidRPr="00A57D15">
        <w:t xml:space="preserve"> </w:t>
      </w:r>
      <w:r w:rsidR="00F86249">
        <w:t>ο</w:t>
      </w:r>
      <w:r w:rsidRPr="00A57D15">
        <w:t xml:space="preserve"> υπολογιστή</w:t>
      </w:r>
      <w:r w:rsidR="00F86249">
        <w:t>ς</w:t>
      </w:r>
      <w:r w:rsidRPr="00A57D15">
        <w:t xml:space="preserve"> να βρει πρότυπα ή να ομαδοποιήσει αυτά τα δεδομένα χωρίς να</w:t>
      </w:r>
      <w:r w:rsidR="00372BA0">
        <w:t xml:space="preserve"> </w:t>
      </w:r>
      <w:r w:rsidR="00F86249">
        <w:t xml:space="preserve">ξέρει </w:t>
      </w:r>
      <w:r w:rsidRPr="00A57D15">
        <w:t>τι να αναζητήσει.</w:t>
      </w:r>
      <w:r w:rsidR="006972A1">
        <w:t xml:space="preserve"> </w:t>
      </w:r>
      <w:r w:rsidR="006972A1" w:rsidRPr="006972A1">
        <w:t>Συνηθισμένα παραδείγματα εφαρμογών μη επιβλεπόμενης μάθησης περιλαμβάνουν την αναγνώριση προσώπου</w:t>
      </w:r>
      <w:r w:rsidR="006972A1">
        <w:t xml:space="preserve"> (</w:t>
      </w:r>
      <w:r w:rsidR="006972A1" w:rsidRPr="00742D1E">
        <w:rPr>
          <w:i/>
          <w:iCs/>
          <w:lang w:val="en-US"/>
        </w:rPr>
        <w:t>Face</w:t>
      </w:r>
      <w:r w:rsidR="006972A1" w:rsidRPr="00742D1E">
        <w:rPr>
          <w:i/>
          <w:iCs/>
        </w:rPr>
        <w:t xml:space="preserve"> </w:t>
      </w:r>
      <w:r w:rsidR="006972A1" w:rsidRPr="00742D1E">
        <w:rPr>
          <w:i/>
          <w:iCs/>
          <w:lang w:val="en-US"/>
        </w:rPr>
        <w:t>ID</w:t>
      </w:r>
      <w:r w:rsidR="006972A1" w:rsidRPr="006972A1">
        <w:t>), την ανάλυση γονιδιακών ακολουθιών και την κυβερνοασφάλεια.</w:t>
      </w:r>
    </w:p>
    <w:p w14:paraId="20A94C2F" w14:textId="77777777" w:rsidR="00E13D69" w:rsidRPr="001203F9" w:rsidRDefault="00E13D69" w:rsidP="001203F9">
      <w:pPr>
        <w:ind w:firstLine="720"/>
      </w:pPr>
    </w:p>
    <w:p w14:paraId="695ECEE4" w14:textId="1C6A3FA1" w:rsidR="008B16B7" w:rsidRPr="00E62D02" w:rsidRDefault="00E62D02" w:rsidP="00335575">
      <w:pPr>
        <w:pStyle w:val="Heading3"/>
        <w:rPr>
          <w:lang w:val="en-US"/>
        </w:rPr>
      </w:pPr>
      <w:bookmarkStart w:id="34" w:name="_Toc147133945"/>
      <w:r w:rsidRPr="00E62D02">
        <w:t>Ημι</w:t>
      </w:r>
      <w:r w:rsidRPr="00E62D02">
        <w:rPr>
          <w:lang w:val="en-US"/>
        </w:rPr>
        <w:t>-</w:t>
      </w:r>
      <w:r w:rsidRPr="00E62D02">
        <w:t>Επιβλεπόμενη</w:t>
      </w:r>
      <w:r w:rsidRPr="00E62D02">
        <w:rPr>
          <w:lang w:val="en-US"/>
        </w:rPr>
        <w:t xml:space="preserve"> (Semi-Supervised Learning)</w:t>
      </w:r>
      <w:bookmarkEnd w:id="34"/>
    </w:p>
    <w:p w14:paraId="4026AAAF" w14:textId="46A42EA5" w:rsidR="008B16B7" w:rsidRPr="00E62D02" w:rsidRDefault="008B16B7" w:rsidP="008B16B7">
      <w:pPr>
        <w:rPr>
          <w:lang w:val="en-US"/>
        </w:rPr>
      </w:pPr>
    </w:p>
    <w:p w14:paraId="60B5DF47" w14:textId="77777777" w:rsidR="0098011E" w:rsidRDefault="0098011E" w:rsidP="001C649A">
      <w:pPr>
        <w:ind w:firstLine="576"/>
      </w:pPr>
      <w:r w:rsidRPr="0098011E">
        <w:t xml:space="preserve">Η ημι-εποπτευόμενη μάθηση αποτελεί το τρίτο μοντέλο μηχανικής μάθησης από τα τέσσερα. Σε έναν ιδανικό κόσμο, όλα τα δεδομένα θα ήταν δομημένα και επισημασμένα πριν εισαχθούν σε ένα σύστημα. Εντούτοις, καθώς αυτό δεν είναι εφικτό, η ημι-εποπτευόμενη μάθηση αποτελεί μια πρακτική λύση όταν υπάρχουν μεγάλες ποσότητες μη δομημένων δεδομένων. </w:t>
      </w:r>
    </w:p>
    <w:p w14:paraId="09874087" w14:textId="77777777" w:rsidR="0098011E" w:rsidRDefault="0098011E" w:rsidP="001C649A">
      <w:pPr>
        <w:ind w:firstLine="576"/>
      </w:pPr>
      <w:r w:rsidRPr="0098011E">
        <w:t xml:space="preserve">Αυτό το μοντέλο περιλαμβάνει την εισαγωγή μικρών ποσοτήτων δεδομένων με ετικέτα για να επεκτείνει τα σύνολα δεδομένων χωρίς ετικέτα. Τα επισημασμένα δεδομένα λειτουργούν ως αρχικό σημείο εκκίνησης για το σύστημα και βελτιστοποιούν σημαντικά την ταχύτητα και την ακρίβεια της μάθησης. Ένας ημι-εποπτευόμενος αλγόριθμος μαθαίνει τη μηχανή να αναλύσει τα επισημασμένα δεδομένα για συσχετίσεις που μπορούν να εφαρμοστούν στα δεδομένα χωρίς ετικέτα. </w:t>
      </w:r>
    </w:p>
    <w:p w14:paraId="6257F025" w14:textId="6110ADDC" w:rsidR="00E13D69" w:rsidRDefault="0098011E" w:rsidP="00C765F3">
      <w:pPr>
        <w:ind w:firstLine="576"/>
      </w:pPr>
      <w:r w:rsidRPr="0098011E">
        <w:t>Παρά τα πλεονεκτήματα, υπάρχουν και κίνδυνοι σχετιζόμενοι με την ημι-εποπτευόμενη μάθηση, όπου ελαττώματα στα επισημασμένα δεδομένα μπορούν να μ</w:t>
      </w:r>
      <w:r w:rsidR="00742D1E">
        <w:t>αθαίνουν</w:t>
      </w:r>
      <w:r w:rsidRPr="0098011E">
        <w:t xml:space="preserve"> και να αναπαράγονται από το σύστημα. Εταιρείες που χρησιμοποιούν επιτυχώς αυτή τη μέθοδο εξασφαλίζουν την ύπαρξη πρωτοκόλλων βέλτιστης πρακτικής. Η ημι-εποπτευόμενη μάθηση εφαρμόζεται στην ομιλία και τη γλωσσική ανάλυση, στην πολύπλοκη ιατρική έρευνα, όπως </w:t>
      </w:r>
      <w:r w:rsidR="006E5CF0">
        <w:t>στην</w:t>
      </w:r>
      <w:r w:rsidRPr="0098011E">
        <w:t xml:space="preserve"> κατηγοριοποίηση πρωτεϊνών, και στον υψηλού επιπέδου εντοπισμό απάτης.</w:t>
      </w:r>
    </w:p>
    <w:p w14:paraId="518FE326" w14:textId="03C1DB6F" w:rsidR="00C765F3" w:rsidRDefault="00C765F3" w:rsidP="00C765F3">
      <w:pPr>
        <w:ind w:firstLine="576"/>
      </w:pPr>
    </w:p>
    <w:p w14:paraId="3F0BECE5" w14:textId="77777777" w:rsidR="00EC6573" w:rsidRDefault="00EC6573" w:rsidP="00C765F3">
      <w:pPr>
        <w:ind w:firstLine="576"/>
      </w:pPr>
    </w:p>
    <w:p w14:paraId="3FB36602" w14:textId="2125A9EC" w:rsidR="00E13D69" w:rsidRPr="00C765F3" w:rsidRDefault="00C765F3" w:rsidP="00335575">
      <w:pPr>
        <w:pStyle w:val="Heading3"/>
      </w:pPr>
      <w:bookmarkStart w:id="35" w:name="_Toc147133946"/>
      <w:r w:rsidRPr="00C765F3">
        <w:t>Ενισχυμένη (Reinforcement Learning)</w:t>
      </w:r>
      <w:bookmarkEnd w:id="35"/>
    </w:p>
    <w:p w14:paraId="520BCD27" w14:textId="0E76FB45" w:rsidR="00E13D69" w:rsidRDefault="00E13D69" w:rsidP="00E13D69">
      <w:pPr>
        <w:ind w:firstLine="720"/>
      </w:pPr>
    </w:p>
    <w:p w14:paraId="05924F93" w14:textId="1CCF35F7" w:rsidR="004D2640" w:rsidRDefault="004D2640" w:rsidP="00E13D69">
      <w:pPr>
        <w:ind w:firstLine="720"/>
      </w:pPr>
      <w:r w:rsidRPr="004D2640">
        <w:t>Αυτή η προσέγγιση της μηχανικής μάθησης χρησιμοποιείται συχνά στα παιχνίδια, στην ανάπτυξη αυτόνομων συστημάτων και στη ρομποτική.</w:t>
      </w:r>
      <w:r w:rsidR="00EC6573">
        <w:t xml:space="preserve"> </w:t>
      </w:r>
      <w:r w:rsidR="00EC6573" w:rsidRPr="00EC6573">
        <w:t>Η ενισχυτική μάθηση διαφέρει από την εποπτευόμενη μάθηση διότι δεν απαιτεί παρουσίαση συγκεκριμένων ζευγών εισόδου/εξόδου και δεν επιβάλλει συγκεκριμένες διορθώσεις σε μη βέλτιστες ενέργειες. Αντιθέτως, η κύρια έμφαση έγκειται στον εντοπισμό μιας ισορροπίας ανάμεσα στην εξερεύνηση (ανακάλυψη μη χαρτογραφημένων περιοχών) και την εκμετάλλευση (χρήση της υπάρχουσας γνώσης).</w:t>
      </w:r>
    </w:p>
    <w:p w14:paraId="54561281" w14:textId="5543FF18" w:rsidR="00EC6573" w:rsidRDefault="00EC6573" w:rsidP="00E13D69">
      <w:pPr>
        <w:ind w:firstLine="720"/>
      </w:pPr>
      <w:r w:rsidRPr="00EC6573">
        <w:t xml:space="preserve">Η βασική διαφορά μεταξύ των κλασικών μεθόδων δυναμικού προγραμματισμού και των αλγορίθμων ενισχυτικής μάθησης είναι ότι οι τελευταίοι λειτουργούν χωρίς την ανάγκη για γνώση ενός ακριβούς μαθηματικού μοντέλου του </w:t>
      </w:r>
      <w:r w:rsidRPr="00FE5C8E">
        <w:t>Μοντέλου Δυναμικού Συστήματος</w:t>
      </w:r>
      <w:r w:rsidRPr="00EC6573">
        <w:t xml:space="preserve"> </w:t>
      </w:r>
      <w:r w:rsidRPr="00FE5C8E">
        <w:rPr>
          <w:i/>
          <w:iCs/>
        </w:rPr>
        <w:t>(MDP)</w:t>
      </w:r>
      <w:r w:rsidRPr="00EC6573">
        <w:t xml:space="preserve">. Επιπλέον, οι αλγόριθμοι ενισχυτικής μάθησης αντιμετωπίζουν μεγάλα </w:t>
      </w:r>
      <w:r w:rsidRPr="00FE5C8E">
        <w:rPr>
          <w:i/>
          <w:iCs/>
        </w:rPr>
        <w:t>MDP</w:t>
      </w:r>
      <w:r w:rsidRPr="00EC6573">
        <w:t xml:space="preserve">, όπου οι ακριβείς μέθοδοι δυναμικού προγραμματισμού γίνονται ανέφικτες λόγω του υψηλού υπολογιστικού κόστους. Και αυτό είναι το κύριο πλεονέκτημα των αλγορίθμων ενισχυτικής μάθησης, καθώς επιτρέπουν την αντιμετώπιση προβλημάτων σε περιβάλλοντα όπου η δομή του </w:t>
      </w:r>
      <w:r w:rsidRPr="005232AC">
        <w:rPr>
          <w:i/>
          <w:iCs/>
        </w:rPr>
        <w:t>MDP</w:t>
      </w:r>
      <w:r w:rsidRPr="00EC6573">
        <w:t xml:space="preserve"> είναι άγνωστη ή πολύπλοκη.</w:t>
      </w:r>
    </w:p>
    <w:p w14:paraId="0A709BA9" w14:textId="77777777" w:rsidR="00950C4E" w:rsidRPr="008247B2" w:rsidRDefault="00950C4E" w:rsidP="00E5207B"/>
    <w:p w14:paraId="037531B0" w14:textId="1641AE17" w:rsidR="001C649A" w:rsidRDefault="00363B0C" w:rsidP="00335575">
      <w:pPr>
        <w:pStyle w:val="Heading2"/>
      </w:pPr>
      <w:r w:rsidRPr="001C649A">
        <w:t xml:space="preserve"> </w:t>
      </w:r>
      <w:bookmarkStart w:id="36" w:name="_Toc147133947"/>
      <w:r w:rsidR="00335575" w:rsidRPr="00335575">
        <w:t xml:space="preserve">Βαθιά </w:t>
      </w:r>
      <w:r w:rsidR="00117BCB">
        <w:t>Μ</w:t>
      </w:r>
      <w:r w:rsidR="00335575" w:rsidRPr="00335575">
        <w:t xml:space="preserve">ηχανική </w:t>
      </w:r>
      <w:r w:rsidR="00117BCB">
        <w:t>Μ</w:t>
      </w:r>
      <w:r w:rsidR="00335575" w:rsidRPr="00335575">
        <w:t>άθηση</w:t>
      </w:r>
      <w:bookmarkEnd w:id="36"/>
    </w:p>
    <w:p w14:paraId="16E628BA" w14:textId="16B51C79" w:rsidR="00A87088" w:rsidRDefault="00A87088" w:rsidP="00A87088">
      <w:pPr>
        <w:rPr>
          <w:lang w:eastAsia="en-US"/>
        </w:rPr>
      </w:pPr>
    </w:p>
    <w:p w14:paraId="69AC1104" w14:textId="61760B62" w:rsidR="00910308" w:rsidRDefault="00910308" w:rsidP="00910308">
      <w:pPr>
        <w:ind w:firstLine="576"/>
        <w:rPr>
          <w:lang w:eastAsia="en-US"/>
        </w:rPr>
      </w:pPr>
      <w:r w:rsidRPr="00910308">
        <w:rPr>
          <w:lang w:eastAsia="en-US"/>
        </w:rPr>
        <w:t>Η βαθιά μάθηση ονομάζεται</w:t>
      </w:r>
      <w:r w:rsidR="00DE178E">
        <w:rPr>
          <w:lang w:eastAsia="en-US"/>
        </w:rPr>
        <w:t xml:space="preserve"> λόγ</w:t>
      </w:r>
      <w:r w:rsidR="002D23FD">
        <w:rPr>
          <w:lang w:eastAsia="en-US"/>
        </w:rPr>
        <w:t>ω</w:t>
      </w:r>
      <w:r w:rsidR="00DE178E">
        <w:rPr>
          <w:lang w:eastAsia="en-US"/>
        </w:rPr>
        <w:t xml:space="preserve"> της ύπαρξης</w:t>
      </w:r>
      <w:r w:rsidRPr="00910308">
        <w:rPr>
          <w:lang w:eastAsia="en-US"/>
        </w:rPr>
        <w:t xml:space="preserve"> </w:t>
      </w:r>
      <w:r w:rsidR="00DE178E">
        <w:rPr>
          <w:lang w:eastAsia="en-US"/>
        </w:rPr>
        <w:t>ενός</w:t>
      </w:r>
      <w:r w:rsidR="00DE178E" w:rsidRPr="00DE178E">
        <w:rPr>
          <w:lang w:eastAsia="en-US"/>
        </w:rPr>
        <w:t xml:space="preserve"> νευρωνικ</w:t>
      </w:r>
      <w:r w:rsidR="00DE178E">
        <w:rPr>
          <w:lang w:eastAsia="en-US"/>
        </w:rPr>
        <w:t>ού</w:t>
      </w:r>
      <w:r w:rsidR="00DE178E" w:rsidRPr="00DE178E">
        <w:rPr>
          <w:lang w:eastAsia="en-US"/>
        </w:rPr>
        <w:t xml:space="preserve"> δ</w:t>
      </w:r>
      <w:r w:rsidR="00DE178E">
        <w:rPr>
          <w:lang w:eastAsia="en-US"/>
        </w:rPr>
        <w:t>ι</w:t>
      </w:r>
      <w:r w:rsidR="00DE178E" w:rsidRPr="00DE178E">
        <w:rPr>
          <w:lang w:eastAsia="en-US"/>
        </w:rPr>
        <w:t>κτ</w:t>
      </w:r>
      <w:r w:rsidR="00DE178E">
        <w:rPr>
          <w:lang w:eastAsia="en-US"/>
        </w:rPr>
        <w:t>ύου,το οποίο θα αναλυθεί αργότερα,</w:t>
      </w:r>
      <w:r w:rsidR="00DE178E" w:rsidRPr="00DE178E">
        <w:rPr>
          <w:lang w:eastAsia="en-US"/>
        </w:rPr>
        <w:t xml:space="preserve"> με τρία ή περισσότερα επίπεδα</w:t>
      </w:r>
      <w:r w:rsidRPr="00910308">
        <w:rPr>
          <w:lang w:eastAsia="en-US"/>
        </w:rPr>
        <w:t xml:space="preserve">, καθώς και λόγω της χρήσης μεγάλου όγκου σύνθετων και διαφορετικών δεδομένων. </w:t>
      </w:r>
      <w:r>
        <w:rPr>
          <w:lang w:eastAsia="en-US"/>
        </w:rPr>
        <w:t xml:space="preserve">Είναι επίσης υποσύνολο της </w:t>
      </w:r>
      <w:r w:rsidR="00FE5C8E">
        <w:rPr>
          <w:lang w:eastAsia="en-US"/>
        </w:rPr>
        <w:t>μ</w:t>
      </w:r>
      <w:r>
        <w:rPr>
          <w:lang w:eastAsia="en-US"/>
        </w:rPr>
        <w:t xml:space="preserve">ηχανικής </w:t>
      </w:r>
      <w:r w:rsidR="00FE5C8E">
        <w:rPr>
          <w:lang w:eastAsia="en-US"/>
        </w:rPr>
        <w:t>μ</w:t>
      </w:r>
      <w:r>
        <w:rPr>
          <w:lang w:eastAsia="en-US"/>
        </w:rPr>
        <w:t xml:space="preserve">άθησης καθώς και της </w:t>
      </w:r>
      <w:r w:rsidR="00FE5C8E">
        <w:rPr>
          <w:lang w:eastAsia="en-US"/>
        </w:rPr>
        <w:t>τ</w:t>
      </w:r>
      <w:r>
        <w:rPr>
          <w:lang w:eastAsia="en-US"/>
        </w:rPr>
        <w:t xml:space="preserve">εχνητής </w:t>
      </w:r>
      <w:r w:rsidR="00FE5C8E">
        <w:rPr>
          <w:lang w:eastAsia="en-US"/>
        </w:rPr>
        <w:t>ν</w:t>
      </w:r>
      <w:r>
        <w:rPr>
          <w:lang w:eastAsia="en-US"/>
        </w:rPr>
        <w:t xml:space="preserve">οημοσύνης. </w:t>
      </w:r>
      <w:r w:rsidRPr="00910308">
        <w:rPr>
          <w:lang w:eastAsia="en-US"/>
        </w:rPr>
        <w:t xml:space="preserve">Για να επιτύχει τη βαθιά μάθηση, το σύστημα συνδέεται με πολλαπλά επίπεδα στο δίκτυο, εξάγοντας σταδιακά πιο περίπλοκες εξόδους σε υψηλότερα επίπεδα. </w:t>
      </w:r>
    </w:p>
    <w:p w14:paraId="3D120A93" w14:textId="3C95D9EB" w:rsidR="00A87088" w:rsidRPr="00A87088" w:rsidRDefault="00910308" w:rsidP="00910308">
      <w:pPr>
        <w:ind w:firstLine="576"/>
        <w:rPr>
          <w:lang w:eastAsia="en-US"/>
        </w:rPr>
      </w:pPr>
      <w:r w:rsidRPr="00910308">
        <w:rPr>
          <w:lang w:eastAsia="en-US"/>
        </w:rPr>
        <w:t>Για παράδειγμα, ένα σύστημα βαθιάς μάθησης που αναγνωρίζει εικόνες φύσης και αναζητά μαργαρίτες μπορεί αρχικά να αναγνωρίσει ένα φυτό στο πρώτο επίπεδο. Καθώς προχωρά στα νευρωνικά στρώματα, θα αναγνωρίσει στη συνέχεια ένα λουλούδι, μια μαργαρίτα, και τελικά μια συγκεκριμένη μαργαρίτα. Παραδείγματα εφαρμογών βαθιάς μάθησης περιλαμβάνουν τον αναγν</w:t>
      </w:r>
      <w:r w:rsidR="00140E53">
        <w:rPr>
          <w:lang w:eastAsia="en-US"/>
        </w:rPr>
        <w:t>ώ</w:t>
      </w:r>
      <w:r w:rsidRPr="00910308">
        <w:rPr>
          <w:lang w:eastAsia="en-US"/>
        </w:rPr>
        <w:t>στ</w:t>
      </w:r>
      <w:r w:rsidR="00140E53">
        <w:rPr>
          <w:lang w:eastAsia="en-US"/>
        </w:rPr>
        <w:t>η</w:t>
      </w:r>
      <w:r w:rsidRPr="00910308">
        <w:rPr>
          <w:lang w:eastAsia="en-US"/>
        </w:rPr>
        <w:t xml:space="preserve"> ομιλίας, την ταξινόμηση εικόνας και τη φαρμακευτική ανάλυση.</w:t>
      </w:r>
    </w:p>
    <w:p w14:paraId="5E955329" w14:textId="77899B61" w:rsidR="00795EBD" w:rsidRDefault="00C23169" w:rsidP="00795EBD">
      <w:pPr>
        <w:rPr>
          <w:lang w:eastAsia="en-US"/>
        </w:rPr>
      </w:pPr>
      <w:r>
        <w:rPr>
          <w:lang w:eastAsia="en-US"/>
        </w:rPr>
        <w:tab/>
      </w:r>
      <w:r w:rsidRPr="00C23169">
        <w:rPr>
          <w:lang w:eastAsia="en-US"/>
        </w:rPr>
        <w:t>Στην κλασική μηχανική μάθηση, οι αλγόριθμοι εργάζονται με δομημένα δεδομένα, τα οποία έχουν συγκεκριμένα χαρακτηριστικά που ορίζονται από τα δεδομένα εισόδου και οργανώνονται σε πίνακες. Αν και μπορεί να χρησιμοποιούν και μη δομημένα δεδομένα, συνήθως απαιτείται προεπεξεργασία για την οργάνωση τους σε δομημένη μορφή.</w:t>
      </w:r>
    </w:p>
    <w:p w14:paraId="751AC4F5" w14:textId="792D5195" w:rsidR="00C23169" w:rsidRDefault="00C23169" w:rsidP="00C23169">
      <w:pPr>
        <w:ind w:firstLine="720"/>
        <w:rPr>
          <w:lang w:eastAsia="en-US"/>
        </w:rPr>
      </w:pPr>
      <w:r w:rsidRPr="00C23169">
        <w:rPr>
          <w:lang w:eastAsia="en-US"/>
        </w:rPr>
        <w:t xml:space="preserve">Αντίθετα, η βαθιά εκμάθηση απορροφά και επεξεργάζεται μη δομημένα δεδομένα χωρίς την ίδια έκταση προεπεξεργασίας. Αυτοί οι αλγόριθμοι μπορούν να αυτοματοποιήσουν την εξαγωγή χαρακτηριστικών, ελαχιστοποιώντας την ανάγκη για χειροκίνητη προεπεξεργασία από ειδικούς. Για παράδειγμα, εάν εφαρμόζαμε βαθιά εκμάθηση σε ένα σύνολο φωτογραφιών </w:t>
      </w:r>
      <w:r w:rsidR="004B5F72">
        <w:rPr>
          <w:lang w:eastAsia="en-US"/>
        </w:rPr>
        <w:t>λουλουδιών</w:t>
      </w:r>
      <w:r w:rsidRPr="00C23169">
        <w:rPr>
          <w:lang w:eastAsia="en-US"/>
        </w:rPr>
        <w:t xml:space="preserve"> για κατηγοριοποίηση σε "</w:t>
      </w:r>
      <w:r w:rsidR="004B5F72">
        <w:rPr>
          <w:lang w:eastAsia="en-US"/>
        </w:rPr>
        <w:t>παπαρούνα</w:t>
      </w:r>
      <w:r w:rsidRPr="00C23169">
        <w:rPr>
          <w:lang w:eastAsia="en-US"/>
        </w:rPr>
        <w:t>", "</w:t>
      </w:r>
      <w:r w:rsidR="004B5F72">
        <w:rPr>
          <w:lang w:eastAsia="en-US"/>
        </w:rPr>
        <w:t>τριαντάφυλλο</w:t>
      </w:r>
      <w:r w:rsidRPr="00C23169">
        <w:rPr>
          <w:lang w:eastAsia="en-US"/>
        </w:rPr>
        <w:t>", "</w:t>
      </w:r>
      <w:r w:rsidR="004B5F72">
        <w:rPr>
          <w:lang w:eastAsia="en-US"/>
        </w:rPr>
        <w:t>τουλίπα</w:t>
      </w:r>
      <w:r w:rsidRPr="00C23169">
        <w:rPr>
          <w:lang w:eastAsia="en-US"/>
        </w:rPr>
        <w:t xml:space="preserve">" κ.λπ., ο αλγόριθμος θα μπορούσε αυτόνομα να αναγνωρίσει τα σημαντικά χαρακτηριστικά (π.χ., </w:t>
      </w:r>
      <w:r w:rsidR="00E25E31">
        <w:rPr>
          <w:lang w:eastAsia="en-US"/>
        </w:rPr>
        <w:t>χρώμα</w:t>
      </w:r>
      <w:r w:rsidRPr="00C23169">
        <w:rPr>
          <w:lang w:eastAsia="en-US"/>
        </w:rPr>
        <w:t xml:space="preserve">) για να διακρίνει τα διάφορα </w:t>
      </w:r>
      <w:r w:rsidR="00E25E31">
        <w:rPr>
          <w:lang w:eastAsia="en-US"/>
        </w:rPr>
        <w:t>λουλούδια</w:t>
      </w:r>
      <w:r w:rsidRPr="00C23169">
        <w:rPr>
          <w:lang w:eastAsia="en-US"/>
        </w:rPr>
        <w:t>.</w:t>
      </w:r>
    </w:p>
    <w:p w14:paraId="5A9FCBE5" w14:textId="768AC9EE" w:rsidR="00E31F46" w:rsidRDefault="00E31F46" w:rsidP="00140E53">
      <w:pPr>
        <w:rPr>
          <w:lang w:eastAsia="en-US"/>
        </w:rPr>
      </w:pPr>
      <w:r>
        <w:rPr>
          <w:lang w:eastAsia="en-US"/>
        </w:rPr>
        <w:lastRenderedPageBreak/>
        <w:t>Κάποιες βασικές τεχν</w:t>
      </w:r>
      <w:r w:rsidR="00140E53">
        <w:rPr>
          <w:lang w:eastAsia="en-US"/>
        </w:rPr>
        <w:t>ι</w:t>
      </w:r>
      <w:r>
        <w:rPr>
          <w:lang w:eastAsia="en-US"/>
        </w:rPr>
        <w:t xml:space="preserve">κές </w:t>
      </w:r>
      <w:r w:rsidRPr="00140E53">
        <w:rPr>
          <w:b/>
          <w:bCs/>
          <w:lang w:eastAsia="en-US"/>
        </w:rPr>
        <w:t>Βαθιάς Μηχανικής Μάθησης</w:t>
      </w:r>
      <w:r>
        <w:rPr>
          <w:lang w:eastAsia="en-US"/>
        </w:rPr>
        <w:t xml:space="preserve"> είναι οι </w:t>
      </w:r>
      <w:r w:rsidR="00F738A9">
        <w:rPr>
          <w:lang w:eastAsia="en-US"/>
        </w:rPr>
        <w:t>παρακάτω:</w:t>
      </w:r>
    </w:p>
    <w:p w14:paraId="321F8A3B" w14:textId="7F06C8DB" w:rsidR="00E31F46" w:rsidRDefault="00E31F46" w:rsidP="00E31F46">
      <w:pPr>
        <w:rPr>
          <w:lang w:eastAsia="en-US"/>
        </w:rPr>
      </w:pPr>
    </w:p>
    <w:p w14:paraId="42546814" w14:textId="78B90581" w:rsidR="00E31F46" w:rsidRPr="006C35F2" w:rsidRDefault="006C35F2" w:rsidP="00E31F46">
      <w:pPr>
        <w:pStyle w:val="Heading3"/>
        <w:rPr>
          <w:lang w:val="en-US"/>
        </w:rPr>
      </w:pPr>
      <w:bookmarkStart w:id="37" w:name="_Toc147133948"/>
      <w:r w:rsidRPr="006C35F2">
        <w:t>Συνελικτικά</w:t>
      </w:r>
      <w:r w:rsidRPr="006C35F2">
        <w:rPr>
          <w:lang w:val="en-US"/>
        </w:rPr>
        <w:t xml:space="preserve"> </w:t>
      </w:r>
      <w:r w:rsidR="00117BCB">
        <w:t>Ν</w:t>
      </w:r>
      <w:r w:rsidRPr="006C35F2">
        <w:t>ευρωνικά</w:t>
      </w:r>
      <w:r w:rsidRPr="006C35F2">
        <w:rPr>
          <w:lang w:val="en-US"/>
        </w:rPr>
        <w:t xml:space="preserve"> </w:t>
      </w:r>
      <w:r w:rsidR="00117BCB">
        <w:t>Δ</w:t>
      </w:r>
      <w:r w:rsidRPr="006C35F2">
        <w:t>ίκτυα</w:t>
      </w:r>
      <w:r>
        <w:rPr>
          <w:lang w:val="en-US"/>
        </w:rPr>
        <w:t xml:space="preserve"> (</w:t>
      </w:r>
      <w:r w:rsidR="00E31F46" w:rsidRPr="006C35F2">
        <w:rPr>
          <w:lang w:val="en-US"/>
        </w:rPr>
        <w:t>Convolutional Neural Networks CNNs)</w:t>
      </w:r>
      <w:bookmarkEnd w:id="37"/>
    </w:p>
    <w:p w14:paraId="79A517A9" w14:textId="72E13CCA" w:rsidR="00E31F46" w:rsidRPr="006C35F2" w:rsidRDefault="00E31F46" w:rsidP="00E31F46">
      <w:pPr>
        <w:rPr>
          <w:lang w:val="en-US" w:eastAsia="en-US"/>
        </w:rPr>
      </w:pPr>
    </w:p>
    <w:p w14:paraId="4A31B578" w14:textId="77777777" w:rsidR="00E63B63" w:rsidRDefault="00E31F46" w:rsidP="00E31F46">
      <w:pPr>
        <w:ind w:firstLine="576"/>
        <w:rPr>
          <w:lang w:eastAsia="en-US"/>
        </w:rPr>
      </w:pPr>
      <w:r w:rsidRPr="00E31F46">
        <w:rPr>
          <w:lang w:eastAsia="en-US"/>
        </w:rPr>
        <w:t xml:space="preserve">Τα </w:t>
      </w:r>
      <w:r w:rsidRPr="00265AE6">
        <w:rPr>
          <w:b/>
          <w:bCs/>
          <w:lang w:eastAsia="en-US"/>
        </w:rPr>
        <w:t xml:space="preserve">Convolutional Neural Networks </w:t>
      </w:r>
      <w:r w:rsidRPr="00FE5C8E">
        <w:rPr>
          <w:b/>
          <w:bCs/>
          <w:i/>
          <w:iCs/>
          <w:lang w:eastAsia="en-US"/>
        </w:rPr>
        <w:t>(CNNs)</w:t>
      </w:r>
      <w:r w:rsidRPr="00E31F46">
        <w:rPr>
          <w:lang w:eastAsia="en-US"/>
        </w:rPr>
        <w:t xml:space="preserve"> ξεχωρίζονται από άλλα νευρωνικά δίκτυα λόγω της υψηλής τους απόδοσης στην επεξεργασία εικόνων, ήχου ή σημάτων. Έχουν τρία βασικά είδη στρωμάτων: </w:t>
      </w:r>
    </w:p>
    <w:p w14:paraId="0627028E" w14:textId="1AC2B4F4" w:rsidR="00E63B63" w:rsidRDefault="00E31F46" w:rsidP="006A4DBA">
      <w:pPr>
        <w:pStyle w:val="ListParagraph"/>
        <w:numPr>
          <w:ilvl w:val="0"/>
          <w:numId w:val="6"/>
        </w:numPr>
        <w:rPr>
          <w:lang w:eastAsia="en-US"/>
        </w:rPr>
      </w:pPr>
      <w:r w:rsidRPr="00237E17">
        <w:rPr>
          <w:b/>
          <w:bCs/>
          <w:lang w:eastAsia="en-US"/>
        </w:rPr>
        <w:t xml:space="preserve">Συνελικτικό Επίπεδο </w:t>
      </w:r>
      <w:r w:rsidRPr="00FE5C8E">
        <w:rPr>
          <w:b/>
          <w:bCs/>
          <w:i/>
          <w:iCs/>
          <w:lang w:eastAsia="en-US"/>
        </w:rPr>
        <w:t>(Convolutional layer)</w:t>
      </w:r>
      <w:r w:rsidRPr="00237E17">
        <w:rPr>
          <w:b/>
          <w:bCs/>
          <w:lang w:eastAsia="en-US"/>
        </w:rPr>
        <w:t>:</w:t>
      </w:r>
      <w:r w:rsidRPr="00E31F46">
        <w:rPr>
          <w:lang w:eastAsia="en-US"/>
        </w:rPr>
        <w:t xml:space="preserve"> Είναι το πρώτο επίπεδο ενός </w:t>
      </w:r>
      <w:r w:rsidRPr="00FE5C8E">
        <w:rPr>
          <w:i/>
          <w:iCs/>
          <w:lang w:eastAsia="en-US"/>
        </w:rPr>
        <w:t>CNN</w:t>
      </w:r>
      <w:r w:rsidRPr="00E31F46">
        <w:rPr>
          <w:lang w:eastAsia="en-US"/>
        </w:rPr>
        <w:t xml:space="preserve"> και χρησιμοποιείται για τον εντοπισμό χαρακτηριστικών στην εικόνα, όπως χρώματα και ακμές. </w:t>
      </w:r>
    </w:p>
    <w:p w14:paraId="3AA4C03E" w14:textId="77777777" w:rsidR="00E63B63" w:rsidRDefault="00E63B63" w:rsidP="001E7ED8">
      <w:pPr>
        <w:ind w:left="936"/>
        <w:rPr>
          <w:lang w:eastAsia="en-US"/>
        </w:rPr>
      </w:pPr>
    </w:p>
    <w:p w14:paraId="1F48898F" w14:textId="1345AE7C" w:rsidR="00E63B63" w:rsidRDefault="00E31F46" w:rsidP="006A4DBA">
      <w:pPr>
        <w:pStyle w:val="ListParagraph"/>
        <w:numPr>
          <w:ilvl w:val="0"/>
          <w:numId w:val="6"/>
        </w:numPr>
        <w:rPr>
          <w:lang w:eastAsia="en-US"/>
        </w:rPr>
      </w:pPr>
      <w:r w:rsidRPr="00237E17">
        <w:rPr>
          <w:b/>
          <w:bCs/>
          <w:lang w:eastAsia="en-US"/>
        </w:rPr>
        <w:t xml:space="preserve">Επίπεδο Συγκέντρωσης </w:t>
      </w:r>
      <w:r w:rsidRPr="00FE5C8E">
        <w:rPr>
          <w:b/>
          <w:bCs/>
          <w:i/>
          <w:iCs/>
          <w:lang w:eastAsia="en-US"/>
        </w:rPr>
        <w:t>(Pooling layer)</w:t>
      </w:r>
      <w:r w:rsidRPr="00237E17">
        <w:rPr>
          <w:b/>
          <w:bCs/>
          <w:lang w:eastAsia="en-US"/>
        </w:rPr>
        <w:t>:</w:t>
      </w:r>
      <w:r w:rsidRPr="00E31F46">
        <w:rPr>
          <w:lang w:eastAsia="en-US"/>
        </w:rPr>
        <w:t xml:space="preserve"> </w:t>
      </w:r>
      <w:r w:rsidR="00117BCB">
        <w:rPr>
          <w:lang w:eastAsia="en-US"/>
        </w:rPr>
        <w:t>Το συγκεκριμένο</w:t>
      </w:r>
      <w:r w:rsidRPr="00E31F46">
        <w:rPr>
          <w:lang w:eastAsia="en-US"/>
        </w:rPr>
        <w:t xml:space="preserve"> επίπεδο χρησιμοποιείται για τη μείωση της διαστατικότητας των χαρακτηριστικών, διατηρώντας τα σημαντικότερα. </w:t>
      </w:r>
    </w:p>
    <w:p w14:paraId="2A2DE339" w14:textId="77777777" w:rsidR="00E63B63" w:rsidRDefault="00E63B63" w:rsidP="001E7ED8">
      <w:pPr>
        <w:ind w:left="936"/>
        <w:rPr>
          <w:lang w:eastAsia="en-US"/>
        </w:rPr>
      </w:pPr>
    </w:p>
    <w:p w14:paraId="5C78EA25" w14:textId="50527A45" w:rsidR="00E63B63" w:rsidRDefault="00E31F46" w:rsidP="006A4DBA">
      <w:pPr>
        <w:pStyle w:val="ListParagraph"/>
        <w:numPr>
          <w:ilvl w:val="0"/>
          <w:numId w:val="6"/>
        </w:numPr>
        <w:rPr>
          <w:lang w:eastAsia="en-US"/>
        </w:rPr>
      </w:pPr>
      <w:r w:rsidRPr="00237E17">
        <w:rPr>
          <w:b/>
          <w:bCs/>
          <w:lang w:eastAsia="en-US"/>
        </w:rPr>
        <w:t xml:space="preserve">Πλήρως Συνδεδεμένο Επίπεδο </w:t>
      </w:r>
      <w:r w:rsidRPr="00FE5C8E">
        <w:rPr>
          <w:b/>
          <w:bCs/>
          <w:i/>
          <w:iCs/>
          <w:lang w:eastAsia="en-US"/>
        </w:rPr>
        <w:t>(Fully-connected layer)</w:t>
      </w:r>
      <w:r w:rsidRPr="00237E17">
        <w:rPr>
          <w:b/>
          <w:bCs/>
          <w:lang w:eastAsia="en-US"/>
        </w:rPr>
        <w:t>:</w:t>
      </w:r>
      <w:r w:rsidRPr="00E31F46">
        <w:rPr>
          <w:lang w:eastAsia="en-US"/>
        </w:rPr>
        <w:t xml:space="preserve"> Είναι το τελευταίο επίπεδο ενός </w:t>
      </w:r>
      <w:r w:rsidRPr="00FE5C8E">
        <w:rPr>
          <w:i/>
          <w:iCs/>
          <w:lang w:eastAsia="en-US"/>
        </w:rPr>
        <w:t>CNN</w:t>
      </w:r>
      <w:r w:rsidRPr="00E31F46">
        <w:rPr>
          <w:lang w:eastAsia="en-US"/>
        </w:rPr>
        <w:t xml:space="preserve"> και συμβάλλει στον τελικό προσδιορισμό του αντικειμένου. Καθώς η εικόνα προχωρά μέσα από τα επίπεδα, το </w:t>
      </w:r>
      <w:r w:rsidRPr="00FE5C8E">
        <w:rPr>
          <w:i/>
          <w:iCs/>
          <w:lang w:eastAsia="en-US"/>
        </w:rPr>
        <w:t>CNN</w:t>
      </w:r>
      <w:r w:rsidRPr="00E31F46">
        <w:rPr>
          <w:lang w:eastAsia="en-US"/>
        </w:rPr>
        <w:t xml:space="preserve"> αναγνωρίζει πιο πολύπλοκα χαρακτηριστικά. </w:t>
      </w:r>
    </w:p>
    <w:p w14:paraId="07298276" w14:textId="6FBA78AE" w:rsidR="00E63B63" w:rsidRDefault="00E63B63" w:rsidP="001E7ED8">
      <w:pPr>
        <w:ind w:left="936"/>
        <w:rPr>
          <w:lang w:eastAsia="en-US"/>
        </w:rPr>
      </w:pPr>
    </w:p>
    <w:p w14:paraId="5FB49070" w14:textId="77777777" w:rsidR="00117BCB" w:rsidRDefault="00117BCB" w:rsidP="001E7ED8">
      <w:pPr>
        <w:ind w:left="936"/>
        <w:rPr>
          <w:lang w:eastAsia="en-US"/>
        </w:rPr>
      </w:pPr>
    </w:p>
    <w:p w14:paraId="45E5FACF" w14:textId="558193A8" w:rsidR="00E31F46" w:rsidRDefault="00E31F46" w:rsidP="00E31F46">
      <w:pPr>
        <w:ind w:firstLine="576"/>
        <w:rPr>
          <w:lang w:eastAsia="en-US"/>
        </w:rPr>
      </w:pPr>
      <w:r w:rsidRPr="00E31F46">
        <w:rPr>
          <w:lang w:eastAsia="en-US"/>
        </w:rPr>
        <w:t>Με αυτό τον τρόπο, τα πρώτα επίπεδα επικεντρώνονται σε απλά χαρακτηριστικά, όπως χρώματα και ακμές, ενώ τα τελευταία επίπεδα αναγνωρίζουν μεγαλύτερα στοιχεία ή σχήματα, καταλήγοντας τελικά στον αναγνωρισμό του επιθυμητού αντικειμένου.</w:t>
      </w:r>
    </w:p>
    <w:p w14:paraId="670A7237" w14:textId="16CC8E2F" w:rsidR="002C3A2B" w:rsidRDefault="002C3A2B" w:rsidP="002C3A2B">
      <w:pPr>
        <w:rPr>
          <w:lang w:eastAsia="en-US"/>
        </w:rPr>
      </w:pPr>
    </w:p>
    <w:p w14:paraId="4077719F" w14:textId="3E32C332" w:rsidR="002C3A2B" w:rsidRDefault="00C223F0" w:rsidP="009E14B2">
      <w:pPr>
        <w:pStyle w:val="Heading3"/>
      </w:pPr>
      <w:bookmarkStart w:id="38" w:name="_Toc147133949"/>
      <w:r w:rsidRPr="00C223F0">
        <w:t xml:space="preserve">Επαναλαμβανόμενα </w:t>
      </w:r>
      <w:r>
        <w:t>Ν</w:t>
      </w:r>
      <w:r w:rsidRPr="00C223F0">
        <w:t xml:space="preserve">ευρωνικά </w:t>
      </w:r>
      <w:r>
        <w:t>Δ</w:t>
      </w:r>
      <w:r w:rsidRPr="00C223F0">
        <w:t xml:space="preserve">ίκτυα </w:t>
      </w:r>
      <w:r>
        <w:t>(</w:t>
      </w:r>
      <w:r w:rsidR="009E14B2" w:rsidRPr="009E14B2">
        <w:t>Recurrent Neural Networks RNNs)</w:t>
      </w:r>
      <w:bookmarkEnd w:id="38"/>
    </w:p>
    <w:p w14:paraId="556A9510" w14:textId="0C42E7EE" w:rsidR="009E14B2" w:rsidRDefault="009E14B2" w:rsidP="002C3A2B">
      <w:pPr>
        <w:rPr>
          <w:lang w:eastAsia="en-US"/>
        </w:rPr>
      </w:pPr>
    </w:p>
    <w:p w14:paraId="26E6AA0F" w14:textId="77777777" w:rsidR="00E62E27" w:rsidRDefault="00E62E27" w:rsidP="00E62E27">
      <w:pPr>
        <w:ind w:firstLine="576"/>
        <w:rPr>
          <w:lang w:eastAsia="en-US"/>
        </w:rPr>
      </w:pPr>
      <w:r w:rsidRPr="00E62E27">
        <w:rPr>
          <w:lang w:eastAsia="en-US"/>
        </w:rPr>
        <w:t xml:space="preserve">Τα </w:t>
      </w:r>
      <w:r w:rsidRPr="00FE5C8E">
        <w:rPr>
          <w:lang w:eastAsia="en-US"/>
        </w:rPr>
        <w:t>Αναδρομικά Νευρωνικά Δίκτυα</w:t>
      </w:r>
      <w:r w:rsidRPr="00E62E27">
        <w:rPr>
          <w:lang w:eastAsia="en-US"/>
        </w:rPr>
        <w:t xml:space="preserve"> </w:t>
      </w:r>
      <w:r w:rsidRPr="00FE5C8E">
        <w:rPr>
          <w:i/>
          <w:iCs/>
          <w:lang w:eastAsia="en-US"/>
        </w:rPr>
        <w:t>(Recurrent Neural Networks - RNNs)</w:t>
      </w:r>
      <w:r w:rsidRPr="00E62E27">
        <w:rPr>
          <w:lang w:eastAsia="en-US"/>
        </w:rPr>
        <w:t xml:space="preserve"> είναι ένα είδος νευρωνικών δικτύων που έχουν σχεδιαστεί για να διαχειρίζονται ακολουθίες δεδομένων ή χρονοσειρές. Σε αντίθεση με τα συμβατικά νευρωνικά δίκτυα, τα οποία θεωρούν κάθε είσοδο ως ανεξάρτητη από τις προηγούμενες, τα </w:t>
      </w:r>
      <w:r w:rsidRPr="00C319B5">
        <w:rPr>
          <w:i/>
          <w:iCs/>
          <w:lang w:eastAsia="en-US"/>
        </w:rPr>
        <w:t>RNNs</w:t>
      </w:r>
      <w:r w:rsidRPr="00E62E27">
        <w:rPr>
          <w:lang w:eastAsia="en-US"/>
        </w:rPr>
        <w:t xml:space="preserve"> διατηρούν μια κατάσταση </w:t>
      </w:r>
      <w:r w:rsidRPr="00FE5C8E">
        <w:rPr>
          <w:i/>
          <w:iCs/>
          <w:lang w:eastAsia="en-US"/>
        </w:rPr>
        <w:t xml:space="preserve">(state) </w:t>
      </w:r>
      <w:r w:rsidRPr="00E62E27">
        <w:rPr>
          <w:lang w:eastAsia="en-US"/>
        </w:rPr>
        <w:t xml:space="preserve">που ενημερώνεται με κάθε νέα είσοδο. </w:t>
      </w:r>
    </w:p>
    <w:p w14:paraId="56697FC6" w14:textId="77777777" w:rsidR="00E62E27" w:rsidRDefault="00E62E27" w:rsidP="00E62E27">
      <w:pPr>
        <w:ind w:firstLine="576"/>
        <w:rPr>
          <w:lang w:eastAsia="en-US"/>
        </w:rPr>
      </w:pPr>
      <w:r w:rsidRPr="00E62E27">
        <w:rPr>
          <w:lang w:eastAsia="en-US"/>
        </w:rPr>
        <w:t xml:space="preserve">Η ιδέα πίσω από τα </w:t>
      </w:r>
      <w:r w:rsidRPr="00C319B5">
        <w:rPr>
          <w:i/>
          <w:iCs/>
          <w:lang w:eastAsia="en-US"/>
        </w:rPr>
        <w:t>RNNs</w:t>
      </w:r>
      <w:r w:rsidRPr="00E62E27">
        <w:rPr>
          <w:lang w:eastAsia="en-US"/>
        </w:rPr>
        <w:t xml:space="preserve"> είναι να εισάγουν την έννοια της μνήμης στα νευρωνικά δίκτυα, καθιστώντας τα ικανά να διατηρούν πληροφορίες για προηγούμενες καταστάσεις. Αυτό είναι χρήσιμο όταν ασχολούμαστε με ακολουθίες δεδομένων, όπως κείμενο, χρονοσειρές, ή οποιοδήποτε άλλο είδος δεδομένων που έχει χρονική ή σειριακή διάσταση. </w:t>
      </w:r>
    </w:p>
    <w:p w14:paraId="483CC4DB" w14:textId="4D25569B" w:rsidR="00E62E27" w:rsidRDefault="00E62E27" w:rsidP="00E62E27">
      <w:pPr>
        <w:ind w:firstLine="576"/>
        <w:rPr>
          <w:lang w:eastAsia="en-US"/>
        </w:rPr>
      </w:pPr>
      <w:r w:rsidRPr="00E62E27">
        <w:rPr>
          <w:lang w:eastAsia="en-US"/>
        </w:rPr>
        <w:t xml:space="preserve">Το βασικό μειονέκτημα των απλών </w:t>
      </w:r>
      <w:r w:rsidRPr="00C319B5">
        <w:rPr>
          <w:i/>
          <w:iCs/>
          <w:lang w:eastAsia="en-US"/>
        </w:rPr>
        <w:t>RNNs</w:t>
      </w:r>
      <w:r w:rsidRPr="00E62E27">
        <w:rPr>
          <w:lang w:eastAsia="en-US"/>
        </w:rPr>
        <w:t xml:space="preserve"> είναι ότι δυσκολεύονται να "θυμηθούν" πληροφορίες από μακρινές παρελθοντικές καταστάσεις, λόγω του προβλήματος της εξαφάνισης </w:t>
      </w:r>
      <w:r w:rsidRPr="00FE5C8E">
        <w:rPr>
          <w:i/>
          <w:iCs/>
          <w:lang w:eastAsia="en-US"/>
        </w:rPr>
        <w:t>(</w:t>
      </w:r>
      <w:r w:rsidR="00C319B5" w:rsidRPr="00FE5C8E">
        <w:rPr>
          <w:i/>
          <w:iCs/>
          <w:lang w:val="en-US" w:eastAsia="en-US"/>
        </w:rPr>
        <w:t>V</w:t>
      </w:r>
      <w:r w:rsidRPr="00FE5C8E">
        <w:rPr>
          <w:i/>
          <w:iCs/>
          <w:lang w:eastAsia="en-US"/>
        </w:rPr>
        <w:t>anishing)</w:t>
      </w:r>
      <w:r w:rsidRPr="00E62E27">
        <w:rPr>
          <w:lang w:eastAsia="en-US"/>
        </w:rPr>
        <w:t xml:space="preserve"> ή </w:t>
      </w:r>
      <w:r w:rsidR="00C319B5" w:rsidRPr="00FE5C8E">
        <w:rPr>
          <w:lang w:eastAsia="en-US"/>
        </w:rPr>
        <w:t>Ε</w:t>
      </w:r>
      <w:r w:rsidRPr="00FE5C8E">
        <w:rPr>
          <w:lang w:eastAsia="en-US"/>
        </w:rPr>
        <w:t>κρηκτικής</w:t>
      </w:r>
      <w:r w:rsidRPr="00E62E27">
        <w:rPr>
          <w:lang w:eastAsia="en-US"/>
        </w:rPr>
        <w:t xml:space="preserve"> </w:t>
      </w:r>
      <w:r w:rsidRPr="00FE5C8E">
        <w:rPr>
          <w:i/>
          <w:iCs/>
          <w:lang w:eastAsia="en-US"/>
        </w:rPr>
        <w:t>(exploding)</w:t>
      </w:r>
      <w:r w:rsidRPr="00E62E27">
        <w:rPr>
          <w:lang w:eastAsia="en-US"/>
        </w:rPr>
        <w:t xml:space="preserve"> κλίσης. Για να αντιμετωπίσουν αυτό το πρόβλημα, έχουν αναπτυχθεί πιο προηγμένες μορφές των </w:t>
      </w:r>
      <w:r w:rsidRPr="00C319B5">
        <w:rPr>
          <w:i/>
          <w:iCs/>
          <w:lang w:eastAsia="en-US"/>
        </w:rPr>
        <w:t>RNNs</w:t>
      </w:r>
      <w:r w:rsidRPr="00E62E27">
        <w:rPr>
          <w:lang w:eastAsia="en-US"/>
        </w:rPr>
        <w:t xml:space="preserve">, όπως τα </w:t>
      </w:r>
      <w:r w:rsidRPr="00FE5C8E">
        <w:rPr>
          <w:lang w:eastAsia="en-US"/>
        </w:rPr>
        <w:t>Long Short-Term Memory Networks</w:t>
      </w:r>
      <w:r w:rsidRPr="00E62E27">
        <w:rPr>
          <w:lang w:eastAsia="en-US"/>
        </w:rPr>
        <w:t xml:space="preserve"> </w:t>
      </w:r>
      <w:r w:rsidRPr="00FE5C8E">
        <w:rPr>
          <w:i/>
          <w:iCs/>
          <w:lang w:eastAsia="en-US"/>
        </w:rPr>
        <w:t>(LSTMs)</w:t>
      </w:r>
      <w:r w:rsidRPr="00E62E27">
        <w:rPr>
          <w:lang w:eastAsia="en-US"/>
        </w:rPr>
        <w:t xml:space="preserve"> και </w:t>
      </w:r>
      <w:r w:rsidRPr="00FE5C8E">
        <w:rPr>
          <w:lang w:eastAsia="en-US"/>
        </w:rPr>
        <w:t>τα Gated Recurrent Units</w:t>
      </w:r>
      <w:r w:rsidRPr="00E62E27">
        <w:rPr>
          <w:lang w:eastAsia="en-US"/>
        </w:rPr>
        <w:t xml:space="preserve"> </w:t>
      </w:r>
      <w:r w:rsidRPr="00FE5C8E">
        <w:rPr>
          <w:i/>
          <w:iCs/>
          <w:lang w:eastAsia="en-US"/>
        </w:rPr>
        <w:t>(GRUs)</w:t>
      </w:r>
      <w:r w:rsidRPr="00E62E27">
        <w:rPr>
          <w:lang w:eastAsia="en-US"/>
        </w:rPr>
        <w:t xml:space="preserve">, τα οποία έχουν σχεδιαστεί για να αντιμετωπίζουν αποτελεσματικότερα τα προβλήματα μνήμης σε μακροπρόθεσμες ακολουθίες. </w:t>
      </w:r>
    </w:p>
    <w:p w14:paraId="7DC84B68" w14:textId="1464B2FF" w:rsidR="009E14B2" w:rsidRDefault="00E62E27" w:rsidP="00E62E27">
      <w:pPr>
        <w:ind w:firstLine="576"/>
        <w:rPr>
          <w:lang w:eastAsia="en-US"/>
        </w:rPr>
      </w:pPr>
      <w:r w:rsidRPr="00E62E27">
        <w:rPr>
          <w:lang w:eastAsia="en-US"/>
        </w:rPr>
        <w:lastRenderedPageBreak/>
        <w:t xml:space="preserve">Τα </w:t>
      </w:r>
      <w:r w:rsidRPr="00C319B5">
        <w:rPr>
          <w:i/>
          <w:iCs/>
          <w:lang w:eastAsia="en-US"/>
        </w:rPr>
        <w:t>RNNs</w:t>
      </w:r>
      <w:r w:rsidRPr="00E62E27">
        <w:rPr>
          <w:lang w:eastAsia="en-US"/>
        </w:rPr>
        <w:t xml:space="preserve"> χρησιμοποιούνται σε πολλές εφαρμογές, όπως αναγνώριση φωνής, μετάφραση μηχανής, αναγνώριση προτύπων σε χρονοσειρές, και γενικότερα σε καθετοποιημένα προβλήματα με χρονική διάσταση.</w:t>
      </w:r>
    </w:p>
    <w:p w14:paraId="34F11E4C" w14:textId="21242C11" w:rsidR="001702D7" w:rsidRDefault="001702D7" w:rsidP="001702D7">
      <w:pPr>
        <w:rPr>
          <w:lang w:eastAsia="en-US"/>
        </w:rPr>
      </w:pPr>
    </w:p>
    <w:p w14:paraId="03BB5595" w14:textId="6867C493" w:rsidR="001702D7" w:rsidRDefault="006D6094" w:rsidP="001702D7">
      <w:pPr>
        <w:pStyle w:val="Heading3"/>
        <w:rPr>
          <w:lang w:val="en-US"/>
        </w:rPr>
      </w:pPr>
      <w:bookmarkStart w:id="39" w:name="_Toc147133950"/>
      <w:r w:rsidRPr="006D6094">
        <w:rPr>
          <w:lang w:val="en-US"/>
        </w:rPr>
        <w:t>Μετασχηματιστής</w:t>
      </w:r>
      <w:r>
        <w:t xml:space="preserve"> (</w:t>
      </w:r>
      <w:r w:rsidR="001702D7">
        <w:rPr>
          <w:lang w:val="en-US"/>
        </w:rPr>
        <w:t>Transformer</w:t>
      </w:r>
      <w:r>
        <w:t>)</w:t>
      </w:r>
      <w:bookmarkEnd w:id="39"/>
    </w:p>
    <w:p w14:paraId="58D53BAD" w14:textId="1AF10A6A" w:rsidR="001702D7" w:rsidRDefault="001702D7" w:rsidP="001702D7">
      <w:pPr>
        <w:rPr>
          <w:lang w:val="en-US" w:eastAsia="en-US"/>
        </w:rPr>
      </w:pPr>
    </w:p>
    <w:p w14:paraId="5E053335" w14:textId="77777777" w:rsidR="00A850D1" w:rsidRDefault="00A850D1" w:rsidP="001702D7">
      <w:pPr>
        <w:ind w:firstLine="576"/>
        <w:rPr>
          <w:lang w:eastAsia="en-US"/>
        </w:rPr>
      </w:pPr>
      <w:r>
        <w:rPr>
          <w:lang w:eastAsia="en-US"/>
        </w:rPr>
        <w:t>Ο</w:t>
      </w:r>
      <w:r w:rsidR="001702D7" w:rsidRPr="001702D7">
        <w:rPr>
          <w:lang w:eastAsia="en-US"/>
        </w:rPr>
        <w:t xml:space="preserve"> </w:t>
      </w:r>
      <w:r w:rsidR="001702D7" w:rsidRPr="00656DAF">
        <w:rPr>
          <w:i/>
          <w:iCs/>
          <w:lang w:val="en-US" w:eastAsia="en-US"/>
        </w:rPr>
        <w:t>Transformer</w:t>
      </w:r>
      <w:r w:rsidR="001702D7" w:rsidRPr="001702D7">
        <w:rPr>
          <w:lang w:eastAsia="en-US"/>
        </w:rPr>
        <w:t xml:space="preserve"> είναι ένα είδος αρχιτεκτονικής νευρωνικού δικτύου που πρωτοπαρουσιάστηκε από τους </w:t>
      </w:r>
      <w:r w:rsidR="001702D7" w:rsidRPr="001702D7">
        <w:rPr>
          <w:lang w:val="en-US" w:eastAsia="en-US"/>
        </w:rPr>
        <w:t>Vaswani</w:t>
      </w:r>
      <w:r w:rsidR="001702D7" w:rsidRPr="001702D7">
        <w:rPr>
          <w:lang w:eastAsia="en-US"/>
        </w:rPr>
        <w:t xml:space="preserve"> και συνεργάτες σε μια έρευνα που δημοσιεύτηκε το 2017 με τον τίτλο "</w:t>
      </w:r>
      <w:r w:rsidR="001702D7" w:rsidRPr="001702D7">
        <w:rPr>
          <w:lang w:val="en-US" w:eastAsia="en-US"/>
        </w:rPr>
        <w:t>Attention</w:t>
      </w:r>
      <w:r w:rsidR="001702D7" w:rsidRPr="001702D7">
        <w:rPr>
          <w:lang w:eastAsia="en-US"/>
        </w:rPr>
        <w:t xml:space="preserve"> </w:t>
      </w:r>
      <w:r w:rsidR="001702D7" w:rsidRPr="001702D7">
        <w:rPr>
          <w:lang w:val="en-US" w:eastAsia="en-US"/>
        </w:rPr>
        <w:t>is</w:t>
      </w:r>
      <w:r w:rsidR="001702D7" w:rsidRPr="001702D7">
        <w:rPr>
          <w:lang w:eastAsia="en-US"/>
        </w:rPr>
        <w:t xml:space="preserve"> </w:t>
      </w:r>
      <w:r w:rsidR="001702D7" w:rsidRPr="001702D7">
        <w:rPr>
          <w:lang w:val="en-US" w:eastAsia="en-US"/>
        </w:rPr>
        <w:t>All</w:t>
      </w:r>
      <w:r w:rsidR="001702D7" w:rsidRPr="001702D7">
        <w:rPr>
          <w:lang w:eastAsia="en-US"/>
        </w:rPr>
        <w:t xml:space="preserve"> </w:t>
      </w:r>
      <w:r w:rsidR="001702D7" w:rsidRPr="001702D7">
        <w:rPr>
          <w:lang w:val="en-US" w:eastAsia="en-US"/>
        </w:rPr>
        <w:t>You</w:t>
      </w:r>
      <w:r w:rsidR="001702D7" w:rsidRPr="001702D7">
        <w:rPr>
          <w:lang w:eastAsia="en-US"/>
        </w:rPr>
        <w:t xml:space="preserve"> </w:t>
      </w:r>
      <w:r w:rsidR="001702D7" w:rsidRPr="001702D7">
        <w:rPr>
          <w:lang w:val="en-US" w:eastAsia="en-US"/>
        </w:rPr>
        <w:t>Need</w:t>
      </w:r>
      <w:r w:rsidR="001702D7" w:rsidRPr="001702D7">
        <w:rPr>
          <w:lang w:eastAsia="en-US"/>
        </w:rPr>
        <w:t xml:space="preserve">". Οι αρχιτέκτονες </w:t>
      </w:r>
      <w:r w:rsidR="001702D7" w:rsidRPr="00D43EB4">
        <w:rPr>
          <w:i/>
          <w:iCs/>
          <w:lang w:val="en-US" w:eastAsia="en-US"/>
        </w:rPr>
        <w:t>Transformer</w:t>
      </w:r>
      <w:r w:rsidR="001702D7" w:rsidRPr="001702D7">
        <w:rPr>
          <w:lang w:eastAsia="en-US"/>
        </w:rPr>
        <w:t xml:space="preserve"> αναδείχθηκαν αρχικά για την επίλυση προβλημάτων μηχανικής μετάφρασης, αλλά από τότε έχουν καταστεί ευρέως χρησιμοποιούμενες σε πολλές εφαρμογές τεχνητής νοημοσύνης. </w:t>
      </w:r>
    </w:p>
    <w:p w14:paraId="3F819D1D" w14:textId="4E74C213" w:rsidR="00A850D1" w:rsidRDefault="001702D7" w:rsidP="001702D7">
      <w:pPr>
        <w:ind w:firstLine="576"/>
        <w:rPr>
          <w:lang w:eastAsia="en-US"/>
        </w:rPr>
      </w:pPr>
      <w:r w:rsidRPr="001702D7">
        <w:rPr>
          <w:lang w:eastAsia="en-US"/>
        </w:rPr>
        <w:t xml:space="preserve">Ο κύριος καινοτομία του </w:t>
      </w:r>
      <w:r w:rsidRPr="00D43EB4">
        <w:rPr>
          <w:i/>
          <w:iCs/>
          <w:lang w:val="en-US" w:eastAsia="en-US"/>
        </w:rPr>
        <w:t>Transformer</w:t>
      </w:r>
      <w:r w:rsidRPr="001702D7">
        <w:rPr>
          <w:lang w:eastAsia="en-US"/>
        </w:rPr>
        <w:t xml:space="preserve"> είναι ο μηχανισμός αναστροφής προσοχής </w:t>
      </w:r>
      <w:r w:rsidRPr="00FE5C8E">
        <w:rPr>
          <w:i/>
          <w:iCs/>
          <w:lang w:eastAsia="en-US"/>
        </w:rPr>
        <w:t>(</w:t>
      </w:r>
      <w:r w:rsidR="00D43EB4" w:rsidRPr="00FE5C8E">
        <w:rPr>
          <w:i/>
          <w:iCs/>
          <w:lang w:val="en-US" w:eastAsia="en-US"/>
        </w:rPr>
        <w:t>S</w:t>
      </w:r>
      <w:r w:rsidRPr="00FE5C8E">
        <w:rPr>
          <w:i/>
          <w:iCs/>
          <w:lang w:val="en-US" w:eastAsia="en-US"/>
        </w:rPr>
        <w:t>elf</w:t>
      </w:r>
      <w:r w:rsidRPr="00FE5C8E">
        <w:rPr>
          <w:i/>
          <w:iCs/>
          <w:lang w:eastAsia="en-US"/>
        </w:rPr>
        <w:t>-</w:t>
      </w:r>
      <w:r w:rsidR="00D43EB4" w:rsidRPr="00FE5C8E">
        <w:rPr>
          <w:i/>
          <w:iCs/>
          <w:lang w:val="en-US" w:eastAsia="en-US"/>
        </w:rPr>
        <w:t>A</w:t>
      </w:r>
      <w:r w:rsidRPr="00FE5C8E">
        <w:rPr>
          <w:i/>
          <w:iCs/>
          <w:lang w:val="en-US" w:eastAsia="en-US"/>
        </w:rPr>
        <w:t>ttention</w:t>
      </w:r>
      <w:r w:rsidRPr="00FE5C8E">
        <w:rPr>
          <w:i/>
          <w:iCs/>
          <w:lang w:eastAsia="en-US"/>
        </w:rPr>
        <w:t xml:space="preserve"> </w:t>
      </w:r>
      <w:r w:rsidR="00D43EB4" w:rsidRPr="00FE5C8E">
        <w:rPr>
          <w:i/>
          <w:iCs/>
          <w:lang w:val="en-US" w:eastAsia="en-US"/>
        </w:rPr>
        <w:t>M</w:t>
      </w:r>
      <w:r w:rsidRPr="00FE5C8E">
        <w:rPr>
          <w:i/>
          <w:iCs/>
          <w:lang w:val="en-US" w:eastAsia="en-US"/>
        </w:rPr>
        <w:t>echanism</w:t>
      </w:r>
      <w:r w:rsidRPr="00FE5C8E">
        <w:rPr>
          <w:i/>
          <w:iCs/>
          <w:lang w:eastAsia="en-US"/>
        </w:rPr>
        <w:t>)</w:t>
      </w:r>
      <w:r w:rsidRPr="001702D7">
        <w:rPr>
          <w:lang w:eastAsia="en-US"/>
        </w:rPr>
        <w:t xml:space="preserve">, ο οποίος επιτρέπει στο δίκτυο να επικεντρωθεί δυναμικά σε διάφορα μέρη της εισόδου κατά την επεξεργασία. Αυτό επιτρέπει στο δίκτυο να αντιμετωπίσει ακολουθίες δεδομένων με διαφορετικές σημαντικότητες. </w:t>
      </w:r>
    </w:p>
    <w:p w14:paraId="2C73FA92" w14:textId="77777777" w:rsidR="00A850D1" w:rsidRDefault="001702D7" w:rsidP="001702D7">
      <w:pPr>
        <w:ind w:firstLine="576"/>
        <w:rPr>
          <w:lang w:eastAsia="en-US"/>
        </w:rPr>
      </w:pPr>
      <w:r w:rsidRPr="001702D7">
        <w:rPr>
          <w:lang w:eastAsia="en-US"/>
        </w:rPr>
        <w:t xml:space="preserve">Οι </w:t>
      </w:r>
      <w:r w:rsidRPr="00FE5C8E">
        <w:rPr>
          <w:i/>
          <w:iCs/>
          <w:lang w:val="en-US" w:eastAsia="en-US"/>
        </w:rPr>
        <w:t>Transformers</w:t>
      </w:r>
      <w:r w:rsidRPr="001702D7">
        <w:rPr>
          <w:lang w:eastAsia="en-US"/>
        </w:rPr>
        <w:t xml:space="preserve"> έχουν εφαρμοστεί με επιτυχία σε πολλούς τομείς, συμπεριλαμβανομένης της επεξεργασίας φυσικής γλώσσας </w:t>
      </w:r>
      <w:r w:rsidRPr="00FE5C8E">
        <w:rPr>
          <w:i/>
          <w:iCs/>
          <w:lang w:eastAsia="en-US"/>
        </w:rPr>
        <w:t>(</w:t>
      </w:r>
      <w:r w:rsidRPr="00FE5C8E">
        <w:rPr>
          <w:i/>
          <w:iCs/>
          <w:lang w:val="en-US" w:eastAsia="en-US"/>
        </w:rPr>
        <w:t>Natural</w:t>
      </w:r>
      <w:r w:rsidRPr="00FE5C8E">
        <w:rPr>
          <w:i/>
          <w:iCs/>
          <w:lang w:eastAsia="en-US"/>
        </w:rPr>
        <w:t xml:space="preserve"> </w:t>
      </w:r>
      <w:r w:rsidRPr="00FE5C8E">
        <w:rPr>
          <w:i/>
          <w:iCs/>
          <w:lang w:val="en-US" w:eastAsia="en-US"/>
        </w:rPr>
        <w:t>Language</w:t>
      </w:r>
      <w:r w:rsidRPr="00FE5C8E">
        <w:rPr>
          <w:i/>
          <w:iCs/>
          <w:lang w:eastAsia="en-US"/>
        </w:rPr>
        <w:t xml:space="preserve"> </w:t>
      </w:r>
      <w:r w:rsidRPr="00FE5C8E">
        <w:rPr>
          <w:i/>
          <w:iCs/>
          <w:lang w:val="en-US" w:eastAsia="en-US"/>
        </w:rPr>
        <w:t>Processing</w:t>
      </w:r>
      <w:r w:rsidRPr="00FE5C8E">
        <w:rPr>
          <w:i/>
          <w:iCs/>
          <w:lang w:eastAsia="en-US"/>
        </w:rPr>
        <w:t xml:space="preserve"> - </w:t>
      </w:r>
      <w:r w:rsidRPr="00FE5C8E">
        <w:rPr>
          <w:i/>
          <w:iCs/>
          <w:lang w:val="en-US" w:eastAsia="en-US"/>
        </w:rPr>
        <w:t>NLP</w:t>
      </w:r>
      <w:r w:rsidRPr="00FE5C8E">
        <w:rPr>
          <w:i/>
          <w:iCs/>
          <w:lang w:eastAsia="en-US"/>
        </w:rPr>
        <w:t xml:space="preserve">), </w:t>
      </w:r>
      <w:r w:rsidRPr="001702D7">
        <w:rPr>
          <w:lang w:eastAsia="en-US"/>
        </w:rPr>
        <w:t xml:space="preserve">αναγνώριση εικόνων, μετάφραση μηχανής, και γενικά σε καθετοποιημένα προβλήματα που απαιτούν την αντιμετώπιση συνεκτικών σχέσεων σε δεδομένα με δομή. </w:t>
      </w:r>
    </w:p>
    <w:p w14:paraId="2C29477F" w14:textId="754003E8" w:rsidR="001702D7" w:rsidRDefault="001702D7" w:rsidP="001702D7">
      <w:pPr>
        <w:ind w:firstLine="576"/>
        <w:rPr>
          <w:lang w:eastAsia="en-US"/>
        </w:rPr>
      </w:pPr>
      <w:r w:rsidRPr="001702D7">
        <w:rPr>
          <w:lang w:eastAsia="en-US"/>
        </w:rPr>
        <w:t xml:space="preserve">Η επιτυχία των </w:t>
      </w:r>
      <w:r w:rsidRPr="001702D7">
        <w:rPr>
          <w:lang w:val="en-US" w:eastAsia="en-US"/>
        </w:rPr>
        <w:t>Transformers</w:t>
      </w:r>
      <w:r w:rsidRPr="001702D7">
        <w:rPr>
          <w:lang w:eastAsia="en-US"/>
        </w:rPr>
        <w:t xml:space="preserve"> οδήγησε επίσης στην ανάπτυξη πολλών παραλλαγών τους, όπως τα </w:t>
      </w:r>
      <w:r w:rsidRPr="00F323CF">
        <w:rPr>
          <w:i/>
          <w:iCs/>
          <w:lang w:val="en-US" w:eastAsia="en-US"/>
        </w:rPr>
        <w:t>BERT</w:t>
      </w:r>
      <w:r w:rsidRPr="001702D7">
        <w:rPr>
          <w:lang w:eastAsia="en-US"/>
        </w:rPr>
        <w:t xml:space="preserve">, </w:t>
      </w:r>
      <w:r w:rsidRPr="00F323CF">
        <w:rPr>
          <w:i/>
          <w:iCs/>
          <w:lang w:val="en-US" w:eastAsia="en-US"/>
        </w:rPr>
        <w:t>GPT</w:t>
      </w:r>
      <w:r w:rsidRPr="00A850D1">
        <w:rPr>
          <w:b/>
          <w:bCs/>
          <w:lang w:eastAsia="en-US"/>
        </w:rPr>
        <w:t xml:space="preserve"> </w:t>
      </w:r>
      <w:r w:rsidRPr="00FE5C8E">
        <w:rPr>
          <w:i/>
          <w:iCs/>
          <w:lang w:eastAsia="en-US"/>
        </w:rPr>
        <w:t>(</w:t>
      </w:r>
      <w:r w:rsidRPr="00FE5C8E">
        <w:rPr>
          <w:i/>
          <w:iCs/>
          <w:lang w:val="en-US" w:eastAsia="en-US"/>
        </w:rPr>
        <w:t>Generative</w:t>
      </w:r>
      <w:r w:rsidRPr="00FE5C8E">
        <w:rPr>
          <w:i/>
          <w:iCs/>
          <w:lang w:eastAsia="en-US"/>
        </w:rPr>
        <w:t xml:space="preserve"> </w:t>
      </w:r>
      <w:r w:rsidRPr="00FE5C8E">
        <w:rPr>
          <w:i/>
          <w:iCs/>
          <w:lang w:val="en-US" w:eastAsia="en-US"/>
        </w:rPr>
        <w:t>Pre</w:t>
      </w:r>
      <w:r w:rsidRPr="00FE5C8E">
        <w:rPr>
          <w:i/>
          <w:iCs/>
          <w:lang w:eastAsia="en-US"/>
        </w:rPr>
        <w:t>-</w:t>
      </w:r>
      <w:r w:rsidRPr="00FE5C8E">
        <w:rPr>
          <w:i/>
          <w:iCs/>
          <w:lang w:val="en-US" w:eastAsia="en-US"/>
        </w:rPr>
        <w:t>trained</w:t>
      </w:r>
      <w:r w:rsidRPr="00FE5C8E">
        <w:rPr>
          <w:i/>
          <w:iCs/>
          <w:lang w:eastAsia="en-US"/>
        </w:rPr>
        <w:t xml:space="preserve"> </w:t>
      </w:r>
      <w:r w:rsidRPr="00FE5C8E">
        <w:rPr>
          <w:i/>
          <w:iCs/>
          <w:lang w:val="en-US" w:eastAsia="en-US"/>
        </w:rPr>
        <w:t>Transformer</w:t>
      </w:r>
      <w:r w:rsidRPr="00FE5C8E">
        <w:rPr>
          <w:i/>
          <w:iCs/>
          <w:lang w:eastAsia="en-US"/>
        </w:rPr>
        <w:t>)</w:t>
      </w:r>
      <w:r w:rsidRPr="00F323CF">
        <w:rPr>
          <w:lang w:eastAsia="en-US"/>
        </w:rPr>
        <w:t>,</w:t>
      </w:r>
      <w:r w:rsidRPr="001702D7">
        <w:rPr>
          <w:lang w:eastAsia="en-US"/>
        </w:rPr>
        <w:t xml:space="preserve"> και άλλα, που έχουν κατακτήσει πολύ υψηλές επιδόσεις σε διάφορα καθήκοντα μηχανικής μάθησης και νοημοσύνης.</w:t>
      </w:r>
      <w:r w:rsidR="00A850D1">
        <w:rPr>
          <w:lang w:eastAsia="en-US"/>
        </w:rPr>
        <w:t xml:space="preserve"> </w:t>
      </w:r>
    </w:p>
    <w:p w14:paraId="33E2DC62" w14:textId="77777777" w:rsidR="00626CEC" w:rsidRDefault="00626CEC" w:rsidP="001702D7">
      <w:pPr>
        <w:ind w:firstLine="576"/>
        <w:rPr>
          <w:lang w:eastAsia="en-US"/>
        </w:rPr>
      </w:pPr>
    </w:p>
    <w:p w14:paraId="3BD1E6EB" w14:textId="6D30E7D2" w:rsidR="00A850D1" w:rsidRDefault="00A850D1" w:rsidP="001702D7">
      <w:pPr>
        <w:ind w:firstLine="576"/>
        <w:rPr>
          <w:lang w:eastAsia="en-US"/>
        </w:rPr>
      </w:pPr>
      <w:r>
        <w:rPr>
          <w:lang w:eastAsia="en-US"/>
        </w:rPr>
        <w:t xml:space="preserve">Παρακάτω θα δούμε λίγα λόγια για τα </w:t>
      </w:r>
      <w:r w:rsidRPr="00F323CF">
        <w:rPr>
          <w:b/>
          <w:bCs/>
          <w:i/>
          <w:iCs/>
          <w:lang w:val="en-US" w:eastAsia="en-US"/>
        </w:rPr>
        <w:t>BERT</w:t>
      </w:r>
      <w:r w:rsidRPr="00A850D1">
        <w:rPr>
          <w:lang w:eastAsia="en-US"/>
        </w:rPr>
        <w:t xml:space="preserve"> </w:t>
      </w:r>
      <w:r>
        <w:rPr>
          <w:lang w:eastAsia="en-US"/>
        </w:rPr>
        <w:t xml:space="preserve">και </w:t>
      </w:r>
      <w:r w:rsidRPr="00F323CF">
        <w:rPr>
          <w:b/>
          <w:bCs/>
          <w:i/>
          <w:iCs/>
          <w:lang w:val="en-US" w:eastAsia="en-US"/>
        </w:rPr>
        <w:t>GPT</w:t>
      </w:r>
      <w:r w:rsidRPr="00A850D1">
        <w:rPr>
          <w:lang w:eastAsia="en-US"/>
        </w:rPr>
        <w:t xml:space="preserve"> </w:t>
      </w:r>
      <w:r>
        <w:rPr>
          <w:lang w:eastAsia="en-US"/>
        </w:rPr>
        <w:t xml:space="preserve">για τυχόν </w:t>
      </w:r>
      <w:r w:rsidRPr="00A850D1">
        <w:rPr>
          <w:lang w:eastAsia="en-US"/>
        </w:rPr>
        <w:t xml:space="preserve">σύγχυση </w:t>
      </w:r>
      <w:r>
        <w:rPr>
          <w:lang w:eastAsia="en-US"/>
        </w:rPr>
        <w:t>του αναγνώστη</w:t>
      </w:r>
      <w:r w:rsidR="00FE5C8E">
        <w:rPr>
          <w:lang w:eastAsia="en-US"/>
        </w:rPr>
        <w:t>:</w:t>
      </w:r>
    </w:p>
    <w:p w14:paraId="3CC2EEA9" w14:textId="7D0FA309" w:rsidR="00A850D1" w:rsidRDefault="0050699D" w:rsidP="00A850D1">
      <w:pPr>
        <w:rPr>
          <w:lang w:eastAsia="en-US"/>
        </w:rPr>
      </w:pPr>
      <w:r w:rsidRPr="0050699D">
        <w:rPr>
          <w:lang w:eastAsia="en-US"/>
        </w:rPr>
        <w:t xml:space="preserve">Το </w:t>
      </w:r>
      <w:r w:rsidRPr="00FE5C8E">
        <w:rPr>
          <w:lang w:eastAsia="en-US"/>
        </w:rPr>
        <w:t>BERT</w:t>
      </w:r>
      <w:r w:rsidRPr="00F323CF">
        <w:rPr>
          <w:i/>
          <w:iCs/>
          <w:lang w:eastAsia="en-US"/>
        </w:rPr>
        <w:t xml:space="preserve"> (Bidirectional Encoder Representations from Transformers)</w:t>
      </w:r>
      <w:r w:rsidRPr="0050699D">
        <w:rPr>
          <w:lang w:eastAsia="en-US"/>
        </w:rPr>
        <w:t xml:space="preserve"> και το </w:t>
      </w:r>
      <w:r w:rsidRPr="00FE5C8E">
        <w:rPr>
          <w:lang w:eastAsia="en-US"/>
        </w:rPr>
        <w:t>GPT</w:t>
      </w:r>
      <w:r w:rsidRPr="00F323CF">
        <w:rPr>
          <w:i/>
          <w:iCs/>
          <w:lang w:eastAsia="en-US"/>
        </w:rPr>
        <w:t xml:space="preserve"> (Generative Pre-trained Transformer)</w:t>
      </w:r>
      <w:r w:rsidRPr="0050699D">
        <w:rPr>
          <w:lang w:eastAsia="en-US"/>
        </w:rPr>
        <w:t xml:space="preserve"> είναι δύο διακεκριμένα μοντέλα βαθιάς μάθησης που βασίζονται στην αρχιτεκτονική των </w:t>
      </w:r>
      <w:r w:rsidRPr="00F323CF">
        <w:rPr>
          <w:i/>
          <w:iCs/>
          <w:lang w:eastAsia="en-US"/>
        </w:rPr>
        <w:t>Transformers</w:t>
      </w:r>
      <w:r w:rsidRPr="0050699D">
        <w:rPr>
          <w:lang w:eastAsia="en-US"/>
        </w:rPr>
        <w:t>.</w:t>
      </w:r>
      <w:r>
        <w:rPr>
          <w:lang w:eastAsia="en-US"/>
        </w:rPr>
        <w:t xml:space="preserve"> Το </w:t>
      </w:r>
      <w:r w:rsidRPr="00F323CF">
        <w:rPr>
          <w:i/>
          <w:iCs/>
          <w:lang w:val="en-US" w:eastAsia="en-US"/>
        </w:rPr>
        <w:t>BERT</w:t>
      </w:r>
      <w:r w:rsidRPr="0050699D">
        <w:rPr>
          <w:b/>
          <w:bCs/>
          <w:lang w:eastAsia="en-US"/>
        </w:rPr>
        <w:t xml:space="preserve"> </w:t>
      </w:r>
      <w:r>
        <w:rPr>
          <w:lang w:eastAsia="en-US"/>
        </w:rPr>
        <w:t>είναι σε θέση να κατανοήσει το κείμενο και σ</w:t>
      </w:r>
      <w:r w:rsidRPr="0050699D">
        <w:rPr>
          <w:lang w:eastAsia="en-US"/>
        </w:rPr>
        <w:t>υχνά χρησιμοποιείται για κατακερματισμό λέξεων, εντοπισμό οντοτήτων, κλπ</w:t>
      </w:r>
      <w:r>
        <w:rPr>
          <w:lang w:eastAsia="en-US"/>
        </w:rPr>
        <w:t xml:space="preserve">. Από την άλλη πλευρά το </w:t>
      </w:r>
      <w:r w:rsidRPr="00F323CF">
        <w:rPr>
          <w:i/>
          <w:iCs/>
          <w:lang w:val="en-US" w:eastAsia="en-US"/>
        </w:rPr>
        <w:t>GPT</w:t>
      </w:r>
      <w:r w:rsidRPr="0050699D">
        <w:rPr>
          <w:b/>
          <w:bCs/>
          <w:lang w:eastAsia="en-US"/>
        </w:rPr>
        <w:t xml:space="preserve"> </w:t>
      </w:r>
      <w:r>
        <w:rPr>
          <w:lang w:eastAsia="en-US"/>
        </w:rPr>
        <w:t xml:space="preserve">χρησιμοποιεί και το </w:t>
      </w:r>
      <w:r w:rsidRPr="00F323CF">
        <w:rPr>
          <w:i/>
          <w:iCs/>
          <w:lang w:val="en-US" w:eastAsia="en-US"/>
        </w:rPr>
        <w:t>BERT</w:t>
      </w:r>
      <w:r w:rsidRPr="0050699D">
        <w:rPr>
          <w:b/>
          <w:bCs/>
          <w:lang w:eastAsia="en-US"/>
        </w:rPr>
        <w:t xml:space="preserve"> </w:t>
      </w:r>
      <w:r>
        <w:rPr>
          <w:lang w:eastAsia="en-US"/>
        </w:rPr>
        <w:t xml:space="preserve">απλή η διαφορά τους είναι ότι το </w:t>
      </w:r>
      <w:r w:rsidRPr="00F323CF">
        <w:rPr>
          <w:i/>
          <w:iCs/>
          <w:lang w:val="en-US" w:eastAsia="en-US"/>
        </w:rPr>
        <w:t>GPT</w:t>
      </w:r>
      <w:r w:rsidRPr="0050699D">
        <w:rPr>
          <w:lang w:eastAsia="en-US"/>
        </w:rPr>
        <w:t xml:space="preserve"> </w:t>
      </w:r>
      <w:r>
        <w:rPr>
          <w:lang w:eastAsia="en-US"/>
        </w:rPr>
        <w:t>μπορεί να παράγει και κείμενο. Για παράδειγμα α</w:t>
      </w:r>
      <w:r w:rsidRPr="0050699D">
        <w:rPr>
          <w:lang w:eastAsia="en-US"/>
        </w:rPr>
        <w:t xml:space="preserve">ν δώσουμε το κομμάτι κειμένου "Σε μια μακρινή γαλαξία, ένας ήρωας μετράει τα αστέρια", το </w:t>
      </w:r>
      <w:r w:rsidRPr="00F323CF">
        <w:rPr>
          <w:i/>
          <w:iCs/>
          <w:lang w:eastAsia="en-US"/>
        </w:rPr>
        <w:t>GPT</w:t>
      </w:r>
      <w:r w:rsidRPr="0050699D">
        <w:rPr>
          <w:lang w:eastAsia="en-US"/>
        </w:rPr>
        <w:t xml:space="preserve"> μπορεί να συνεχίσει την ιστορία και να παράγει κείμενο που συνδέεται με το προηγούμενο.</w:t>
      </w:r>
    </w:p>
    <w:p w14:paraId="5BEE9AE3" w14:textId="77777777" w:rsidR="00F323CF" w:rsidRPr="0050699D" w:rsidRDefault="00F323CF" w:rsidP="00A850D1">
      <w:pPr>
        <w:rPr>
          <w:lang w:eastAsia="en-US"/>
        </w:rPr>
      </w:pPr>
    </w:p>
    <w:p w14:paraId="5E42875C" w14:textId="12F32D68" w:rsidR="001C649A" w:rsidRPr="00D51D1A" w:rsidRDefault="00D51D1A" w:rsidP="006A78F0">
      <w:pPr>
        <w:pStyle w:val="Heading2"/>
      </w:pPr>
      <w:bookmarkStart w:id="40" w:name="_Toc147133951"/>
      <w:r w:rsidRPr="00D51D1A">
        <w:t>Νευρωνικά Δίκτυα</w:t>
      </w:r>
      <w:bookmarkEnd w:id="40"/>
    </w:p>
    <w:p w14:paraId="6C94EE5A" w14:textId="2FC5C23E" w:rsidR="00A560CA" w:rsidRDefault="00A560CA" w:rsidP="00A560CA">
      <w:pPr>
        <w:ind w:firstLine="576"/>
        <w:rPr>
          <w:lang w:eastAsia="en-US"/>
        </w:rPr>
      </w:pPr>
    </w:p>
    <w:p w14:paraId="26B84D70" w14:textId="096E02CE" w:rsidR="00BC69AF" w:rsidRDefault="00B13388" w:rsidP="00BC69AF">
      <w:pPr>
        <w:ind w:firstLine="576"/>
        <w:rPr>
          <w:lang w:eastAsia="en-US"/>
        </w:rPr>
      </w:pPr>
      <w:r>
        <w:rPr>
          <w:lang w:eastAsia="en-US"/>
        </w:rPr>
        <w:t xml:space="preserve">Μια ακόμη κατηγορία της </w:t>
      </w:r>
      <w:r w:rsidR="00FE5C8E">
        <w:rPr>
          <w:lang w:eastAsia="en-US"/>
        </w:rPr>
        <w:t>τ</w:t>
      </w:r>
      <w:r>
        <w:rPr>
          <w:lang w:eastAsia="en-US"/>
        </w:rPr>
        <w:t xml:space="preserve">εχνητής </w:t>
      </w:r>
      <w:r w:rsidR="00FE5C8E">
        <w:rPr>
          <w:lang w:eastAsia="en-US"/>
        </w:rPr>
        <w:t>ν</w:t>
      </w:r>
      <w:r>
        <w:rPr>
          <w:lang w:eastAsia="en-US"/>
        </w:rPr>
        <w:t xml:space="preserve">οημοσύνης και υποκατηγορία της </w:t>
      </w:r>
      <w:r w:rsidR="00FE5C8E">
        <w:rPr>
          <w:lang w:eastAsia="en-US"/>
        </w:rPr>
        <w:t>β</w:t>
      </w:r>
      <w:r>
        <w:rPr>
          <w:lang w:eastAsia="en-US"/>
        </w:rPr>
        <w:t xml:space="preserve">αθιάς </w:t>
      </w:r>
      <w:r w:rsidR="00FE5C8E">
        <w:rPr>
          <w:lang w:eastAsia="en-US"/>
        </w:rPr>
        <w:t>μ</w:t>
      </w:r>
      <w:r>
        <w:rPr>
          <w:lang w:eastAsia="en-US"/>
        </w:rPr>
        <w:t xml:space="preserve">ηχανικής </w:t>
      </w:r>
      <w:r w:rsidR="00FE5C8E">
        <w:rPr>
          <w:lang w:eastAsia="en-US"/>
        </w:rPr>
        <w:t>μ</w:t>
      </w:r>
      <w:r>
        <w:rPr>
          <w:lang w:eastAsia="en-US"/>
        </w:rPr>
        <w:t xml:space="preserve">άθησης και της </w:t>
      </w:r>
      <w:r w:rsidR="00FE5C8E">
        <w:rPr>
          <w:lang w:eastAsia="en-US"/>
        </w:rPr>
        <w:t>μ</w:t>
      </w:r>
      <w:r>
        <w:rPr>
          <w:lang w:eastAsia="en-US"/>
        </w:rPr>
        <w:t xml:space="preserve">ηχανικής </w:t>
      </w:r>
      <w:r w:rsidR="00FE5C8E">
        <w:rPr>
          <w:lang w:eastAsia="en-US"/>
        </w:rPr>
        <w:t>μ</w:t>
      </w:r>
      <w:r>
        <w:rPr>
          <w:lang w:eastAsia="en-US"/>
        </w:rPr>
        <w:t>άθησης</w:t>
      </w:r>
      <w:r w:rsidR="002B49DB" w:rsidRPr="002B49DB">
        <w:rPr>
          <w:lang w:eastAsia="en-US"/>
        </w:rPr>
        <w:t xml:space="preserve"> </w:t>
      </w:r>
      <w:r w:rsidR="002B49DB">
        <w:rPr>
          <w:lang w:eastAsia="en-US"/>
        </w:rPr>
        <w:t>είναι τα νρυωνικά δίκτυα</w:t>
      </w:r>
      <w:r>
        <w:rPr>
          <w:lang w:eastAsia="en-US"/>
        </w:rPr>
        <w:t xml:space="preserve">. </w:t>
      </w:r>
      <w:r w:rsidR="00BC69AF" w:rsidRPr="00BC69AF">
        <w:rPr>
          <w:lang w:eastAsia="en-US"/>
        </w:rPr>
        <w:t>Τα νευρωνικά δίκτυα είναι υπολογιστικά μοντέλα που εμπνέονται από τον τρόπο λειτουργίας του ανθρώπινου εγκεφάλου.</w:t>
      </w:r>
      <w:r w:rsidR="00BC69AF">
        <w:rPr>
          <w:lang w:eastAsia="en-US"/>
        </w:rPr>
        <w:t xml:space="preserve"> </w:t>
      </w:r>
      <w:r w:rsidR="00BC69AF" w:rsidRPr="00BC69AF">
        <w:rPr>
          <w:lang w:eastAsia="en-US"/>
        </w:rPr>
        <w:t xml:space="preserve">Κάθε </w:t>
      </w:r>
      <w:r w:rsidR="00BC69AF" w:rsidRPr="00BC69AF">
        <w:rPr>
          <w:lang w:eastAsia="en-US"/>
        </w:rPr>
        <w:lastRenderedPageBreak/>
        <w:t>"νευρώνας" σε ένα νευρωνικό δίκτυο εκτελεί απλές λειτουργίες. Αυτοί οι νευρώνες συνδέονται μεταξύ τους, και το δίκτυο μαθαίνει από τα δεδομένα που του παρέχονται.</w:t>
      </w:r>
      <w:r w:rsidR="00BC69AF" w:rsidRPr="00BC69AF">
        <w:t xml:space="preserve"> </w:t>
      </w:r>
    </w:p>
    <w:p w14:paraId="3C8549F5" w14:textId="083A52B6" w:rsidR="00BC69AF" w:rsidRDefault="00BC69AF" w:rsidP="00A560CA">
      <w:pPr>
        <w:ind w:firstLine="576"/>
        <w:rPr>
          <w:lang w:eastAsia="en-US"/>
        </w:rPr>
      </w:pPr>
      <w:r w:rsidRPr="00BC69AF">
        <w:rPr>
          <w:lang w:eastAsia="en-US"/>
        </w:rPr>
        <w:t xml:space="preserve">Για παράδειγμα, σε ένα νευρωνικό δίκτυο που μαθαίνει να αναγνωρίζει </w:t>
      </w:r>
      <w:r>
        <w:rPr>
          <w:lang w:eastAsia="en-US"/>
        </w:rPr>
        <w:t>λουλούδια</w:t>
      </w:r>
      <w:r w:rsidRPr="00BC69AF">
        <w:rPr>
          <w:lang w:eastAsia="en-US"/>
        </w:rPr>
        <w:t xml:space="preserve">, κάθε νευρώνας μπορεί να ανταποκριθεί σε συγκεκριμένα χαρακτηριστικά, όπως το σχήμα </w:t>
      </w:r>
      <w:r>
        <w:rPr>
          <w:lang w:eastAsia="en-US"/>
        </w:rPr>
        <w:t>του λουλουδιού</w:t>
      </w:r>
      <w:r w:rsidRPr="00BC69AF">
        <w:rPr>
          <w:lang w:eastAsia="en-US"/>
        </w:rPr>
        <w:t xml:space="preserve"> ή το χρώμα. Καθώς το δίκτυο εκπαιδεύεται με παραδείγματα </w:t>
      </w:r>
      <w:r>
        <w:rPr>
          <w:lang w:eastAsia="en-US"/>
        </w:rPr>
        <w:t>Λουλουδιών</w:t>
      </w:r>
      <w:r w:rsidRPr="00BC69AF">
        <w:rPr>
          <w:lang w:eastAsia="en-US"/>
        </w:rPr>
        <w:t>, προσαρμόζει τις συνδέσεις των νευρώνων για να αναγνωρίζει αυτά τα χαρακτηριστικά. Συνολικά, τα νευρωνικά δίκτυα είναι σαν εκπαιδευόμενοι "εγκεφάλοι" που μπορούν να μάθουν να αντιμετωπίζουν διάφορα είδη εργασιών, όπως η αναγνώριση εικόνων, η φωνητική αναγνώριση, και άλλα.</w:t>
      </w:r>
    </w:p>
    <w:p w14:paraId="4083C77D" w14:textId="77777777" w:rsidR="00FE5C8E" w:rsidRDefault="00FE5C8E" w:rsidP="00A560CA">
      <w:pPr>
        <w:ind w:firstLine="576"/>
        <w:rPr>
          <w:lang w:eastAsia="en-US"/>
        </w:rPr>
      </w:pPr>
    </w:p>
    <w:p w14:paraId="30504B4F" w14:textId="7DE22827" w:rsidR="00954F41" w:rsidRDefault="001C251E" w:rsidP="00A560CA">
      <w:pPr>
        <w:ind w:firstLine="576"/>
        <w:rPr>
          <w:lang w:eastAsia="en-US"/>
        </w:rPr>
      </w:pPr>
      <w:r>
        <w:rPr>
          <w:lang w:eastAsia="en-US"/>
        </w:rPr>
        <w:t xml:space="preserve">Οι τεχνικές </w:t>
      </w:r>
      <w:r w:rsidRPr="005B3F3D">
        <w:rPr>
          <w:b/>
          <w:bCs/>
          <w:lang w:eastAsia="en-US"/>
        </w:rPr>
        <w:t>Νευρωνικών Δικτύων</w:t>
      </w:r>
      <w:r>
        <w:rPr>
          <w:lang w:eastAsia="en-US"/>
        </w:rPr>
        <w:t xml:space="preserve"> που χρησιμοποιούνται είναι σχεδόν ίδιες με της τεχνικές στην Βαθιά Μηχανική Μάθηση οι οποίες συνεργάζονται</w:t>
      </w:r>
      <w:r w:rsidR="00E01151">
        <w:rPr>
          <w:lang w:eastAsia="en-US"/>
        </w:rPr>
        <w:t>.</w:t>
      </w:r>
      <w:r>
        <w:rPr>
          <w:lang w:eastAsia="en-US"/>
        </w:rPr>
        <w:t xml:space="preserve"> Ονομαστικά </w:t>
      </w:r>
      <w:r w:rsidR="0033706F">
        <w:rPr>
          <w:lang w:eastAsia="en-US"/>
        </w:rPr>
        <w:t xml:space="preserve">κάποιες από </w:t>
      </w:r>
      <w:r>
        <w:rPr>
          <w:lang w:eastAsia="en-US"/>
        </w:rPr>
        <w:t xml:space="preserve">αυτές είναι: </w:t>
      </w:r>
    </w:p>
    <w:p w14:paraId="06E3859E" w14:textId="6189A669" w:rsidR="005B3F3D" w:rsidRDefault="001C251E" w:rsidP="006A4DBA">
      <w:pPr>
        <w:pStyle w:val="ListParagraph"/>
        <w:numPr>
          <w:ilvl w:val="0"/>
          <w:numId w:val="7"/>
        </w:numPr>
        <w:rPr>
          <w:lang w:eastAsia="en-US"/>
        </w:rPr>
      </w:pPr>
      <w:r w:rsidRPr="002856C2">
        <w:rPr>
          <w:b/>
          <w:bCs/>
          <w:lang w:eastAsia="en-US"/>
        </w:rPr>
        <w:t xml:space="preserve">Συνελικτικό Νευρωνικό Δίκτυο </w:t>
      </w:r>
      <w:r w:rsidRPr="00FE5C8E">
        <w:rPr>
          <w:b/>
          <w:bCs/>
          <w:i/>
          <w:iCs/>
          <w:lang w:eastAsia="en-US"/>
        </w:rPr>
        <w:t>(Convolutional Neural Network - CNN)</w:t>
      </w:r>
      <w:r w:rsidRPr="001C251E">
        <w:rPr>
          <w:lang w:eastAsia="en-US"/>
        </w:rPr>
        <w:t>: Είναι σχεδιασμένο για την αναγνώριση προτύπων σε εικόνες. Χρησιμοποιεί φίλτρα (καταστρώματα) για την εντοπισμό χαρακτηριστικών, όπως ακμές και γωνίες</w:t>
      </w:r>
      <w:r w:rsidR="00895B3E">
        <w:rPr>
          <w:lang w:eastAsia="en-US"/>
        </w:rPr>
        <w:t xml:space="preserve">, όπως αναλύσαμε και </w:t>
      </w:r>
      <w:r w:rsidR="0033706F">
        <w:rPr>
          <w:lang w:eastAsia="en-US"/>
        </w:rPr>
        <w:t>προηγούμενός</w:t>
      </w:r>
      <w:r w:rsidR="00895B3E">
        <w:rPr>
          <w:lang w:eastAsia="en-US"/>
        </w:rPr>
        <w:t>.</w:t>
      </w:r>
    </w:p>
    <w:p w14:paraId="78C1E3D5" w14:textId="77777777" w:rsidR="005B3F3D" w:rsidRDefault="005B3F3D" w:rsidP="001E7ED8">
      <w:pPr>
        <w:ind w:left="720"/>
        <w:rPr>
          <w:lang w:eastAsia="en-US"/>
        </w:rPr>
      </w:pPr>
    </w:p>
    <w:p w14:paraId="6002CDD6" w14:textId="5F488564" w:rsidR="002856C2" w:rsidRDefault="001C251E" w:rsidP="006A4DBA">
      <w:pPr>
        <w:pStyle w:val="ListParagraph"/>
        <w:numPr>
          <w:ilvl w:val="0"/>
          <w:numId w:val="7"/>
        </w:numPr>
        <w:rPr>
          <w:lang w:eastAsia="en-US"/>
        </w:rPr>
      </w:pPr>
      <w:r w:rsidRPr="005B3F3D">
        <w:rPr>
          <w:b/>
          <w:bCs/>
          <w:lang w:eastAsia="en-US"/>
        </w:rPr>
        <w:t xml:space="preserve">Αναδρομικό Νευρωνικό Δίκτυο </w:t>
      </w:r>
      <w:r w:rsidRPr="00FE5C8E">
        <w:rPr>
          <w:b/>
          <w:bCs/>
          <w:i/>
          <w:iCs/>
          <w:lang w:eastAsia="en-US"/>
        </w:rPr>
        <w:t>(Recurrent Neural Network - RNN)</w:t>
      </w:r>
      <w:r w:rsidRPr="001C251E">
        <w:rPr>
          <w:lang w:eastAsia="en-US"/>
        </w:rPr>
        <w:t>:</w:t>
      </w:r>
      <w:r w:rsidR="00895B3E">
        <w:rPr>
          <w:lang w:eastAsia="en-US"/>
        </w:rPr>
        <w:t xml:space="preserve"> Όπως είδαμε προηγουμέν</w:t>
      </w:r>
      <w:r w:rsidR="009432DE">
        <w:rPr>
          <w:lang w:eastAsia="en-US"/>
        </w:rPr>
        <w:t>ω</w:t>
      </w:r>
      <w:r w:rsidR="00895B3E">
        <w:rPr>
          <w:lang w:eastAsia="en-US"/>
        </w:rPr>
        <w:t>ς, αυτό είναι</w:t>
      </w:r>
      <w:r w:rsidRPr="001C251E">
        <w:rPr>
          <w:lang w:eastAsia="en-US"/>
        </w:rPr>
        <w:t xml:space="preserve"> </w:t>
      </w:r>
      <w:r w:rsidR="00895B3E">
        <w:rPr>
          <w:lang w:eastAsia="en-US"/>
        </w:rPr>
        <w:t>σ</w:t>
      </w:r>
      <w:r w:rsidRPr="001C251E">
        <w:rPr>
          <w:lang w:eastAsia="en-US"/>
        </w:rPr>
        <w:t xml:space="preserve">χεδιασμένο για την επεξεργασία ακολουθιών δεδομένων, όπως κείμενο και χρονοσειρές. Οι </w:t>
      </w:r>
      <w:r w:rsidRPr="00FE5C8E">
        <w:rPr>
          <w:i/>
          <w:iCs/>
          <w:lang w:eastAsia="en-US"/>
        </w:rPr>
        <w:t>RNNs</w:t>
      </w:r>
      <w:r w:rsidRPr="001C251E">
        <w:rPr>
          <w:lang w:eastAsia="en-US"/>
        </w:rPr>
        <w:t xml:space="preserve"> διατηρούν κατάσταση (μνήμη) που επιτρέπει την εκμάθηση μακροπρόθεσμων εξαρτήσεων.</w:t>
      </w:r>
    </w:p>
    <w:p w14:paraId="79C448E6" w14:textId="77777777" w:rsidR="002856C2" w:rsidRDefault="002856C2" w:rsidP="001E7ED8">
      <w:pPr>
        <w:ind w:left="936"/>
        <w:rPr>
          <w:lang w:eastAsia="en-US"/>
        </w:rPr>
      </w:pPr>
    </w:p>
    <w:p w14:paraId="30A0E393" w14:textId="7593EAC9" w:rsidR="002856C2" w:rsidRDefault="002856C2" w:rsidP="006A4DBA">
      <w:pPr>
        <w:pStyle w:val="ListParagraph"/>
        <w:numPr>
          <w:ilvl w:val="0"/>
          <w:numId w:val="7"/>
        </w:numPr>
        <w:rPr>
          <w:lang w:eastAsia="en-US"/>
        </w:rPr>
      </w:pPr>
      <w:r w:rsidRPr="002856C2">
        <w:rPr>
          <w:b/>
          <w:bCs/>
          <w:lang w:eastAsia="en-US"/>
        </w:rPr>
        <w:t xml:space="preserve">Το Πλήρες Διασυνδεδεμένο Δίκτυο </w:t>
      </w:r>
      <w:r w:rsidRPr="00FE5C8E">
        <w:rPr>
          <w:b/>
          <w:bCs/>
          <w:i/>
          <w:iCs/>
          <w:lang w:eastAsia="en-US"/>
        </w:rPr>
        <w:t>(Fully Connected Neural Network)</w:t>
      </w:r>
      <w:r w:rsidRPr="002856C2">
        <w:rPr>
          <w:lang w:eastAsia="en-US"/>
        </w:rPr>
        <w:t>: Είναι το πιο απλό είδος νευρωνικού δικτύου, όπου κάθε νευρώνας σε ένα επίπεδο είναι συνδεδεμένος με κάθε νευρώνα στο επόμενο επίπεδο. Είναι κοινό σε προβλήματα κατηγοριοποίησης και πρόβλεψης.</w:t>
      </w:r>
    </w:p>
    <w:p w14:paraId="4965A1AD" w14:textId="77777777" w:rsidR="00E01151" w:rsidRPr="00B13388" w:rsidRDefault="00E01151" w:rsidP="00E01151">
      <w:pPr>
        <w:rPr>
          <w:lang w:eastAsia="en-US"/>
        </w:rPr>
      </w:pPr>
    </w:p>
    <w:p w14:paraId="55619239" w14:textId="4CD3E593" w:rsidR="006D4AFE" w:rsidRPr="008247B2" w:rsidRDefault="006D4AFE" w:rsidP="00335575">
      <w:pPr>
        <w:pStyle w:val="Heading2"/>
      </w:pPr>
      <w:bookmarkStart w:id="41" w:name="_Toc147133952"/>
      <w:r w:rsidRPr="008247B2">
        <w:t>Επίλογος</w:t>
      </w:r>
      <w:bookmarkEnd w:id="41"/>
    </w:p>
    <w:p w14:paraId="1B33718C" w14:textId="2EF0348B" w:rsidR="006D4AFE" w:rsidRDefault="006D4AFE" w:rsidP="006D4AFE">
      <w:pPr>
        <w:rPr>
          <w:lang w:eastAsia="en-US"/>
        </w:rPr>
      </w:pPr>
    </w:p>
    <w:p w14:paraId="0F989E78" w14:textId="314A40E1" w:rsidR="00A560CA" w:rsidRDefault="00A560CA" w:rsidP="00FE5C8E">
      <w:pPr>
        <w:ind w:firstLine="576"/>
        <w:rPr>
          <w:lang w:eastAsia="en-US"/>
        </w:rPr>
      </w:pPr>
      <w:r w:rsidRPr="00A560CA">
        <w:rPr>
          <w:lang w:eastAsia="en-US"/>
        </w:rPr>
        <w:t>Στο πλαίσιο αυτού του κεφαλαίου</w:t>
      </w:r>
      <w:r w:rsidR="007623DB">
        <w:rPr>
          <w:lang w:eastAsia="en-US"/>
        </w:rPr>
        <w:t>,</w:t>
      </w:r>
      <w:r w:rsidRPr="00A560CA">
        <w:rPr>
          <w:lang w:eastAsia="en-US"/>
        </w:rPr>
        <w:t xml:space="preserve"> </w:t>
      </w:r>
      <w:r w:rsidR="007623DB">
        <w:rPr>
          <w:lang w:eastAsia="en-US"/>
        </w:rPr>
        <w:t>α</w:t>
      </w:r>
      <w:r w:rsidRPr="00A560CA">
        <w:rPr>
          <w:lang w:eastAsia="en-US"/>
        </w:rPr>
        <w:t xml:space="preserve">ναλύσαμε τη σημασία της </w:t>
      </w:r>
      <w:r w:rsidR="00FE5C8E">
        <w:rPr>
          <w:lang w:eastAsia="en-US"/>
        </w:rPr>
        <w:t>μ</w:t>
      </w:r>
      <w:r w:rsidRPr="00A560CA">
        <w:rPr>
          <w:lang w:eastAsia="en-US"/>
        </w:rPr>
        <w:t xml:space="preserve">ηχανικής </w:t>
      </w:r>
      <w:r w:rsidR="00FE5C8E">
        <w:rPr>
          <w:lang w:eastAsia="en-US"/>
        </w:rPr>
        <w:t>μ</w:t>
      </w:r>
      <w:r w:rsidRPr="00A560CA">
        <w:rPr>
          <w:lang w:eastAsia="en-US"/>
        </w:rPr>
        <w:t xml:space="preserve">άθησης ως βασικού εργαλείου για την ανάπτυξη των διαλογικών πρακτόρων, και πώς η ικανότητα της μηχανής να εξάγει πρότυπα από δεδομένα επιτρέπει τη δημιουργία πρακτόρων που μπορούν να προσαρμόζονται στις ανάγκες και τις προτιμήσεις των χρηστών. </w:t>
      </w:r>
    </w:p>
    <w:p w14:paraId="60B1AC5C" w14:textId="1165D989" w:rsidR="00A560CA" w:rsidRDefault="007623DB" w:rsidP="00FE5C8E">
      <w:pPr>
        <w:ind w:firstLine="576"/>
        <w:rPr>
          <w:lang w:eastAsia="en-US"/>
        </w:rPr>
      </w:pPr>
      <w:r>
        <w:rPr>
          <w:lang w:eastAsia="en-US"/>
        </w:rPr>
        <w:t>Είδαμε επίσης ότι οι</w:t>
      </w:r>
      <w:r w:rsidRPr="007623DB">
        <w:rPr>
          <w:lang w:eastAsia="en-US"/>
        </w:rPr>
        <w:t xml:space="preserve"> διάφορες τεχνικές μηχανικής μάθησης, όπως η επιβλεπόμενη, η μη επιβλεπόμενη και η ενισχυτική μάθηση, καθώς και τα νευρωνικά δίκτυα, έχουν ανοίξει νέους ορίζοντες στην αντιμετώπιση προβλημάτων που παλιότερα θεωρούνταν δύσκολα.</w:t>
      </w:r>
      <w:r w:rsidR="00A560CA" w:rsidRPr="00A560CA">
        <w:rPr>
          <w:lang w:eastAsia="en-US"/>
        </w:rPr>
        <w:t xml:space="preserve"> </w:t>
      </w:r>
    </w:p>
    <w:p w14:paraId="6E1D70CB" w14:textId="0B57181E" w:rsidR="00A560CA" w:rsidRDefault="007623DB" w:rsidP="00FE5C8E">
      <w:pPr>
        <w:ind w:firstLine="576"/>
        <w:rPr>
          <w:lang w:eastAsia="en-US"/>
        </w:rPr>
      </w:pPr>
      <w:r w:rsidRPr="007623DB">
        <w:rPr>
          <w:lang w:eastAsia="en-US"/>
        </w:rPr>
        <w:t>Συνοψίζοντας, η βαθιά μηχανική μάθηση και τα νευρωνικά δίκτυα συνδέονται στενά και χρησιμοποιούν πολλές κοινές τεχνικές και αλγόριθμους. Οι αλγόριθμοι εκπαίδευσης, βελτιστοποίησης, αξιολόγησης, και επεξεργασίας δεδομένων παίζουν καίριο ρόλο στην επίτευξη υψηλής απόδοσης των μοντέλων.</w:t>
      </w:r>
      <w:r w:rsidR="00A560CA" w:rsidRPr="00A560CA">
        <w:rPr>
          <w:lang w:eastAsia="en-US"/>
        </w:rPr>
        <w:t xml:space="preserve"> </w:t>
      </w:r>
    </w:p>
    <w:p w14:paraId="3DDC4C72" w14:textId="0D12C959" w:rsidR="00CB517B" w:rsidRDefault="00A560CA" w:rsidP="008C16E7">
      <w:pPr>
        <w:ind w:firstLine="576"/>
        <w:rPr>
          <w:lang w:eastAsia="en-US"/>
        </w:rPr>
      </w:pPr>
      <w:r w:rsidRPr="00A560CA">
        <w:rPr>
          <w:lang w:eastAsia="en-US"/>
        </w:rPr>
        <w:t xml:space="preserve">Το κεφάλαιο αυτό παρέθεσε </w:t>
      </w:r>
      <w:r w:rsidR="00005147">
        <w:rPr>
          <w:lang w:eastAsia="en-US"/>
        </w:rPr>
        <w:t>μια περιεκτική επισκόπηση</w:t>
      </w:r>
      <w:r w:rsidRPr="00A560CA">
        <w:rPr>
          <w:lang w:eastAsia="en-US"/>
        </w:rPr>
        <w:t xml:space="preserve"> του πεδίου των διαλογικών πρακτόρων και των τεχνολογιών που τους υποστηρίζουν. Καταδείξαμε τον συναρπαστικό ρόλο που διαδραματίζουν στη βελτίωση της αλληλεπίδρασης ανθρώπου-μηχανής και </w:t>
      </w:r>
      <w:r w:rsidR="007623DB">
        <w:rPr>
          <w:lang w:eastAsia="en-US"/>
        </w:rPr>
        <w:t xml:space="preserve">μέσα από την ανάλυση της Τεχνικής Νοημοσύνης διαπιστώνουμε </w:t>
      </w:r>
      <w:r w:rsidRPr="00A560CA">
        <w:rPr>
          <w:lang w:eastAsia="en-US"/>
        </w:rPr>
        <w:t xml:space="preserve"> πώς οι προοπτικές για το μέλλον είναι λαμπρές. Με την ταχεία </w:t>
      </w:r>
      <w:r w:rsidRPr="00A560CA">
        <w:rPr>
          <w:lang w:eastAsia="en-US"/>
        </w:rPr>
        <w:lastRenderedPageBreak/>
        <w:t>εξέλιξη της τεχνολογίας, αναμένουμε ότι οι διαλογικοί πράκτορες θα συνεχίσουν να διαμορφώνουν τον τρόπο με τον οποίο αλληλεπιδρούμε και αξιοποιούμε τις ψηφιακές υπηρεσίες στο μέλλον.</w:t>
      </w:r>
    </w:p>
    <w:p w14:paraId="24C323B7" w14:textId="77777777" w:rsidR="00FE5C8E" w:rsidRPr="00A71200" w:rsidRDefault="00FE5C8E" w:rsidP="008C16E7">
      <w:pPr>
        <w:ind w:firstLine="576"/>
        <w:rPr>
          <w:lang w:eastAsia="en-US"/>
        </w:rPr>
      </w:pPr>
    </w:p>
    <w:p w14:paraId="7C8B06DA" w14:textId="27399A22" w:rsidR="007E1B10" w:rsidRDefault="007E1B10" w:rsidP="007E1B10">
      <w:pPr>
        <w:pStyle w:val="Heading1"/>
      </w:pPr>
      <w:bookmarkStart w:id="42" w:name="_Toc147133953"/>
      <w:r w:rsidRPr="007E1B10">
        <w:t>Συστηματική Συγκριτική Μελέτη των Εργαλείων Ανάπτυξης Ευφυών Διαλογικών Πρακτόρων</w:t>
      </w:r>
      <w:bookmarkEnd w:id="42"/>
    </w:p>
    <w:p w14:paraId="7C92E41C" w14:textId="77777777" w:rsidR="007E1B10" w:rsidRDefault="007E1B10" w:rsidP="007E1B10">
      <w:pPr>
        <w:rPr>
          <w:lang w:eastAsia="en-US"/>
        </w:rPr>
      </w:pPr>
    </w:p>
    <w:p w14:paraId="33F77EFF" w14:textId="5A76AD79" w:rsidR="007E1B10" w:rsidRDefault="007E1B10" w:rsidP="008671EF">
      <w:pPr>
        <w:ind w:firstLine="432"/>
        <w:rPr>
          <w:lang w:eastAsia="en-US"/>
        </w:rPr>
      </w:pPr>
      <w:r w:rsidRPr="007D0ABF">
        <w:rPr>
          <w:lang w:eastAsia="en-US"/>
        </w:rPr>
        <w:t>Το τρίτο κεφάλαιο της πτυχιακής εργασίας αφορά την "</w:t>
      </w:r>
      <w:r w:rsidR="00AF5FDA">
        <w:rPr>
          <w:lang w:eastAsia="en-US"/>
        </w:rPr>
        <w:t>Συγκριτική μελέτη των εργαλείων ανάπτυξης ευφυών διαλογικών πρακτόρων</w:t>
      </w:r>
      <w:r w:rsidRPr="007D0ABF">
        <w:rPr>
          <w:lang w:eastAsia="en-US"/>
        </w:rPr>
        <w:t xml:space="preserve">" και </w:t>
      </w:r>
      <w:r w:rsidR="00AF5FDA">
        <w:rPr>
          <w:lang w:eastAsia="en-US"/>
        </w:rPr>
        <w:t>μαζί με τα επόμενα κεφάλαιο αποτελεί τον πυλώνα της πτυχιακής εργασίας</w:t>
      </w:r>
      <w:r w:rsidRPr="007D0ABF">
        <w:rPr>
          <w:lang w:eastAsia="en-US"/>
        </w:rPr>
        <w:t>. Σε αυτό το κεφάλαιο, θα εξετ</w:t>
      </w:r>
      <w:r w:rsidR="008671EF">
        <w:rPr>
          <w:lang w:eastAsia="en-US"/>
        </w:rPr>
        <w:t>αστούν τα</w:t>
      </w:r>
      <w:r w:rsidRPr="007D0ABF">
        <w:rPr>
          <w:lang w:eastAsia="en-US"/>
        </w:rPr>
        <w:t xml:space="preserve"> </w:t>
      </w:r>
      <w:r w:rsidR="00AF5FDA">
        <w:rPr>
          <w:lang w:eastAsia="en-US"/>
        </w:rPr>
        <w:t>διάφορα εργαλεία διαλογικών πρακτόρων που υπάρχουν</w:t>
      </w:r>
      <w:r w:rsidR="008671EF">
        <w:rPr>
          <w:lang w:eastAsia="en-US"/>
        </w:rPr>
        <w:t>, θα αναλυθούν τα χαρακτηριστικά τους, έπειτα θα αξιολογηθούν και θα τα συγκριθούν και τέλος θα γίνει η επιλογή κάποιου εργαλείου για την ανάπτυξη ενός διαλογικού πράκτορα.</w:t>
      </w:r>
    </w:p>
    <w:p w14:paraId="15E9D300" w14:textId="77777777" w:rsidR="008671EF" w:rsidRPr="007D0ABF" w:rsidRDefault="008671EF" w:rsidP="008671EF">
      <w:pPr>
        <w:ind w:firstLine="432"/>
        <w:rPr>
          <w:lang w:eastAsia="en-US"/>
        </w:rPr>
      </w:pPr>
    </w:p>
    <w:p w14:paraId="1863EEFF" w14:textId="048D255E" w:rsidR="007E1B10" w:rsidRDefault="000E52C4" w:rsidP="00335575">
      <w:pPr>
        <w:pStyle w:val="Heading2"/>
      </w:pPr>
      <w:bookmarkStart w:id="43" w:name="_Toc147133954"/>
      <w:r w:rsidRPr="000E52C4">
        <w:t>Εργαλεία Ανάπτυξης Ευφυών Διαλογικών Πρακτόρων</w:t>
      </w:r>
      <w:bookmarkEnd w:id="43"/>
    </w:p>
    <w:p w14:paraId="35DF3DB2" w14:textId="77777777" w:rsidR="00627F12" w:rsidRPr="00627F12" w:rsidRDefault="00627F12" w:rsidP="00627F12">
      <w:pPr>
        <w:rPr>
          <w:lang w:eastAsia="en-US"/>
        </w:rPr>
      </w:pPr>
    </w:p>
    <w:p w14:paraId="0B6F85ED" w14:textId="38806720" w:rsidR="00134846" w:rsidRDefault="00627F12" w:rsidP="00627F12">
      <w:pPr>
        <w:ind w:firstLine="576"/>
        <w:rPr>
          <w:lang w:eastAsia="en-US"/>
        </w:rPr>
      </w:pPr>
      <w:r w:rsidRPr="00627F12">
        <w:rPr>
          <w:lang w:eastAsia="en-US"/>
        </w:rPr>
        <w:t xml:space="preserve">Ο τομέας της ανάπτυξης ευφυών διαλογικών πρακτόρων εμπεριέχει ποικίλα εργαλεία, βιβλιοθήκες και πλατφόρμες που χρησιμοποιούνται για τη δημιουργία αυτών των προηγμένων συστημάτων. Κάποια από αυτά τα εργαλεία </w:t>
      </w:r>
      <w:r w:rsidR="00CD35C6">
        <w:rPr>
          <w:lang w:eastAsia="en-US"/>
        </w:rPr>
        <w:t>είναι</w:t>
      </w:r>
      <w:r w:rsidRPr="00627F12">
        <w:rPr>
          <w:lang w:eastAsia="en-US"/>
        </w:rPr>
        <w:t>:</w:t>
      </w:r>
    </w:p>
    <w:p w14:paraId="2F8D78A9" w14:textId="615AACE1" w:rsidR="00CD35C6" w:rsidRDefault="00CD35C6" w:rsidP="00627F12">
      <w:pPr>
        <w:ind w:firstLine="576"/>
        <w:rPr>
          <w:lang w:eastAsia="en-US"/>
        </w:rPr>
      </w:pPr>
    </w:p>
    <w:p w14:paraId="6EA72A7F" w14:textId="30D9A7C3" w:rsidR="00CD35C6" w:rsidRDefault="00CD35C6" w:rsidP="00335575">
      <w:pPr>
        <w:pStyle w:val="Heading3"/>
        <w:rPr>
          <w:lang w:val="en-US"/>
        </w:rPr>
      </w:pPr>
      <w:bookmarkStart w:id="44" w:name="_Toc147133955"/>
      <w:r>
        <w:rPr>
          <w:lang w:val="en-US"/>
        </w:rPr>
        <w:t>DialogFlow</w:t>
      </w:r>
      <w:bookmarkEnd w:id="44"/>
    </w:p>
    <w:p w14:paraId="3836FECC" w14:textId="3FEB9AC4" w:rsidR="00CD35C6" w:rsidRDefault="00CD35C6" w:rsidP="00CD35C6">
      <w:pPr>
        <w:ind w:left="576"/>
        <w:rPr>
          <w:lang w:val="en-US" w:eastAsia="en-US"/>
        </w:rPr>
      </w:pPr>
    </w:p>
    <w:p w14:paraId="4C9D2BA4" w14:textId="209D815C" w:rsidR="00CD35C6" w:rsidRDefault="00CD35C6" w:rsidP="00CD35C6">
      <w:pPr>
        <w:ind w:firstLine="576"/>
        <w:rPr>
          <w:lang w:eastAsia="en-US"/>
        </w:rPr>
      </w:pPr>
      <w:r w:rsidRPr="00CD35C6">
        <w:rPr>
          <w:lang w:eastAsia="en-US"/>
        </w:rPr>
        <w:t xml:space="preserve">Το </w:t>
      </w:r>
      <w:r w:rsidRPr="00D70BFF">
        <w:rPr>
          <w:i/>
          <w:iCs/>
          <w:lang w:val="en-US" w:eastAsia="en-US"/>
        </w:rPr>
        <w:t>DialogFlow</w:t>
      </w:r>
      <w:r w:rsidRPr="00CD35C6">
        <w:rPr>
          <w:lang w:eastAsia="en-US"/>
        </w:rPr>
        <w:t xml:space="preserve"> είναι μια υπηρεσία που παρέχεται από τη </w:t>
      </w:r>
      <w:r w:rsidRPr="00D70BFF">
        <w:rPr>
          <w:i/>
          <w:iCs/>
          <w:lang w:val="en-US" w:eastAsia="en-US"/>
        </w:rPr>
        <w:t>Google</w:t>
      </w:r>
      <w:r w:rsidRPr="00CD35C6">
        <w:rPr>
          <w:lang w:eastAsia="en-US"/>
        </w:rPr>
        <w:t xml:space="preserve"> και χρησιμοποιείται για τη δημιουργία </w:t>
      </w:r>
      <w:r w:rsidRPr="00CD35C6">
        <w:rPr>
          <w:lang w:val="en-US" w:eastAsia="en-US"/>
        </w:rPr>
        <w:t>chatbots</w:t>
      </w:r>
      <w:r w:rsidRPr="00CD35C6">
        <w:rPr>
          <w:lang w:eastAsia="en-US"/>
        </w:rPr>
        <w:t xml:space="preserve"> και εφαρμογών που ανταποκρίνονται σε φωνητικές εντολές. Αρχικά δημιουργήθηκε με το όνομα "</w:t>
      </w:r>
      <w:r w:rsidRPr="00D70BFF">
        <w:rPr>
          <w:i/>
          <w:iCs/>
          <w:lang w:val="en-US" w:eastAsia="en-US"/>
        </w:rPr>
        <w:t>API</w:t>
      </w:r>
      <w:r w:rsidRPr="00D70BFF">
        <w:rPr>
          <w:i/>
          <w:iCs/>
          <w:lang w:eastAsia="en-US"/>
        </w:rPr>
        <w:t>.</w:t>
      </w:r>
      <w:r w:rsidRPr="00D70BFF">
        <w:rPr>
          <w:i/>
          <w:iCs/>
          <w:lang w:val="en-US" w:eastAsia="en-US"/>
        </w:rPr>
        <w:t>AI</w:t>
      </w:r>
      <w:r w:rsidRPr="00CD35C6">
        <w:rPr>
          <w:lang w:eastAsia="en-US"/>
        </w:rPr>
        <w:t xml:space="preserve">" και αργότερα ανακοινώθηκε ως </w:t>
      </w:r>
      <w:r w:rsidRPr="00D70BFF">
        <w:rPr>
          <w:i/>
          <w:iCs/>
          <w:lang w:val="en-US" w:eastAsia="en-US"/>
        </w:rPr>
        <w:t>DialogFlow</w:t>
      </w:r>
      <w:r w:rsidRPr="00CD35C6">
        <w:rPr>
          <w:lang w:eastAsia="en-US"/>
        </w:rPr>
        <w:t xml:space="preserve"> από τη </w:t>
      </w:r>
      <w:r w:rsidRPr="00D70BFF">
        <w:rPr>
          <w:i/>
          <w:iCs/>
          <w:lang w:val="en-US" w:eastAsia="en-US"/>
        </w:rPr>
        <w:t>Google</w:t>
      </w:r>
      <w:r w:rsidRPr="00CD35C6">
        <w:rPr>
          <w:lang w:eastAsia="en-US"/>
        </w:rPr>
        <w:t>.</w:t>
      </w:r>
      <w:r w:rsidR="009446C4" w:rsidRPr="009446C4">
        <w:rPr>
          <w:lang w:eastAsia="en-US"/>
        </w:rPr>
        <w:t xml:space="preserve"> Ο στόχος του </w:t>
      </w:r>
      <w:r w:rsidR="009446C4" w:rsidRPr="00D70BFF">
        <w:rPr>
          <w:i/>
          <w:iCs/>
          <w:lang w:eastAsia="en-US"/>
        </w:rPr>
        <w:t>DialogFlow</w:t>
      </w:r>
      <w:r w:rsidR="009446C4" w:rsidRPr="009446C4">
        <w:rPr>
          <w:lang w:eastAsia="en-US"/>
        </w:rPr>
        <w:t xml:space="preserve"> είναι να παρέχει ένα εργαλείο που επιτρέπει στους προγραμματιστές να δημιουργούν εύκολα συστήματα συνομιλίας</w:t>
      </w:r>
      <w:r w:rsidR="0092769C">
        <w:rPr>
          <w:lang w:eastAsia="en-US"/>
        </w:rPr>
        <w:t>. Κάποια από τα πλεονεκτήματα και τα μειονεκτήματά του είναι τα εξής:</w:t>
      </w:r>
    </w:p>
    <w:p w14:paraId="557865F6" w14:textId="77777777" w:rsidR="0092769C" w:rsidRDefault="0092769C" w:rsidP="00CD35C6">
      <w:pPr>
        <w:ind w:firstLine="576"/>
        <w:rPr>
          <w:lang w:eastAsia="en-US"/>
        </w:rPr>
      </w:pPr>
    </w:p>
    <w:p w14:paraId="369488DC" w14:textId="77777777" w:rsidR="0092769C" w:rsidRDefault="0092769C" w:rsidP="00CD35C6">
      <w:pPr>
        <w:ind w:firstLine="576"/>
        <w:rPr>
          <w:lang w:eastAsia="en-US"/>
        </w:rPr>
      </w:pPr>
      <w:r w:rsidRPr="0092769C">
        <w:rPr>
          <w:b/>
          <w:bCs/>
          <w:lang w:eastAsia="en-US"/>
        </w:rPr>
        <w:t>Πλεονεκτήματα</w:t>
      </w:r>
      <w:r w:rsidRPr="0092769C">
        <w:rPr>
          <w:lang w:eastAsia="en-US"/>
        </w:rPr>
        <w:t xml:space="preserve">: </w:t>
      </w:r>
    </w:p>
    <w:p w14:paraId="3EA8AFE1" w14:textId="4B581CC1" w:rsidR="0092769C" w:rsidRDefault="0092769C" w:rsidP="006A4DBA">
      <w:pPr>
        <w:pStyle w:val="ListParagraph"/>
        <w:numPr>
          <w:ilvl w:val="0"/>
          <w:numId w:val="7"/>
        </w:numPr>
        <w:rPr>
          <w:lang w:eastAsia="en-US"/>
        </w:rPr>
      </w:pPr>
      <w:r w:rsidRPr="0092769C">
        <w:rPr>
          <w:b/>
          <w:bCs/>
          <w:lang w:eastAsia="en-US"/>
        </w:rPr>
        <w:t>Εύκολη Χρήση</w:t>
      </w:r>
      <w:r w:rsidRPr="0092769C">
        <w:rPr>
          <w:lang w:eastAsia="en-US"/>
        </w:rPr>
        <w:t xml:space="preserve">: Έχει εύχρηστο γραφικό περιβάλλον για την ανάπτυξη </w:t>
      </w:r>
      <w:r w:rsidR="00D70BFF">
        <w:rPr>
          <w:i/>
          <w:iCs/>
          <w:lang w:val="en-US" w:eastAsia="en-US"/>
        </w:rPr>
        <w:t>C</w:t>
      </w:r>
      <w:r w:rsidRPr="00D70BFF">
        <w:rPr>
          <w:i/>
          <w:iCs/>
          <w:lang w:eastAsia="en-US"/>
        </w:rPr>
        <w:t>hatbots</w:t>
      </w:r>
      <w:r w:rsidRPr="0092769C">
        <w:rPr>
          <w:lang w:eastAsia="en-US"/>
        </w:rPr>
        <w:t xml:space="preserve">, καθιστώντας το κατάλληλο για αρχάριους προγραμματιστές. </w:t>
      </w:r>
    </w:p>
    <w:p w14:paraId="0A057EBC" w14:textId="77777777" w:rsidR="0092769C" w:rsidRDefault="0092769C" w:rsidP="001E7ED8">
      <w:pPr>
        <w:ind w:left="936"/>
        <w:rPr>
          <w:lang w:eastAsia="en-US"/>
        </w:rPr>
      </w:pPr>
    </w:p>
    <w:p w14:paraId="32298893" w14:textId="0FDBA3D4" w:rsidR="0092769C" w:rsidRDefault="0092769C" w:rsidP="006A4DBA">
      <w:pPr>
        <w:pStyle w:val="ListParagraph"/>
        <w:numPr>
          <w:ilvl w:val="0"/>
          <w:numId w:val="7"/>
        </w:numPr>
        <w:rPr>
          <w:lang w:eastAsia="en-US"/>
        </w:rPr>
      </w:pPr>
      <w:r w:rsidRPr="0092769C">
        <w:rPr>
          <w:b/>
          <w:bCs/>
          <w:lang w:eastAsia="en-US"/>
        </w:rPr>
        <w:t>Ενσωμάτωση με Άλλες Υπηρεσίες Google</w:t>
      </w:r>
      <w:r w:rsidRPr="0092769C">
        <w:rPr>
          <w:lang w:eastAsia="en-US"/>
        </w:rPr>
        <w:t xml:space="preserve">: Είναι ευέλικτο και μπορεί να ενσωματωθεί εύκολα με άλλες υπηρεσίες της </w:t>
      </w:r>
      <w:r w:rsidRPr="00D70BFF">
        <w:rPr>
          <w:i/>
          <w:iCs/>
          <w:lang w:eastAsia="en-US"/>
        </w:rPr>
        <w:t>Google</w:t>
      </w:r>
      <w:r w:rsidRPr="0092769C">
        <w:rPr>
          <w:lang w:eastAsia="en-US"/>
        </w:rPr>
        <w:t xml:space="preserve">. </w:t>
      </w:r>
    </w:p>
    <w:p w14:paraId="7828B1F6" w14:textId="77777777" w:rsidR="0092769C" w:rsidRDefault="0092769C" w:rsidP="0092769C">
      <w:pPr>
        <w:rPr>
          <w:lang w:eastAsia="en-US"/>
        </w:rPr>
      </w:pPr>
    </w:p>
    <w:p w14:paraId="27F7E386" w14:textId="6BE06285" w:rsidR="0092769C" w:rsidRDefault="0092769C" w:rsidP="006A4DBA">
      <w:pPr>
        <w:pStyle w:val="ListParagraph"/>
        <w:numPr>
          <w:ilvl w:val="0"/>
          <w:numId w:val="7"/>
        </w:numPr>
        <w:rPr>
          <w:lang w:eastAsia="en-US"/>
        </w:rPr>
      </w:pPr>
      <w:r w:rsidRPr="0092769C">
        <w:rPr>
          <w:b/>
          <w:bCs/>
          <w:lang w:eastAsia="en-US"/>
        </w:rPr>
        <w:t>Δωρεάν Προτεινόμενη Χρήση</w:t>
      </w:r>
      <w:r w:rsidRPr="0092769C">
        <w:rPr>
          <w:lang w:eastAsia="en-US"/>
        </w:rPr>
        <w:t xml:space="preserve">: Προσφέρει ένα δωρεάν επίπεδο χρήσης, κατάλληλο για περιορισμένες εφαρμογές. </w:t>
      </w:r>
    </w:p>
    <w:p w14:paraId="1A30762A" w14:textId="77777777" w:rsidR="0092769C" w:rsidRDefault="0092769C" w:rsidP="00CD35C6">
      <w:pPr>
        <w:ind w:firstLine="576"/>
        <w:rPr>
          <w:lang w:eastAsia="en-US"/>
        </w:rPr>
      </w:pPr>
    </w:p>
    <w:p w14:paraId="259756D5" w14:textId="77777777" w:rsidR="0092769C" w:rsidRDefault="0092769C" w:rsidP="00CD35C6">
      <w:pPr>
        <w:ind w:firstLine="576"/>
        <w:rPr>
          <w:lang w:eastAsia="en-US"/>
        </w:rPr>
      </w:pPr>
      <w:r w:rsidRPr="0092769C">
        <w:rPr>
          <w:b/>
          <w:bCs/>
          <w:lang w:eastAsia="en-US"/>
        </w:rPr>
        <w:lastRenderedPageBreak/>
        <w:t>Μειονεκτήματα</w:t>
      </w:r>
      <w:r w:rsidRPr="0092769C">
        <w:rPr>
          <w:lang w:eastAsia="en-US"/>
        </w:rPr>
        <w:t xml:space="preserve">: </w:t>
      </w:r>
    </w:p>
    <w:p w14:paraId="02ABC949" w14:textId="77777777" w:rsidR="0092769C" w:rsidRDefault="0092769C" w:rsidP="00CD35C6">
      <w:pPr>
        <w:ind w:firstLine="576"/>
        <w:rPr>
          <w:lang w:eastAsia="en-US"/>
        </w:rPr>
      </w:pPr>
      <w:r w:rsidRPr="0092769C">
        <w:rPr>
          <w:b/>
          <w:bCs/>
          <w:lang w:eastAsia="en-US"/>
        </w:rPr>
        <w:t>Περιορισμένος Έλεγχος Συνομιλίας</w:t>
      </w:r>
      <w:r w:rsidRPr="0092769C">
        <w:rPr>
          <w:lang w:eastAsia="en-US"/>
        </w:rPr>
        <w:t xml:space="preserve">: Ορισμένες φορές οι προγραμματιστές ενδέχεται να αντιμετωπίσουν περιορισμούς στον έλεγχο της συνομιλίας. </w:t>
      </w:r>
    </w:p>
    <w:p w14:paraId="64E4241B" w14:textId="39EAE04D" w:rsidR="0092769C" w:rsidRDefault="0092769C" w:rsidP="00CD35C6">
      <w:pPr>
        <w:ind w:firstLine="576"/>
        <w:rPr>
          <w:lang w:eastAsia="en-US"/>
        </w:rPr>
      </w:pPr>
      <w:r w:rsidRPr="0092769C">
        <w:rPr>
          <w:b/>
          <w:bCs/>
          <w:lang w:eastAsia="en-US"/>
        </w:rPr>
        <w:t>Εξαρτηση από την Google</w:t>
      </w:r>
      <w:r w:rsidRPr="0092769C">
        <w:rPr>
          <w:lang w:eastAsia="en-US"/>
        </w:rPr>
        <w:t xml:space="preserve">: Είναι στενά συνδεδεμένο με τις υπηρεσίες της </w:t>
      </w:r>
      <w:r w:rsidRPr="00FD297E">
        <w:rPr>
          <w:i/>
          <w:iCs/>
          <w:lang w:eastAsia="en-US"/>
        </w:rPr>
        <w:t>Google</w:t>
      </w:r>
      <w:r w:rsidRPr="0092769C">
        <w:rPr>
          <w:lang w:eastAsia="en-US"/>
        </w:rPr>
        <w:t>, κάτι που μπορεί να περιορίζει την ευελιξία.</w:t>
      </w:r>
    </w:p>
    <w:p w14:paraId="78AC20FC" w14:textId="09BEBA4C" w:rsidR="00CB4E31" w:rsidRDefault="0092769C" w:rsidP="00C26D76">
      <w:pPr>
        <w:rPr>
          <w:lang w:eastAsia="en-US"/>
        </w:rPr>
      </w:pPr>
      <w:r>
        <w:rPr>
          <w:lang w:eastAsia="en-US"/>
        </w:rPr>
        <w:tab/>
      </w:r>
    </w:p>
    <w:p w14:paraId="2A9BF1AA" w14:textId="7785A146" w:rsidR="00C26D76" w:rsidRDefault="00C26D76" w:rsidP="00C26D76">
      <w:pPr>
        <w:pStyle w:val="Heading3"/>
      </w:pPr>
      <w:bookmarkStart w:id="45" w:name="_Toc147133956"/>
      <w:r w:rsidRPr="00C26D76">
        <w:t>Microsoft Bot Framework</w:t>
      </w:r>
      <w:bookmarkEnd w:id="45"/>
    </w:p>
    <w:p w14:paraId="6EF63CC1" w14:textId="3ACDCF8E" w:rsidR="00C26D76" w:rsidRDefault="00C26D76" w:rsidP="007549C4">
      <w:pPr>
        <w:ind w:left="576"/>
      </w:pPr>
    </w:p>
    <w:p w14:paraId="50CB2655" w14:textId="1DF072BB" w:rsidR="007549C4" w:rsidRPr="0092769C" w:rsidRDefault="00A530A0" w:rsidP="00A530A0">
      <w:pPr>
        <w:ind w:firstLine="576"/>
      </w:pPr>
      <w:r w:rsidRPr="00A530A0">
        <w:t xml:space="preserve">Το </w:t>
      </w:r>
      <w:r w:rsidRPr="00FD297E">
        <w:rPr>
          <w:i/>
          <w:iCs/>
          <w:lang w:val="en-US"/>
        </w:rPr>
        <w:t>Microsoft</w:t>
      </w:r>
      <w:r w:rsidRPr="00FD297E">
        <w:rPr>
          <w:i/>
          <w:iCs/>
        </w:rPr>
        <w:t xml:space="preserve"> </w:t>
      </w:r>
      <w:r w:rsidRPr="00FD297E">
        <w:rPr>
          <w:i/>
          <w:iCs/>
          <w:lang w:val="en-US"/>
        </w:rPr>
        <w:t>Bot</w:t>
      </w:r>
      <w:r w:rsidRPr="00FD297E">
        <w:rPr>
          <w:i/>
          <w:iCs/>
        </w:rPr>
        <w:t xml:space="preserve"> </w:t>
      </w:r>
      <w:r w:rsidRPr="00FD297E">
        <w:rPr>
          <w:i/>
          <w:iCs/>
          <w:lang w:val="en-US"/>
        </w:rPr>
        <w:t>Framework</w:t>
      </w:r>
      <w:r w:rsidRPr="00A530A0">
        <w:t xml:space="preserve"> είναι ένα πλαίσιο που αναπτύχθηκε από τη </w:t>
      </w:r>
      <w:r w:rsidRPr="00FD297E">
        <w:rPr>
          <w:i/>
          <w:iCs/>
          <w:lang w:val="en-US"/>
        </w:rPr>
        <w:t>Microsoft</w:t>
      </w:r>
      <w:r w:rsidRPr="00A530A0">
        <w:t xml:space="preserve"> για τη δημιουργία, τη διαχείριση και την εκτέλεση </w:t>
      </w:r>
      <w:r w:rsidR="00FD297E" w:rsidRPr="00FD297E">
        <w:rPr>
          <w:i/>
          <w:iCs/>
          <w:lang w:val="en-US"/>
        </w:rPr>
        <w:t>C</w:t>
      </w:r>
      <w:r w:rsidRPr="00FD297E">
        <w:rPr>
          <w:i/>
          <w:iCs/>
          <w:lang w:val="en-US"/>
        </w:rPr>
        <w:t>hatbots</w:t>
      </w:r>
      <w:r w:rsidRPr="00A530A0">
        <w:t>. Είναι ένα εργαλείο που επιτρέπει στους προγραμματιστές να δημιουργήσουν εφαρμογές που επικοινωνούν με τους χρήστες μέσω φυσικής γλώσσας, εκμεταλλευόμενοι τεχνολογίες όπως η αναγνώριση φωνής και η κατανόηση φυσικής γλώσσας.</w:t>
      </w:r>
      <w:r w:rsidR="007549C4">
        <w:t xml:space="preserve"> </w:t>
      </w:r>
      <w:r w:rsidR="0092769C">
        <w:t xml:space="preserve">Όπως και το </w:t>
      </w:r>
      <w:r w:rsidR="0092769C" w:rsidRPr="00FD297E">
        <w:rPr>
          <w:i/>
          <w:iCs/>
          <w:lang w:val="en-US"/>
        </w:rPr>
        <w:t>DialogFlow</w:t>
      </w:r>
      <w:r w:rsidR="0092769C" w:rsidRPr="0092769C">
        <w:t xml:space="preserve"> </w:t>
      </w:r>
      <w:r w:rsidR="0092769C">
        <w:t>έτσι και εδώ θα δούμε κάποια θετικά και αρνητικά, όπως τα εξής:</w:t>
      </w:r>
    </w:p>
    <w:p w14:paraId="597466AD" w14:textId="77777777" w:rsidR="0092769C" w:rsidRDefault="0092769C" w:rsidP="003A5B51"/>
    <w:p w14:paraId="7F7893ED" w14:textId="77777777" w:rsidR="0092769C" w:rsidRDefault="0092769C" w:rsidP="0092769C">
      <w:pPr>
        <w:ind w:firstLine="576"/>
      </w:pPr>
      <w:r w:rsidRPr="0092769C">
        <w:rPr>
          <w:b/>
          <w:bCs/>
        </w:rPr>
        <w:t>Πλεονεκτήματα</w:t>
      </w:r>
      <w:r w:rsidRPr="0092769C">
        <w:t xml:space="preserve">: </w:t>
      </w:r>
    </w:p>
    <w:p w14:paraId="7429F5D2" w14:textId="14FF3641" w:rsidR="0092769C" w:rsidRDefault="0092769C" w:rsidP="006A4DBA">
      <w:pPr>
        <w:pStyle w:val="ListParagraph"/>
        <w:numPr>
          <w:ilvl w:val="0"/>
          <w:numId w:val="8"/>
        </w:numPr>
      </w:pPr>
      <w:r w:rsidRPr="0092769C">
        <w:rPr>
          <w:b/>
          <w:bCs/>
        </w:rPr>
        <w:t>Ευέλικτο</w:t>
      </w:r>
      <w:r w:rsidRPr="0092769C">
        <w:t xml:space="preserve">: Υποστηρίζει πολλές γλώσσες προγραμματισμού και είναι ευέλικτο σε ό,τι αφορά την ανάπτυξη. </w:t>
      </w:r>
    </w:p>
    <w:p w14:paraId="1DD10786" w14:textId="77777777" w:rsidR="0092769C" w:rsidRDefault="0092769C" w:rsidP="001E7ED8">
      <w:pPr>
        <w:ind w:left="936"/>
      </w:pPr>
    </w:p>
    <w:p w14:paraId="4A7E99FA" w14:textId="7DA7DE54" w:rsidR="0092769C" w:rsidRDefault="0092769C" w:rsidP="006A4DBA">
      <w:pPr>
        <w:pStyle w:val="ListParagraph"/>
        <w:numPr>
          <w:ilvl w:val="0"/>
          <w:numId w:val="8"/>
        </w:numPr>
      </w:pPr>
      <w:r w:rsidRPr="0092769C">
        <w:rPr>
          <w:b/>
          <w:bCs/>
        </w:rPr>
        <w:t>Ενσωμάτωση με Άλλα Προϊόντα Microsoft</w:t>
      </w:r>
      <w:r w:rsidRPr="0092769C">
        <w:t xml:space="preserve">: Μπορεί εύκολα να συνδεθεί και να ενσωματωθεί με άλλα προϊόντα και υπηρεσίες της </w:t>
      </w:r>
      <w:r w:rsidRPr="00FD297E">
        <w:rPr>
          <w:i/>
          <w:iCs/>
        </w:rPr>
        <w:t>Microsoft</w:t>
      </w:r>
      <w:r w:rsidRPr="0092769C">
        <w:t xml:space="preserve">, όπως το </w:t>
      </w:r>
      <w:r w:rsidRPr="00FD297E">
        <w:rPr>
          <w:i/>
          <w:iCs/>
        </w:rPr>
        <w:t>Azure</w:t>
      </w:r>
      <w:r w:rsidRPr="0092769C">
        <w:t xml:space="preserve"> και το </w:t>
      </w:r>
      <w:r w:rsidRPr="00FD297E">
        <w:rPr>
          <w:i/>
          <w:iCs/>
        </w:rPr>
        <w:t>Microsoft 365</w:t>
      </w:r>
      <w:r w:rsidRPr="0092769C">
        <w:t xml:space="preserve">. </w:t>
      </w:r>
    </w:p>
    <w:p w14:paraId="2C092F75" w14:textId="77777777" w:rsidR="00FD297E" w:rsidRDefault="00FD297E" w:rsidP="001E7ED8">
      <w:pPr>
        <w:ind w:left="936"/>
      </w:pPr>
    </w:p>
    <w:p w14:paraId="3B4D3A5D" w14:textId="1CC4D8B4" w:rsidR="0092769C" w:rsidRDefault="0092769C" w:rsidP="006A4DBA">
      <w:pPr>
        <w:pStyle w:val="ListParagraph"/>
        <w:numPr>
          <w:ilvl w:val="0"/>
          <w:numId w:val="8"/>
        </w:numPr>
      </w:pPr>
      <w:r w:rsidRPr="0092769C">
        <w:rPr>
          <w:b/>
          <w:bCs/>
        </w:rPr>
        <w:t>Καλή Τεκμηρίωση</w:t>
      </w:r>
      <w:r w:rsidRPr="0092769C">
        <w:t xml:space="preserve">: Διαθέτει καλή τεκμηρίωση και ενεργή κοινότητα υποστήριξης. </w:t>
      </w:r>
    </w:p>
    <w:p w14:paraId="46BA3FD7" w14:textId="77777777" w:rsidR="0092769C" w:rsidRDefault="0092769C" w:rsidP="0092769C">
      <w:pPr>
        <w:ind w:firstLine="576"/>
      </w:pPr>
    </w:p>
    <w:p w14:paraId="35DA4DD1" w14:textId="77777777" w:rsidR="0092769C" w:rsidRDefault="0092769C" w:rsidP="0092769C">
      <w:pPr>
        <w:ind w:firstLine="576"/>
      </w:pPr>
      <w:r w:rsidRPr="0092769C">
        <w:rPr>
          <w:b/>
          <w:bCs/>
        </w:rPr>
        <w:t>Μειονεκτήματα</w:t>
      </w:r>
      <w:r w:rsidRPr="0092769C">
        <w:t xml:space="preserve">: </w:t>
      </w:r>
    </w:p>
    <w:p w14:paraId="2CE29270" w14:textId="6675E717" w:rsidR="0092769C" w:rsidRDefault="0092769C" w:rsidP="006A4DBA">
      <w:pPr>
        <w:pStyle w:val="ListParagraph"/>
        <w:numPr>
          <w:ilvl w:val="0"/>
          <w:numId w:val="9"/>
        </w:numPr>
      </w:pPr>
      <w:r w:rsidRPr="0092769C">
        <w:rPr>
          <w:b/>
          <w:bCs/>
        </w:rPr>
        <w:t>Περίπλοκη Εγκατάσταση</w:t>
      </w:r>
      <w:r w:rsidRPr="0092769C">
        <w:t xml:space="preserve">: Η εγκατάσταση και η ρύθμιση μπορεί να είναι πιο πολύπλοκη σε σύγκριση με άλλα πλαίσια. </w:t>
      </w:r>
    </w:p>
    <w:p w14:paraId="542F48BA" w14:textId="77777777" w:rsidR="0092769C" w:rsidRDefault="0092769C" w:rsidP="0092769C">
      <w:pPr>
        <w:ind w:left="936"/>
      </w:pPr>
    </w:p>
    <w:p w14:paraId="06801162" w14:textId="12E82D03" w:rsidR="003A5B51" w:rsidRDefault="0092769C" w:rsidP="006A4DBA">
      <w:pPr>
        <w:pStyle w:val="ListParagraph"/>
        <w:numPr>
          <w:ilvl w:val="0"/>
          <w:numId w:val="9"/>
        </w:numPr>
      </w:pPr>
      <w:r w:rsidRPr="0092769C">
        <w:rPr>
          <w:b/>
          <w:bCs/>
        </w:rPr>
        <w:t>Περιορισμένη Δωρεάν Χρήση</w:t>
      </w:r>
      <w:r w:rsidRPr="0092769C">
        <w:t>: Το κόστος μπορεί να αυξηθεί για μεγαλύτερες και πιο προηγμένες εφαρμογές.</w:t>
      </w:r>
    </w:p>
    <w:p w14:paraId="52CCFC6F" w14:textId="03B53363" w:rsidR="003A5B51" w:rsidRDefault="003A5B51" w:rsidP="003A5B51">
      <w:pPr>
        <w:pStyle w:val="Heading3"/>
        <w:rPr>
          <w:lang w:val="en-US"/>
        </w:rPr>
      </w:pPr>
      <w:bookmarkStart w:id="46" w:name="_Toc147133957"/>
      <w:r>
        <w:rPr>
          <w:lang w:val="en-US"/>
        </w:rPr>
        <w:t>Rasa</w:t>
      </w:r>
      <w:bookmarkEnd w:id="46"/>
    </w:p>
    <w:p w14:paraId="72B83C9D" w14:textId="399DD00A" w:rsidR="003A5B51" w:rsidRDefault="003A5B51" w:rsidP="003A5B51">
      <w:pPr>
        <w:rPr>
          <w:lang w:val="en-US"/>
        </w:rPr>
      </w:pPr>
    </w:p>
    <w:p w14:paraId="1857C159" w14:textId="77777777" w:rsidR="009D2591" w:rsidRDefault="003A5B51" w:rsidP="009D2591">
      <w:pPr>
        <w:ind w:firstLine="576"/>
        <w:rPr>
          <w:lang w:eastAsia="en-US"/>
        </w:rPr>
      </w:pPr>
      <w:r w:rsidRPr="003A5B51">
        <w:t xml:space="preserve">Το </w:t>
      </w:r>
      <w:r w:rsidRPr="00FD297E">
        <w:rPr>
          <w:i/>
          <w:iCs/>
        </w:rPr>
        <w:t>Rasa</w:t>
      </w:r>
      <w:r w:rsidRPr="003A5B51">
        <w:t xml:space="preserve"> είναι ένα </w:t>
      </w:r>
      <w:r>
        <w:t>λογισμικό ανάπτυξης διαλογικών πρακτόρων</w:t>
      </w:r>
      <w:r w:rsidRPr="003A5B51">
        <w:t xml:space="preserve"> ανοιχτού κώδικα, που σημαίνει ότι ο κώδικας του είναι προσβάσιμος και μπορεί να τροποποιηθεί από το κοινό. Αυτό παρέχει μεγάλη ευελιξία και δυνατότητα προσαρμογής.</w:t>
      </w:r>
      <w:r w:rsidR="009D2591">
        <w:t xml:space="preserve"> </w:t>
      </w:r>
      <w:r w:rsidR="009D2591">
        <w:rPr>
          <w:lang w:eastAsia="en-US"/>
        </w:rPr>
        <w:t>Κάποια από τα πλεονεκτήματα και τα μειονεκτήματά του είναι τα εξής:</w:t>
      </w:r>
    </w:p>
    <w:p w14:paraId="7642E44C" w14:textId="111D2604" w:rsidR="003A5B51" w:rsidRDefault="003A5B51" w:rsidP="009D2591"/>
    <w:p w14:paraId="26481264" w14:textId="35F63CE0" w:rsidR="00FD297E" w:rsidRDefault="00FD297E" w:rsidP="009D2591"/>
    <w:p w14:paraId="428A4035" w14:textId="77777777" w:rsidR="00FD297E" w:rsidRDefault="00FD297E" w:rsidP="009D2591"/>
    <w:p w14:paraId="1A0FDC07" w14:textId="77777777" w:rsidR="009D2591" w:rsidRDefault="009D2591" w:rsidP="009D2591">
      <w:pPr>
        <w:ind w:firstLine="576"/>
      </w:pPr>
      <w:r w:rsidRPr="009D2591">
        <w:rPr>
          <w:b/>
          <w:bCs/>
        </w:rPr>
        <w:t>Πλεονεκτήματα</w:t>
      </w:r>
      <w:r w:rsidRPr="009D2591">
        <w:t xml:space="preserve">: </w:t>
      </w:r>
    </w:p>
    <w:p w14:paraId="4DA7BCBB" w14:textId="77777777" w:rsidR="009D2591" w:rsidRDefault="009D2591" w:rsidP="009D2591">
      <w:pPr>
        <w:ind w:firstLine="576"/>
      </w:pPr>
      <w:r w:rsidRPr="009D2591">
        <w:rPr>
          <w:b/>
          <w:bCs/>
        </w:rPr>
        <w:t>Ανοιχτού Κώδικα</w:t>
      </w:r>
      <w:r w:rsidRPr="009D2591">
        <w:t xml:space="preserve">: Είναι ελεύθερο και ανοιχτού κώδικα, παρέχοντας πλήρη έλεγχο και προσαρμογή. </w:t>
      </w:r>
    </w:p>
    <w:p w14:paraId="1F707C04" w14:textId="0BB266FB" w:rsidR="009D2591" w:rsidRDefault="009D2591" w:rsidP="009D2591">
      <w:pPr>
        <w:ind w:firstLine="576"/>
      </w:pPr>
      <w:r w:rsidRPr="009D2591">
        <w:rPr>
          <w:b/>
          <w:bCs/>
        </w:rPr>
        <w:t>Ευελιξία στον Σχεδιασμό</w:t>
      </w:r>
      <w:r w:rsidRPr="009D2591">
        <w:t xml:space="preserve">: </w:t>
      </w:r>
      <w:r w:rsidR="0060041E" w:rsidRPr="0060041E">
        <w:t xml:space="preserve">Οι προγραμματιστές μπορούν να καθορίσουν την αρχιτεκτονική του </w:t>
      </w:r>
      <w:r w:rsidR="005C01F3" w:rsidRPr="005C01F3">
        <w:rPr>
          <w:i/>
          <w:iCs/>
          <w:lang w:val="en-US"/>
        </w:rPr>
        <w:t>C</w:t>
      </w:r>
      <w:r w:rsidR="0060041E" w:rsidRPr="005C01F3">
        <w:rPr>
          <w:i/>
          <w:iCs/>
        </w:rPr>
        <w:t>hatbot</w:t>
      </w:r>
      <w:r w:rsidR="0060041E" w:rsidRPr="0060041E">
        <w:t xml:space="preserve"> σύμφωνα με τις ανάγκες τους. Για παράδειγμα, μπορούν να προσθέσουν προσαρμοσμένους κανόνες συνομιλίας που ανταποκρίνονται σε συγκεκριμένα σενάρια.</w:t>
      </w:r>
      <w:r w:rsidRPr="009D2591">
        <w:t xml:space="preserve"> </w:t>
      </w:r>
    </w:p>
    <w:p w14:paraId="3DD64FDD" w14:textId="7E6D2F7C" w:rsidR="009D2591" w:rsidRDefault="009D2591" w:rsidP="009D2591">
      <w:pPr>
        <w:ind w:firstLine="576"/>
      </w:pPr>
      <w:r w:rsidRPr="009D2591">
        <w:rPr>
          <w:b/>
          <w:bCs/>
        </w:rPr>
        <w:t>Στοχαστική Συνομιλία</w:t>
      </w:r>
      <w:r w:rsidRPr="009D2591">
        <w:t xml:space="preserve">: </w:t>
      </w:r>
      <w:r w:rsidR="0060041E" w:rsidRPr="0060041E">
        <w:t xml:space="preserve">Με τη στοχαστική συνομιλία, το </w:t>
      </w:r>
      <w:r w:rsidR="0060041E" w:rsidRPr="005C01F3">
        <w:rPr>
          <w:i/>
          <w:iCs/>
        </w:rPr>
        <w:t>Rasa</w:t>
      </w:r>
      <w:r w:rsidR="0060041E" w:rsidRPr="0060041E">
        <w:t xml:space="preserve"> μπορεί να παράγει ποικίλες απαντήσεις για τις ίδιες ερωτήσεις. Αυτό δημιουργεί μια πιο φυσική αίσθηση στην αλληλεπίδραση, καθώς οι άνθρωποι δεν παράγουν πάντα τις ίδιες ακριβείς απαντήσεις.</w:t>
      </w:r>
    </w:p>
    <w:p w14:paraId="575D9100" w14:textId="77777777" w:rsidR="009D2591" w:rsidRDefault="009D2591" w:rsidP="009D2591">
      <w:pPr>
        <w:ind w:firstLine="576"/>
      </w:pPr>
    </w:p>
    <w:p w14:paraId="335DCE99" w14:textId="77777777" w:rsidR="009D2591" w:rsidRDefault="009D2591" w:rsidP="009D2591">
      <w:pPr>
        <w:ind w:firstLine="576"/>
      </w:pPr>
      <w:r w:rsidRPr="009D2591">
        <w:rPr>
          <w:b/>
          <w:bCs/>
        </w:rPr>
        <w:t>Μειονεκτήματα</w:t>
      </w:r>
      <w:r w:rsidRPr="009D2591">
        <w:t xml:space="preserve">: </w:t>
      </w:r>
    </w:p>
    <w:p w14:paraId="0AB71433" w14:textId="77777777" w:rsidR="009D2591" w:rsidRDefault="009D2591" w:rsidP="009D2591">
      <w:pPr>
        <w:ind w:firstLine="576"/>
      </w:pPr>
      <w:r w:rsidRPr="009D2591">
        <w:rPr>
          <w:b/>
          <w:bCs/>
        </w:rPr>
        <w:t>Απαιτεί Εμπειρογνώμονα</w:t>
      </w:r>
      <w:r w:rsidRPr="009D2591">
        <w:t xml:space="preserve">: Η ανάπτυξη με </w:t>
      </w:r>
      <w:r w:rsidRPr="003B7C58">
        <w:rPr>
          <w:i/>
          <w:iCs/>
        </w:rPr>
        <w:t>Rasa</w:t>
      </w:r>
      <w:r w:rsidRPr="009D2591">
        <w:t xml:space="preserve"> μπορεί να απαιτεί περισσότερη εμπειρία σε σχέση με άλλες πλατφόρμες. </w:t>
      </w:r>
    </w:p>
    <w:p w14:paraId="26B1B991" w14:textId="4B568EC2" w:rsidR="009D2591" w:rsidRDefault="009D2591" w:rsidP="009D2591">
      <w:pPr>
        <w:ind w:firstLine="576"/>
      </w:pPr>
      <w:r w:rsidRPr="009D2591">
        <w:rPr>
          <w:b/>
          <w:bCs/>
        </w:rPr>
        <w:t>Εξαρτηση από τον Προγραμματιστή</w:t>
      </w:r>
      <w:r w:rsidRPr="009D2591">
        <w:t>: Ενδέχεται να χρειάζεται περισσότερη προσοχή και συντήρηση από τους προγραμματιστές.</w:t>
      </w:r>
    </w:p>
    <w:p w14:paraId="7C3A3D03" w14:textId="6143A655" w:rsidR="00FC28B4" w:rsidRDefault="00FC28B4" w:rsidP="00FC28B4">
      <w:pPr>
        <w:rPr>
          <w:szCs w:val="22"/>
        </w:rPr>
      </w:pPr>
    </w:p>
    <w:p w14:paraId="6A20EFFA" w14:textId="205998FB" w:rsidR="00FC28B4" w:rsidRDefault="00FC28B4" w:rsidP="00335575">
      <w:pPr>
        <w:pStyle w:val="Heading2"/>
      </w:pPr>
      <w:bookmarkStart w:id="47" w:name="_Toc147133958"/>
      <w:r w:rsidRPr="00FC28B4">
        <w:t>Συγκριτική Ανάλυση</w:t>
      </w:r>
      <w:bookmarkEnd w:id="47"/>
    </w:p>
    <w:p w14:paraId="284EAB0E" w14:textId="6D04F1B4" w:rsidR="00732F45" w:rsidRDefault="00732F45" w:rsidP="00732F45">
      <w:pPr>
        <w:rPr>
          <w:lang w:eastAsia="en-US"/>
        </w:rPr>
      </w:pPr>
    </w:p>
    <w:p w14:paraId="79C145F3" w14:textId="15DB0667" w:rsidR="0077085C" w:rsidRDefault="0077085C" w:rsidP="0077085C">
      <w:pPr>
        <w:ind w:firstLine="576"/>
        <w:rPr>
          <w:lang w:eastAsia="en-US"/>
        </w:rPr>
      </w:pPr>
      <w:r w:rsidRPr="0077085C">
        <w:rPr>
          <w:lang w:eastAsia="en-US"/>
        </w:rPr>
        <w:t xml:space="preserve">Η αυξανόμενη δημοτικότητα των </w:t>
      </w:r>
      <w:r w:rsidRPr="0077085C">
        <w:rPr>
          <w:lang w:val="en-US" w:eastAsia="en-US"/>
        </w:rPr>
        <w:t>chatbots</w:t>
      </w:r>
      <w:r w:rsidRPr="0077085C">
        <w:rPr>
          <w:lang w:eastAsia="en-US"/>
        </w:rPr>
        <w:t xml:space="preserve"> οδήγησε στην εμφάνιση πολλών εργαλείων για τη δημιουργία </w:t>
      </w:r>
      <w:r w:rsidR="006D25C5">
        <w:rPr>
          <w:lang w:eastAsia="en-US"/>
        </w:rPr>
        <w:t>τους, όπου κάποια από αυτά αναλύθηκαν σε προηγούμενη ενότητα του κεφαλαίου.</w:t>
      </w:r>
      <w:r w:rsidRPr="0077085C">
        <w:rPr>
          <w:lang w:eastAsia="en-US"/>
        </w:rPr>
        <w:t xml:space="preserve"> </w:t>
      </w:r>
    </w:p>
    <w:p w14:paraId="7EB4C4AB" w14:textId="6815535C" w:rsidR="00732F45" w:rsidRPr="0077085C" w:rsidRDefault="0077085C" w:rsidP="0077085C">
      <w:pPr>
        <w:ind w:firstLine="576"/>
        <w:rPr>
          <w:lang w:eastAsia="en-US"/>
        </w:rPr>
      </w:pPr>
      <w:r w:rsidRPr="0077085C">
        <w:rPr>
          <w:lang w:eastAsia="en-US"/>
        </w:rPr>
        <w:t xml:space="preserve">Ο Πίνακας </w:t>
      </w:r>
      <w:r>
        <w:rPr>
          <w:lang w:eastAsia="en-US"/>
        </w:rPr>
        <w:t>3.3.1</w:t>
      </w:r>
      <w:r w:rsidRPr="0077085C">
        <w:rPr>
          <w:lang w:eastAsia="en-US"/>
        </w:rPr>
        <w:t xml:space="preserve"> συγκρίνει τις κύριες διαθέσιμες επιλογές λογισμικού για τη δημιουργία </w:t>
      </w:r>
      <w:r w:rsidRPr="0077085C">
        <w:rPr>
          <w:lang w:val="en-US" w:eastAsia="en-US"/>
        </w:rPr>
        <w:t>chatbot</w:t>
      </w:r>
      <w:r w:rsidRPr="0077085C">
        <w:rPr>
          <w:lang w:eastAsia="en-US"/>
        </w:rPr>
        <w:t xml:space="preserve">. Περιλαμβάνει προτάσεις τόσο από μεγάλες εταιρείες </w:t>
      </w:r>
      <w:r w:rsidRPr="003B7C58">
        <w:rPr>
          <w:i/>
          <w:iCs/>
          <w:lang w:eastAsia="en-US"/>
        </w:rPr>
        <w:t>(</w:t>
      </w:r>
      <w:r w:rsidRPr="003B7C58">
        <w:rPr>
          <w:i/>
          <w:iCs/>
          <w:lang w:val="en-US" w:eastAsia="en-US"/>
        </w:rPr>
        <w:t>Dialogflow</w:t>
      </w:r>
      <w:r w:rsidRPr="003B7C58">
        <w:rPr>
          <w:i/>
          <w:iCs/>
          <w:lang w:eastAsia="en-US"/>
        </w:rPr>
        <w:t xml:space="preserve"> </w:t>
      </w:r>
      <w:r w:rsidRPr="003B7C58">
        <w:rPr>
          <w:i/>
          <w:iCs/>
          <w:lang w:val="en-US" w:eastAsia="en-US"/>
        </w:rPr>
        <w:t>by</w:t>
      </w:r>
      <w:r w:rsidRPr="003B7C58">
        <w:rPr>
          <w:i/>
          <w:iCs/>
          <w:lang w:eastAsia="en-US"/>
        </w:rPr>
        <w:t xml:space="preserve"> </w:t>
      </w:r>
      <w:r w:rsidRPr="003B7C58">
        <w:rPr>
          <w:i/>
          <w:iCs/>
          <w:lang w:val="en-US" w:eastAsia="en-US"/>
        </w:rPr>
        <w:t>Google</w:t>
      </w:r>
      <w:r w:rsidRPr="003B7C58">
        <w:rPr>
          <w:i/>
          <w:iCs/>
          <w:lang w:eastAsia="en-US"/>
        </w:rPr>
        <w:t xml:space="preserve">, </w:t>
      </w:r>
      <w:r w:rsidRPr="003B7C58">
        <w:rPr>
          <w:i/>
          <w:iCs/>
          <w:lang w:val="en-US" w:eastAsia="en-US"/>
        </w:rPr>
        <w:t>Watson</w:t>
      </w:r>
      <w:r w:rsidRPr="003B7C58">
        <w:rPr>
          <w:i/>
          <w:iCs/>
          <w:lang w:eastAsia="en-US"/>
        </w:rPr>
        <w:t xml:space="preserve"> </w:t>
      </w:r>
      <w:r w:rsidRPr="003B7C58">
        <w:rPr>
          <w:i/>
          <w:iCs/>
          <w:lang w:val="en-US" w:eastAsia="en-US"/>
        </w:rPr>
        <w:t>by</w:t>
      </w:r>
      <w:r w:rsidRPr="003B7C58">
        <w:rPr>
          <w:i/>
          <w:iCs/>
          <w:lang w:eastAsia="en-US"/>
        </w:rPr>
        <w:t xml:space="preserve"> </w:t>
      </w:r>
      <w:r w:rsidRPr="003B7C58">
        <w:rPr>
          <w:i/>
          <w:iCs/>
          <w:lang w:val="en-US" w:eastAsia="en-US"/>
        </w:rPr>
        <w:t>IBM</w:t>
      </w:r>
      <w:r w:rsidRPr="003B7C58">
        <w:rPr>
          <w:i/>
          <w:iCs/>
          <w:lang w:eastAsia="en-US"/>
        </w:rPr>
        <w:t xml:space="preserve">, </w:t>
      </w:r>
      <w:r w:rsidRPr="003B7C58">
        <w:rPr>
          <w:i/>
          <w:iCs/>
          <w:lang w:val="en-US" w:eastAsia="en-US"/>
        </w:rPr>
        <w:t>Lex</w:t>
      </w:r>
      <w:r w:rsidRPr="003B7C58">
        <w:rPr>
          <w:i/>
          <w:iCs/>
          <w:lang w:eastAsia="en-US"/>
        </w:rPr>
        <w:t xml:space="preserve"> </w:t>
      </w:r>
      <w:r w:rsidRPr="003B7C58">
        <w:rPr>
          <w:i/>
          <w:iCs/>
          <w:lang w:val="en-US" w:eastAsia="en-US"/>
        </w:rPr>
        <w:t>by</w:t>
      </w:r>
      <w:r w:rsidRPr="003B7C58">
        <w:rPr>
          <w:i/>
          <w:iCs/>
          <w:lang w:eastAsia="en-US"/>
        </w:rPr>
        <w:t xml:space="preserve"> </w:t>
      </w:r>
      <w:r w:rsidRPr="003B7C58">
        <w:rPr>
          <w:i/>
          <w:iCs/>
          <w:lang w:val="en-US" w:eastAsia="en-US"/>
        </w:rPr>
        <w:t>Amazon</w:t>
      </w:r>
      <w:r w:rsidRPr="003B7C58">
        <w:rPr>
          <w:i/>
          <w:iCs/>
          <w:lang w:eastAsia="en-US"/>
        </w:rPr>
        <w:t xml:space="preserve">, </w:t>
      </w:r>
      <w:r w:rsidRPr="003B7C58">
        <w:rPr>
          <w:i/>
          <w:iCs/>
          <w:lang w:val="en-US" w:eastAsia="en-US"/>
        </w:rPr>
        <w:t>and</w:t>
      </w:r>
      <w:r w:rsidRPr="003B7C58">
        <w:rPr>
          <w:i/>
          <w:iCs/>
          <w:lang w:eastAsia="en-US"/>
        </w:rPr>
        <w:t xml:space="preserve"> </w:t>
      </w:r>
      <w:r w:rsidRPr="003B7C58">
        <w:rPr>
          <w:i/>
          <w:iCs/>
          <w:lang w:val="en-US" w:eastAsia="en-US"/>
        </w:rPr>
        <w:t>Bot</w:t>
      </w:r>
      <w:r w:rsidRPr="003B7C58">
        <w:rPr>
          <w:i/>
          <w:iCs/>
          <w:lang w:eastAsia="en-US"/>
        </w:rPr>
        <w:t xml:space="preserve"> </w:t>
      </w:r>
      <w:r w:rsidRPr="003B7C58">
        <w:rPr>
          <w:i/>
          <w:iCs/>
          <w:lang w:val="en-US" w:eastAsia="en-US"/>
        </w:rPr>
        <w:t>Framework</w:t>
      </w:r>
      <w:r w:rsidRPr="003B7C58">
        <w:rPr>
          <w:i/>
          <w:iCs/>
          <w:lang w:eastAsia="en-US"/>
        </w:rPr>
        <w:t xml:space="preserve"> </w:t>
      </w:r>
      <w:r w:rsidRPr="003B7C58">
        <w:rPr>
          <w:i/>
          <w:iCs/>
          <w:lang w:val="en-US" w:eastAsia="en-US"/>
        </w:rPr>
        <w:t>and</w:t>
      </w:r>
      <w:r w:rsidRPr="003B7C58">
        <w:rPr>
          <w:i/>
          <w:iCs/>
          <w:lang w:eastAsia="en-US"/>
        </w:rPr>
        <w:t xml:space="preserve"> </w:t>
      </w:r>
      <w:r w:rsidRPr="003B7C58">
        <w:rPr>
          <w:i/>
          <w:iCs/>
          <w:lang w:val="en-US" w:eastAsia="en-US"/>
        </w:rPr>
        <w:t>LUIS</w:t>
      </w:r>
      <w:r w:rsidRPr="003B7C58">
        <w:rPr>
          <w:i/>
          <w:iCs/>
          <w:lang w:eastAsia="en-US"/>
        </w:rPr>
        <w:t xml:space="preserve"> </w:t>
      </w:r>
      <w:r w:rsidRPr="003B7C58">
        <w:rPr>
          <w:i/>
          <w:iCs/>
          <w:lang w:val="en-US" w:eastAsia="en-US"/>
        </w:rPr>
        <w:t>by</w:t>
      </w:r>
      <w:r w:rsidRPr="003B7C58">
        <w:rPr>
          <w:i/>
          <w:iCs/>
          <w:lang w:eastAsia="en-US"/>
        </w:rPr>
        <w:t xml:space="preserve"> </w:t>
      </w:r>
      <w:r w:rsidRPr="003B7C58">
        <w:rPr>
          <w:i/>
          <w:iCs/>
          <w:lang w:val="en-US" w:eastAsia="en-US"/>
        </w:rPr>
        <w:t>Microsoft</w:t>
      </w:r>
      <w:r w:rsidRPr="003B7C58">
        <w:rPr>
          <w:i/>
          <w:iCs/>
          <w:lang w:eastAsia="en-US"/>
        </w:rPr>
        <w:t>)</w:t>
      </w:r>
      <w:r w:rsidRPr="0077085C">
        <w:rPr>
          <w:lang w:eastAsia="en-US"/>
        </w:rPr>
        <w:t xml:space="preserve"> όσο και από νεότερες εταιρείες ειδικευόμενες σε </w:t>
      </w:r>
      <w:r w:rsidR="003B7C58" w:rsidRPr="003B7C58">
        <w:rPr>
          <w:i/>
          <w:iCs/>
          <w:lang w:val="en-US" w:eastAsia="en-US"/>
        </w:rPr>
        <w:t>C</w:t>
      </w:r>
      <w:r w:rsidRPr="003B7C58">
        <w:rPr>
          <w:i/>
          <w:iCs/>
          <w:lang w:val="en-US" w:eastAsia="en-US"/>
        </w:rPr>
        <w:t>hatbot</w:t>
      </w:r>
      <w:r w:rsidRPr="0077085C">
        <w:rPr>
          <w:lang w:eastAsia="en-US"/>
        </w:rPr>
        <w:t xml:space="preserve"> </w:t>
      </w:r>
      <w:r w:rsidRPr="003B7C58">
        <w:rPr>
          <w:i/>
          <w:iCs/>
          <w:lang w:eastAsia="en-US"/>
        </w:rPr>
        <w:t>[</w:t>
      </w:r>
      <w:r w:rsidRPr="003B7C58">
        <w:rPr>
          <w:i/>
          <w:iCs/>
          <w:lang w:val="en-US" w:eastAsia="en-US"/>
        </w:rPr>
        <w:t>FlowXO</w:t>
      </w:r>
      <w:r w:rsidRPr="003B7C58">
        <w:rPr>
          <w:i/>
          <w:iCs/>
          <w:lang w:eastAsia="en-US"/>
        </w:rPr>
        <w:t xml:space="preserve">, </w:t>
      </w:r>
      <w:r w:rsidRPr="003B7C58">
        <w:rPr>
          <w:i/>
          <w:iCs/>
          <w:lang w:val="en-US" w:eastAsia="en-US"/>
        </w:rPr>
        <w:t>Landbot</w:t>
      </w:r>
      <w:r w:rsidRPr="003B7C58">
        <w:rPr>
          <w:i/>
          <w:iCs/>
          <w:lang w:eastAsia="en-US"/>
        </w:rPr>
        <w:t>.</w:t>
      </w:r>
      <w:r w:rsidRPr="003B7C58">
        <w:rPr>
          <w:i/>
          <w:iCs/>
          <w:lang w:val="en-US" w:eastAsia="en-US"/>
        </w:rPr>
        <w:t>io</w:t>
      </w:r>
      <w:r w:rsidRPr="003B7C58">
        <w:rPr>
          <w:i/>
          <w:iCs/>
          <w:lang w:eastAsia="en-US"/>
        </w:rPr>
        <w:t xml:space="preserve">, </w:t>
      </w:r>
      <w:r w:rsidRPr="003B7C58">
        <w:rPr>
          <w:i/>
          <w:iCs/>
          <w:lang w:val="en-US" w:eastAsia="en-US"/>
        </w:rPr>
        <w:t>Chatfuel</w:t>
      </w:r>
      <w:r w:rsidRPr="003B7C58">
        <w:rPr>
          <w:i/>
          <w:iCs/>
          <w:lang w:eastAsia="en-US"/>
        </w:rPr>
        <w:t xml:space="preserve">, </w:t>
      </w:r>
      <w:r w:rsidRPr="003B7C58">
        <w:rPr>
          <w:i/>
          <w:iCs/>
          <w:lang w:val="en-US" w:eastAsia="en-US"/>
        </w:rPr>
        <w:t>Rasa</w:t>
      </w:r>
      <w:r w:rsidRPr="003B7C58">
        <w:rPr>
          <w:i/>
          <w:iCs/>
          <w:lang w:eastAsia="en-US"/>
        </w:rPr>
        <w:t xml:space="preserve">, </w:t>
      </w:r>
      <w:r w:rsidRPr="003B7C58">
        <w:rPr>
          <w:i/>
          <w:iCs/>
          <w:lang w:val="en-US" w:eastAsia="en-US"/>
        </w:rPr>
        <w:t>SmartLoop</w:t>
      </w:r>
      <w:r w:rsidRPr="003B7C58">
        <w:rPr>
          <w:i/>
          <w:iCs/>
          <w:lang w:eastAsia="en-US"/>
        </w:rPr>
        <w:t xml:space="preserve">, </w:t>
      </w:r>
      <w:r w:rsidRPr="003B7C58">
        <w:rPr>
          <w:i/>
          <w:iCs/>
          <w:lang w:val="en-US" w:eastAsia="en-US"/>
        </w:rPr>
        <w:t>Xenioo</w:t>
      </w:r>
      <w:r w:rsidRPr="003B7C58">
        <w:rPr>
          <w:i/>
          <w:iCs/>
          <w:lang w:eastAsia="en-US"/>
        </w:rPr>
        <w:t xml:space="preserve">, </w:t>
      </w:r>
      <w:r w:rsidRPr="003B7C58">
        <w:rPr>
          <w:i/>
          <w:iCs/>
          <w:lang w:val="en-US" w:eastAsia="en-US"/>
        </w:rPr>
        <w:t>Botkit</w:t>
      </w:r>
      <w:r w:rsidRPr="003B7C58">
        <w:rPr>
          <w:i/>
          <w:iCs/>
          <w:lang w:eastAsia="en-US"/>
        </w:rPr>
        <w:t xml:space="preserve"> </w:t>
      </w:r>
      <w:r w:rsidRPr="0077085C">
        <w:rPr>
          <w:lang w:eastAsia="en-US"/>
        </w:rPr>
        <w:t xml:space="preserve">(το οποίο πρόσφατα εξαγοράστηκε από τη </w:t>
      </w:r>
      <w:r w:rsidRPr="0077085C">
        <w:rPr>
          <w:lang w:val="en-US" w:eastAsia="en-US"/>
        </w:rPr>
        <w:t>Microsoft</w:t>
      </w:r>
      <w:r w:rsidRPr="0077085C">
        <w:rPr>
          <w:lang w:eastAsia="en-US"/>
        </w:rPr>
        <w:t xml:space="preserve">), </w:t>
      </w:r>
      <w:r w:rsidRPr="003B7C58">
        <w:rPr>
          <w:i/>
          <w:iCs/>
          <w:lang w:val="en-US" w:eastAsia="en-US"/>
        </w:rPr>
        <w:t>ChatterBot</w:t>
      </w:r>
      <w:r w:rsidRPr="0077085C">
        <w:rPr>
          <w:lang w:eastAsia="en-US"/>
        </w:rPr>
        <w:t xml:space="preserve">, και </w:t>
      </w:r>
      <w:r w:rsidRPr="003B7C58">
        <w:rPr>
          <w:i/>
          <w:iCs/>
          <w:lang w:val="en-US" w:eastAsia="en-US"/>
        </w:rPr>
        <w:t>Pandorabots</w:t>
      </w:r>
      <w:r w:rsidRPr="003B7C58">
        <w:rPr>
          <w:i/>
          <w:iCs/>
          <w:lang w:eastAsia="en-US"/>
        </w:rPr>
        <w:t>]</w:t>
      </w:r>
      <w:r w:rsidRPr="0077085C">
        <w:rPr>
          <w:lang w:eastAsia="en-US"/>
        </w:rPr>
        <w:t xml:space="preserve">. Όλα αυτά είναι ανεξάρτητα από τον τομέα, εκτός από το </w:t>
      </w:r>
      <w:r w:rsidRPr="003B7C58">
        <w:rPr>
          <w:i/>
          <w:iCs/>
          <w:lang w:val="en-US" w:eastAsia="en-US"/>
        </w:rPr>
        <w:t>Chatfuel</w:t>
      </w:r>
      <w:r w:rsidRPr="0077085C">
        <w:rPr>
          <w:lang w:eastAsia="en-US"/>
        </w:rPr>
        <w:t>, το οποίο επικεντρώνεται σε εφαρμογές μάρκετινγκ.</w:t>
      </w:r>
    </w:p>
    <w:p w14:paraId="79D71206" w14:textId="091D1F21" w:rsidR="002516AD" w:rsidRDefault="002516AD" w:rsidP="00CB4E31">
      <w:pPr>
        <w:ind w:left="432"/>
        <w:rPr>
          <w:lang w:eastAsia="en-US"/>
        </w:rPr>
      </w:pPr>
    </w:p>
    <w:p w14:paraId="3D3FEE02" w14:textId="4FC61326" w:rsidR="00AD1486" w:rsidRDefault="00AD1486" w:rsidP="00AD1486">
      <w:pPr>
        <w:ind w:left="432"/>
        <w:jc w:val="center"/>
        <w:rPr>
          <w:lang w:eastAsia="en-US"/>
        </w:rPr>
      </w:pPr>
      <w:r>
        <w:rPr>
          <w:noProof/>
          <w:lang w:eastAsia="en-US"/>
        </w:rPr>
        <w:lastRenderedPageBreak/>
        <w:drawing>
          <wp:inline distT="0" distB="0" distL="0" distR="0" wp14:anchorId="34E73A28" wp14:editId="34C902CF">
            <wp:extent cx="4025900" cy="5191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7331" cy="5192953"/>
                    </a:xfrm>
                    <a:prstGeom prst="rect">
                      <a:avLst/>
                    </a:prstGeom>
                    <a:noFill/>
                    <a:ln>
                      <a:noFill/>
                    </a:ln>
                  </pic:spPr>
                </pic:pic>
              </a:graphicData>
            </a:graphic>
          </wp:inline>
        </w:drawing>
      </w:r>
    </w:p>
    <w:p w14:paraId="7CD98719" w14:textId="43DE69FA" w:rsidR="00AD1486" w:rsidRDefault="00AD1486" w:rsidP="00AD1486">
      <w:pPr>
        <w:ind w:left="432"/>
        <w:jc w:val="center"/>
        <w:rPr>
          <w:lang w:eastAsia="en-US"/>
        </w:rPr>
      </w:pPr>
      <w:r w:rsidRPr="0077085C">
        <w:rPr>
          <w:lang w:eastAsia="en-US"/>
        </w:rPr>
        <w:t xml:space="preserve">Πίνακας </w:t>
      </w:r>
      <w:r>
        <w:rPr>
          <w:lang w:eastAsia="en-US"/>
        </w:rPr>
        <w:t>3.3.1 Σύγκριση Εργα</w:t>
      </w:r>
      <w:bookmarkStart w:id="48" w:name="Πίνακας"/>
      <w:bookmarkEnd w:id="48"/>
      <w:r>
        <w:rPr>
          <w:lang w:eastAsia="en-US"/>
        </w:rPr>
        <w:t>λείων Ανάπτυξης Διαλογικών Πρακτόρων</w:t>
      </w:r>
    </w:p>
    <w:p w14:paraId="469486BE" w14:textId="0ABA6D0E" w:rsidR="00AD1486" w:rsidRDefault="00AD1486" w:rsidP="00AD1486">
      <w:pPr>
        <w:ind w:left="432"/>
        <w:jc w:val="center"/>
        <w:rPr>
          <w:sz w:val="16"/>
          <w:szCs w:val="16"/>
          <w:lang w:eastAsia="en-US"/>
        </w:rPr>
      </w:pPr>
      <w:r w:rsidRPr="00AD1486">
        <w:rPr>
          <w:sz w:val="16"/>
          <w:szCs w:val="16"/>
          <w:lang w:eastAsia="en-US"/>
        </w:rPr>
        <w:t>(</w:t>
      </w:r>
      <w:hyperlink r:id="rId21" w:history="1">
        <w:r w:rsidR="006D25C5" w:rsidRPr="006E0054">
          <w:rPr>
            <w:rStyle w:val="Hyperlink"/>
            <w:sz w:val="16"/>
            <w:szCs w:val="16"/>
            <w:lang w:eastAsia="en-US"/>
          </w:rPr>
          <w:t>https://ieeexplore.ieee.org/abstract/document/9364349</w:t>
        </w:r>
      </w:hyperlink>
      <w:r w:rsidRPr="00AD1486">
        <w:rPr>
          <w:sz w:val="16"/>
          <w:szCs w:val="16"/>
          <w:lang w:eastAsia="en-US"/>
        </w:rPr>
        <w:t>)</w:t>
      </w:r>
    </w:p>
    <w:p w14:paraId="42B1CABC" w14:textId="6D285CA5" w:rsidR="006D25C5" w:rsidRDefault="006D25C5" w:rsidP="00AD1486">
      <w:pPr>
        <w:ind w:left="432"/>
        <w:jc w:val="center"/>
        <w:rPr>
          <w:sz w:val="16"/>
          <w:szCs w:val="16"/>
          <w:lang w:eastAsia="en-US"/>
        </w:rPr>
      </w:pPr>
    </w:p>
    <w:p w14:paraId="40771FB3" w14:textId="43CF4FBF" w:rsidR="006D25C5" w:rsidRDefault="003120CA" w:rsidP="003120CA">
      <w:pPr>
        <w:ind w:firstLine="432"/>
        <w:rPr>
          <w:szCs w:val="22"/>
          <w:lang w:eastAsia="en-US"/>
        </w:rPr>
      </w:pPr>
      <w:r>
        <w:rPr>
          <w:szCs w:val="22"/>
          <w:lang w:eastAsia="en-US"/>
        </w:rPr>
        <w:t>Στον Πίνακα 3.3.1 κ</w:t>
      </w:r>
      <w:r w:rsidRPr="003120CA">
        <w:rPr>
          <w:szCs w:val="22"/>
          <w:lang w:eastAsia="en-US"/>
        </w:rPr>
        <w:t xml:space="preserve">άνουμε διάκριση ανάμεσα σε τεχνικά χαρακτηριστικά (παράδειγμα, επεξεργασία εισόδου), τα οποία συζητώνται σε αυτήν την ενότητα, και διαχειριστικά χαρακτηριστικά (όπως το μοντέλο τιμολόγησης), </w:t>
      </w:r>
      <w:r>
        <w:rPr>
          <w:szCs w:val="22"/>
          <w:lang w:eastAsia="en-US"/>
        </w:rPr>
        <w:t xml:space="preserve">με τα οποία δεν θα </w:t>
      </w:r>
      <w:r w:rsidR="004843ED">
        <w:rPr>
          <w:szCs w:val="22"/>
          <w:lang w:eastAsia="en-US"/>
        </w:rPr>
        <w:t>α</w:t>
      </w:r>
      <w:r>
        <w:rPr>
          <w:szCs w:val="22"/>
          <w:lang w:eastAsia="en-US"/>
        </w:rPr>
        <w:t>σχοληθούμε στα πλαίσια αυτής της πτυχιακής εργασίας.</w:t>
      </w:r>
    </w:p>
    <w:p w14:paraId="7AB0FF03" w14:textId="1431A9D8" w:rsidR="0058576F" w:rsidRDefault="004843ED" w:rsidP="0058576F">
      <w:pPr>
        <w:ind w:firstLine="432"/>
        <w:rPr>
          <w:szCs w:val="22"/>
          <w:lang w:eastAsia="en-US"/>
        </w:rPr>
      </w:pPr>
      <w:r w:rsidRPr="004843ED">
        <w:rPr>
          <w:szCs w:val="22"/>
          <w:lang w:eastAsia="en-US"/>
        </w:rPr>
        <w:t xml:space="preserve">Η πρώτη σειρά στον Πίνακα </w:t>
      </w:r>
      <w:r>
        <w:rPr>
          <w:szCs w:val="22"/>
          <w:lang w:eastAsia="en-US"/>
        </w:rPr>
        <w:t>3.3.1</w:t>
      </w:r>
      <w:r w:rsidRPr="004843ED">
        <w:rPr>
          <w:szCs w:val="22"/>
          <w:lang w:eastAsia="en-US"/>
        </w:rPr>
        <w:t xml:space="preserve"> υποδεικνύει εάν το λογισμικό είναι βιβλιοθήκη, πλαίσιο, πλατφόρμα ή υπηρεσία</w:t>
      </w:r>
      <w:r w:rsidR="0058576F">
        <w:rPr>
          <w:szCs w:val="22"/>
          <w:lang w:eastAsia="en-US"/>
        </w:rPr>
        <w:t>.</w:t>
      </w:r>
      <w:r w:rsidR="0058576F" w:rsidRPr="0058576F">
        <w:rPr>
          <w:szCs w:val="22"/>
          <w:lang w:eastAsia="en-US"/>
        </w:rPr>
        <w:t xml:space="preserve"> Οι σειρές 2–26 στον Πίνακα 3.3.1 αναλύουν καθοριστικές τεχνικές διαστάσεις κατά την επιλογή ενός εργαλείου ανάπτυξης </w:t>
      </w:r>
      <w:r w:rsidR="0058576F" w:rsidRPr="0058576F">
        <w:rPr>
          <w:szCs w:val="22"/>
          <w:lang w:val="en-US" w:eastAsia="en-US"/>
        </w:rPr>
        <w:t>chatbot</w:t>
      </w:r>
      <w:r w:rsidR="0058576F" w:rsidRPr="0058576F">
        <w:rPr>
          <w:szCs w:val="22"/>
          <w:lang w:eastAsia="en-US"/>
        </w:rPr>
        <w:t xml:space="preserve">. Αυτά περιλαμβάνουν πτυχές που σχετίζονται με την επεξεργασία του κειμένου εισαγωγής χρήστη (σειρές 2-7), την υποστήριξη διαλόγου (σειρές 8-13), την ανάπτυξη του </w:t>
      </w:r>
      <w:r w:rsidR="003B7C58" w:rsidRPr="003B7C58">
        <w:rPr>
          <w:i/>
          <w:iCs/>
          <w:szCs w:val="22"/>
          <w:lang w:val="en-US" w:eastAsia="en-US"/>
        </w:rPr>
        <w:t>C</w:t>
      </w:r>
      <w:r w:rsidR="0058576F" w:rsidRPr="003B7C58">
        <w:rPr>
          <w:i/>
          <w:iCs/>
          <w:szCs w:val="22"/>
          <w:lang w:val="en-US" w:eastAsia="en-US"/>
        </w:rPr>
        <w:t>hatbot</w:t>
      </w:r>
      <w:r w:rsidR="0058576F" w:rsidRPr="0058576F">
        <w:rPr>
          <w:szCs w:val="22"/>
          <w:lang w:eastAsia="en-US"/>
        </w:rPr>
        <w:t xml:space="preserve"> (σειρές 14-15), την ενοποίηση με άλλα συστήματα (σειρές 16-17), υποστήριξη δοκιμών και ανάπτυξης (σειρές 18–22), υποστήριξη εκτέλεσης (σειρές 23–25) και πτυχές ασφαλείας (σειρά 26)</w:t>
      </w:r>
      <w:r w:rsidR="00303421" w:rsidRPr="00303421">
        <w:rPr>
          <w:szCs w:val="22"/>
          <w:lang w:eastAsia="en-US"/>
        </w:rPr>
        <w:t>.</w:t>
      </w:r>
    </w:p>
    <w:p w14:paraId="7CA8D8C5" w14:textId="4796D20C" w:rsidR="00303421" w:rsidRDefault="00303421" w:rsidP="0058576F">
      <w:pPr>
        <w:ind w:firstLine="432"/>
        <w:rPr>
          <w:szCs w:val="22"/>
          <w:lang w:eastAsia="en-US"/>
        </w:rPr>
      </w:pPr>
      <w:r>
        <w:rPr>
          <w:szCs w:val="22"/>
          <w:lang w:eastAsia="en-US"/>
        </w:rPr>
        <w:t>Παρακάτω θα αναλύσουμε τις κατηγορίες που αφορούν τον πυλώνα για την σύγκριση των εργαλείων ανάπτυξης διαλογικών πρακτόρων.</w:t>
      </w:r>
    </w:p>
    <w:p w14:paraId="0004F54C" w14:textId="5C1519AF" w:rsidR="00303421" w:rsidRDefault="00303421" w:rsidP="00303421">
      <w:pPr>
        <w:pStyle w:val="Heading3"/>
      </w:pPr>
      <w:bookmarkStart w:id="49" w:name="_Toc147133959"/>
      <w:r>
        <w:lastRenderedPageBreak/>
        <w:t>Εισαγωγή Χρήστη</w:t>
      </w:r>
      <w:bookmarkEnd w:id="49"/>
    </w:p>
    <w:p w14:paraId="23A71674" w14:textId="0F3D3CF5" w:rsidR="00303421" w:rsidRDefault="00303421" w:rsidP="00303421">
      <w:pPr>
        <w:rPr>
          <w:szCs w:val="22"/>
          <w:lang w:val="en-US" w:eastAsia="en-US"/>
        </w:rPr>
      </w:pPr>
    </w:p>
    <w:p w14:paraId="30EDC1C4" w14:textId="77777777" w:rsidR="00303421" w:rsidRPr="00303421" w:rsidRDefault="00303421" w:rsidP="00303421">
      <w:pPr>
        <w:ind w:firstLine="576"/>
        <w:rPr>
          <w:szCs w:val="22"/>
          <w:lang w:eastAsia="en-US"/>
        </w:rPr>
      </w:pPr>
      <w:r w:rsidRPr="00303421">
        <w:rPr>
          <w:szCs w:val="22"/>
          <w:lang w:eastAsia="en-US"/>
        </w:rPr>
        <w:t xml:space="preserve">Κάποιες προσεγγίσεις επιτρέπουν τον καθορισμό των αναμενόμενων φράσεων εισόδου χρησιμοποιώντας κανονικές εκφράσεις ή πρότυπα (σειρά 2), ενώ άλλες επιτρέπουν τον καθορισμό των προθέσεων μέσω φράσεων εκπαίδευσης και στη συνέχεια εφαρμόζουν την </w:t>
      </w:r>
      <w:r w:rsidRPr="003B7C58">
        <w:rPr>
          <w:i/>
          <w:iCs/>
          <w:szCs w:val="22"/>
          <w:lang w:val="en-US" w:eastAsia="en-US"/>
        </w:rPr>
        <w:t>NLP</w:t>
      </w:r>
      <w:r w:rsidRPr="00303421">
        <w:rPr>
          <w:szCs w:val="22"/>
          <w:lang w:eastAsia="en-US"/>
        </w:rPr>
        <w:t xml:space="preserve"> (σειρά 3). </w:t>
      </w:r>
    </w:p>
    <w:p w14:paraId="6E63C9D2" w14:textId="627DB773" w:rsidR="00303421" w:rsidRDefault="00303421" w:rsidP="00303421">
      <w:pPr>
        <w:ind w:firstLine="576"/>
        <w:rPr>
          <w:szCs w:val="22"/>
          <w:lang w:eastAsia="en-US"/>
        </w:rPr>
      </w:pPr>
      <w:r w:rsidRPr="00303421">
        <w:rPr>
          <w:szCs w:val="22"/>
          <w:lang w:eastAsia="en-US"/>
        </w:rPr>
        <w:t xml:space="preserve">Επιπλέον, πλατφόρμες όπως το </w:t>
      </w:r>
      <w:r w:rsidRPr="003B7C58">
        <w:rPr>
          <w:i/>
          <w:iCs/>
          <w:szCs w:val="22"/>
          <w:lang w:val="en-US" w:eastAsia="en-US"/>
        </w:rPr>
        <w:t>Landbot</w:t>
      </w:r>
      <w:r w:rsidRPr="003B7C58">
        <w:rPr>
          <w:i/>
          <w:iCs/>
          <w:szCs w:val="22"/>
          <w:lang w:eastAsia="en-US"/>
        </w:rPr>
        <w:t>.</w:t>
      </w:r>
      <w:r w:rsidRPr="003B7C58">
        <w:rPr>
          <w:i/>
          <w:iCs/>
          <w:szCs w:val="22"/>
          <w:lang w:val="en-US" w:eastAsia="en-US"/>
        </w:rPr>
        <w:t>io</w:t>
      </w:r>
      <w:r w:rsidRPr="00303421">
        <w:rPr>
          <w:szCs w:val="22"/>
          <w:lang w:eastAsia="en-US"/>
        </w:rPr>
        <w:t xml:space="preserve"> υποστηρίζουν επίσης τις εισόδους των χρηστών μέσω κουμπιών και </w:t>
      </w:r>
      <w:r w:rsidRPr="003B7C58">
        <w:rPr>
          <w:i/>
          <w:iCs/>
          <w:szCs w:val="22"/>
          <w:lang w:val="en-US" w:eastAsia="en-US"/>
        </w:rPr>
        <w:t>widgets</w:t>
      </w:r>
      <w:r w:rsidRPr="00303421">
        <w:rPr>
          <w:szCs w:val="22"/>
          <w:lang w:eastAsia="en-US"/>
        </w:rPr>
        <w:t xml:space="preserve">. Οι περισσότερες προσεγγίσεις που βασίζονται στην </w:t>
      </w:r>
      <w:r w:rsidRPr="003B7C58">
        <w:rPr>
          <w:i/>
          <w:iCs/>
          <w:szCs w:val="22"/>
          <w:lang w:val="en-US" w:eastAsia="en-US"/>
        </w:rPr>
        <w:t>NLP</w:t>
      </w:r>
      <w:r w:rsidRPr="00303421">
        <w:rPr>
          <w:szCs w:val="22"/>
          <w:lang w:eastAsia="en-US"/>
        </w:rPr>
        <w:t xml:space="preserve"> μπορούν να αναγνωρίσουν παραμέτρους στις φράσεις εισόδου, με εξαίρεση το </w:t>
      </w:r>
      <w:r w:rsidRPr="003B7C58">
        <w:rPr>
          <w:i/>
          <w:iCs/>
          <w:szCs w:val="22"/>
          <w:lang w:val="en-US" w:eastAsia="en-US"/>
        </w:rPr>
        <w:t>Chatfuel</w:t>
      </w:r>
      <w:r w:rsidRPr="00303421">
        <w:rPr>
          <w:szCs w:val="22"/>
          <w:lang w:eastAsia="en-US"/>
        </w:rPr>
        <w:t xml:space="preserve"> και το </w:t>
      </w:r>
      <w:r w:rsidRPr="003B7C58">
        <w:rPr>
          <w:i/>
          <w:iCs/>
          <w:szCs w:val="22"/>
          <w:lang w:val="en-US" w:eastAsia="en-US"/>
        </w:rPr>
        <w:t>ChatterBot</w:t>
      </w:r>
      <w:r w:rsidRPr="00303421">
        <w:rPr>
          <w:szCs w:val="22"/>
          <w:lang w:eastAsia="en-US"/>
        </w:rPr>
        <w:t xml:space="preserve"> (σειρά 4). Ένα άλλο σημαντικό στοιχείο της </w:t>
      </w:r>
      <w:r w:rsidRPr="003B7C58">
        <w:rPr>
          <w:i/>
          <w:iCs/>
          <w:szCs w:val="22"/>
          <w:lang w:val="en-US" w:eastAsia="en-US"/>
        </w:rPr>
        <w:t>NLP</w:t>
      </w:r>
      <w:r w:rsidRPr="00303421">
        <w:rPr>
          <w:szCs w:val="22"/>
          <w:lang w:eastAsia="en-US"/>
        </w:rPr>
        <w:t xml:space="preserve"> είναι η υποστήριξη της γλώσσας (σειρά 5). Όλες οι προσεγγίσεις λαμβάνουν υπόψη τους κάποιες από τις πιο διαδεδομένες γλώσσες (όπως η αγγλική και η ισπανική), και ορισμένες πλατφόρμες ξεχωρίζουν για την ευρεία υποστήριξή τους στις γλώσσες (για παράδειγμα, το </w:t>
      </w:r>
      <w:r w:rsidRPr="003B7C58">
        <w:rPr>
          <w:i/>
          <w:iCs/>
          <w:szCs w:val="22"/>
          <w:lang w:val="en-US" w:eastAsia="en-US"/>
        </w:rPr>
        <w:t>Dialog</w:t>
      </w:r>
      <w:r w:rsidR="003B7C58">
        <w:rPr>
          <w:i/>
          <w:iCs/>
          <w:szCs w:val="22"/>
          <w:lang w:val="en-US" w:eastAsia="en-US"/>
        </w:rPr>
        <w:t>F</w:t>
      </w:r>
      <w:r w:rsidRPr="003B7C58">
        <w:rPr>
          <w:i/>
          <w:iCs/>
          <w:szCs w:val="22"/>
          <w:lang w:val="en-US" w:eastAsia="en-US"/>
        </w:rPr>
        <w:t>low</w:t>
      </w:r>
      <w:r w:rsidRPr="00303421">
        <w:rPr>
          <w:szCs w:val="22"/>
          <w:lang w:eastAsia="en-US"/>
        </w:rPr>
        <w:t xml:space="preserve"> περιλαμβάνει 22 γλώσσες). </w:t>
      </w:r>
    </w:p>
    <w:p w14:paraId="60205BC3" w14:textId="745E3A7A" w:rsidR="00303421" w:rsidRDefault="00303421" w:rsidP="00303421">
      <w:pPr>
        <w:ind w:firstLine="576"/>
        <w:rPr>
          <w:szCs w:val="22"/>
          <w:lang w:eastAsia="en-US"/>
        </w:rPr>
      </w:pPr>
      <w:r w:rsidRPr="00303421">
        <w:rPr>
          <w:szCs w:val="22"/>
          <w:lang w:eastAsia="en-US"/>
        </w:rPr>
        <w:t xml:space="preserve">Ενδιαφέρον παρουσιάζει το </w:t>
      </w:r>
      <w:r w:rsidRPr="00303421">
        <w:rPr>
          <w:szCs w:val="22"/>
          <w:lang w:val="en-US" w:eastAsia="en-US"/>
        </w:rPr>
        <w:t>Rasa</w:t>
      </w:r>
      <w:r w:rsidRPr="00303421">
        <w:rPr>
          <w:szCs w:val="22"/>
          <w:lang w:eastAsia="en-US"/>
        </w:rPr>
        <w:t xml:space="preserve">, το οποίο μπορεί να χρησιμοποιήσει προεκπαιδευμένα μοντέλα γλώσσας (π.χ., διανυσματικά λέξεων </w:t>
      </w:r>
      <w:r w:rsidRPr="00257D05">
        <w:rPr>
          <w:i/>
          <w:iCs/>
          <w:szCs w:val="22"/>
          <w:lang w:val="en-US" w:eastAsia="en-US"/>
        </w:rPr>
        <w:t>fastText</w:t>
      </w:r>
      <w:r w:rsidRPr="00303421">
        <w:rPr>
          <w:szCs w:val="22"/>
          <w:lang w:eastAsia="en-US"/>
        </w:rPr>
        <w:t xml:space="preserve"> είναι διαθέσιμα για εκατοντάδες γλώσσες)9, αλλά οι προγραμματιστές μπορούν να εκπαιδεύσουν τα δικά τους. Λίγες προσεγγίσεις μόνο - οι υπηρεσίες </w:t>
      </w:r>
      <w:r w:rsidRPr="004F55C5">
        <w:rPr>
          <w:i/>
          <w:iCs/>
          <w:szCs w:val="22"/>
          <w:lang w:val="en-US" w:eastAsia="en-US"/>
        </w:rPr>
        <w:t>NLP</w:t>
      </w:r>
      <w:r w:rsidRPr="00303421">
        <w:rPr>
          <w:szCs w:val="22"/>
          <w:lang w:eastAsia="en-US"/>
        </w:rPr>
        <w:t xml:space="preserve"> </w:t>
      </w:r>
      <w:r w:rsidRPr="00257D05">
        <w:rPr>
          <w:i/>
          <w:iCs/>
          <w:szCs w:val="22"/>
          <w:lang w:val="en-US" w:eastAsia="en-US"/>
        </w:rPr>
        <w:t>LUIS</w:t>
      </w:r>
      <w:r w:rsidRPr="00303421">
        <w:rPr>
          <w:szCs w:val="22"/>
          <w:lang w:eastAsia="en-US"/>
        </w:rPr>
        <w:t xml:space="preserve">, </w:t>
      </w:r>
      <w:r w:rsidRPr="00257D05">
        <w:rPr>
          <w:i/>
          <w:iCs/>
          <w:szCs w:val="22"/>
          <w:lang w:val="en-US" w:eastAsia="en-US"/>
        </w:rPr>
        <w:t>Watson</w:t>
      </w:r>
      <w:r w:rsidRPr="00303421">
        <w:rPr>
          <w:szCs w:val="22"/>
          <w:lang w:eastAsia="en-US"/>
        </w:rPr>
        <w:t xml:space="preserve">, </w:t>
      </w:r>
      <w:r w:rsidRPr="00257D05">
        <w:rPr>
          <w:i/>
          <w:iCs/>
          <w:szCs w:val="22"/>
          <w:lang w:val="en-US" w:eastAsia="en-US"/>
        </w:rPr>
        <w:t>Lex</w:t>
      </w:r>
      <w:r w:rsidRPr="00303421">
        <w:rPr>
          <w:szCs w:val="22"/>
          <w:lang w:eastAsia="en-US"/>
        </w:rPr>
        <w:t xml:space="preserve">, </w:t>
      </w:r>
      <w:r w:rsidRPr="00257D05">
        <w:rPr>
          <w:i/>
          <w:iCs/>
          <w:szCs w:val="22"/>
          <w:lang w:val="en-US" w:eastAsia="en-US"/>
        </w:rPr>
        <w:t>Bot</w:t>
      </w:r>
      <w:r w:rsidRPr="00257D05">
        <w:rPr>
          <w:i/>
          <w:iCs/>
          <w:szCs w:val="22"/>
          <w:lang w:eastAsia="en-US"/>
        </w:rPr>
        <w:t xml:space="preserve"> </w:t>
      </w:r>
      <w:r w:rsidRPr="00257D05">
        <w:rPr>
          <w:i/>
          <w:iCs/>
          <w:szCs w:val="22"/>
          <w:lang w:val="en-US" w:eastAsia="en-US"/>
        </w:rPr>
        <w:t>Framework</w:t>
      </w:r>
      <w:r w:rsidRPr="00303421">
        <w:rPr>
          <w:szCs w:val="22"/>
          <w:lang w:eastAsia="en-US"/>
        </w:rPr>
        <w:t xml:space="preserve"> και η μη δωρεάν έκδοση </w:t>
      </w:r>
      <w:r w:rsidRPr="00303421">
        <w:rPr>
          <w:szCs w:val="22"/>
          <w:lang w:val="en-US" w:eastAsia="en-US"/>
        </w:rPr>
        <w:t>Enterprise</w:t>
      </w:r>
      <w:r w:rsidRPr="00303421">
        <w:rPr>
          <w:szCs w:val="22"/>
          <w:lang w:eastAsia="en-US"/>
        </w:rPr>
        <w:t xml:space="preserve"> του </w:t>
      </w:r>
      <w:r w:rsidRPr="00257D05">
        <w:rPr>
          <w:i/>
          <w:iCs/>
          <w:szCs w:val="22"/>
          <w:lang w:val="en-US" w:eastAsia="en-US"/>
        </w:rPr>
        <w:t>Dialog</w:t>
      </w:r>
      <w:r w:rsidR="00257D05">
        <w:rPr>
          <w:i/>
          <w:iCs/>
          <w:szCs w:val="22"/>
          <w:lang w:val="en-US" w:eastAsia="en-US"/>
        </w:rPr>
        <w:t>F</w:t>
      </w:r>
      <w:r w:rsidRPr="00257D05">
        <w:rPr>
          <w:i/>
          <w:iCs/>
          <w:szCs w:val="22"/>
          <w:lang w:val="en-US" w:eastAsia="en-US"/>
        </w:rPr>
        <w:t>low</w:t>
      </w:r>
      <w:r w:rsidRPr="00303421">
        <w:rPr>
          <w:szCs w:val="22"/>
          <w:lang w:eastAsia="en-US"/>
        </w:rPr>
        <w:t xml:space="preserve"> - παρέχουν ανάλυση συναισθήματος πρότασης, που μπορεί να είναι χρήσιμη σε συγκεκριμένους τομείς όπως ο μάρκετινγκ. </w:t>
      </w:r>
    </w:p>
    <w:p w14:paraId="3B58313C" w14:textId="05426B70" w:rsidR="00303421" w:rsidRPr="00303421" w:rsidRDefault="00303421" w:rsidP="00303421">
      <w:pPr>
        <w:ind w:firstLine="576"/>
        <w:rPr>
          <w:szCs w:val="22"/>
          <w:lang w:eastAsia="en-US"/>
        </w:rPr>
      </w:pPr>
      <w:r w:rsidRPr="00303421">
        <w:rPr>
          <w:szCs w:val="22"/>
          <w:lang w:eastAsia="en-US"/>
        </w:rPr>
        <w:t xml:space="preserve">Τέλος, εκτός από το κείμενο, πολλές προσεγγίσεις υποστηρίζουν φυσικά την αλληλεπίδραση βασισμένη στη φωνή (σειρά 7). Αυτή η μορφή αλληλεπίδρασης θα μπορούσε να προστεθεί χειροκίνητα σε προσεγγίσεις που βασίζονται σε γλώσσες προγραμματισμού (π.χ., </w:t>
      </w:r>
      <w:r w:rsidRPr="004F55C5">
        <w:rPr>
          <w:i/>
          <w:iCs/>
          <w:szCs w:val="22"/>
          <w:lang w:val="en-US" w:eastAsia="en-US"/>
        </w:rPr>
        <w:t>Botkit</w:t>
      </w:r>
      <w:r w:rsidRPr="00303421">
        <w:rPr>
          <w:szCs w:val="22"/>
          <w:lang w:eastAsia="en-US"/>
        </w:rPr>
        <w:t>) ή που είναι ανοικτού κώδικα.</w:t>
      </w:r>
    </w:p>
    <w:p w14:paraId="45B12215" w14:textId="546D2AE5" w:rsidR="00303421" w:rsidRDefault="00303421" w:rsidP="00303421">
      <w:pPr>
        <w:rPr>
          <w:szCs w:val="22"/>
          <w:lang w:eastAsia="en-US"/>
        </w:rPr>
      </w:pPr>
    </w:p>
    <w:p w14:paraId="7B1371F9" w14:textId="181FD530" w:rsidR="00303421" w:rsidRDefault="00303421" w:rsidP="00303421">
      <w:pPr>
        <w:pStyle w:val="Heading3"/>
      </w:pPr>
      <w:bookmarkStart w:id="50" w:name="_Toc147133960"/>
      <w:r>
        <w:t>Διάλογος</w:t>
      </w:r>
      <w:bookmarkEnd w:id="50"/>
    </w:p>
    <w:p w14:paraId="2CF39820" w14:textId="761B32DA" w:rsidR="00303421" w:rsidRDefault="00303421" w:rsidP="00303421">
      <w:pPr>
        <w:rPr>
          <w:szCs w:val="22"/>
          <w:lang w:eastAsia="en-US"/>
        </w:rPr>
      </w:pPr>
    </w:p>
    <w:p w14:paraId="4FAB0A07" w14:textId="77777777" w:rsidR="00DF7445" w:rsidRDefault="00303421" w:rsidP="00303421">
      <w:pPr>
        <w:ind w:firstLine="576"/>
        <w:rPr>
          <w:szCs w:val="22"/>
          <w:lang w:eastAsia="en-US"/>
        </w:rPr>
      </w:pPr>
      <w:r w:rsidRPr="00303421">
        <w:rPr>
          <w:szCs w:val="22"/>
          <w:lang w:eastAsia="en-US"/>
        </w:rPr>
        <w:t xml:space="preserve">Αυτή η διάσταση εξετάζει τις δυνατότητες οργάνωσης της ροής της συνομιλίας. Όλες οι πλατφόρμες και η πλειονότητα των πλαισίων αποθηκεύουν αυτόματα τις τιμές παραμέτρων που εξάγονται από τις φράσεις των χρηστών για να επιτρέψουν την επαναχρησιμοποίησή τους στο μέλλον, ενώ οι βιβλιοθήκες απαιτούν προγραμματισμό για αυτήν τη δυνατότητα (σειρά 8). Αυτή η αποθήκευση μπορεί να είναι προσωρινή (δηλαδή, ενεργή μόνο κατά τη διάρκεια της τρέχουσας αλληλεπίδρασης με τον χρήστη) ή μόνιμη. </w:t>
      </w:r>
    </w:p>
    <w:p w14:paraId="0C7AC511" w14:textId="02C4A1F0" w:rsidR="00303421" w:rsidRDefault="00303421" w:rsidP="00303421">
      <w:pPr>
        <w:ind w:firstLine="576"/>
        <w:rPr>
          <w:szCs w:val="22"/>
          <w:lang w:eastAsia="en-US"/>
        </w:rPr>
      </w:pPr>
      <w:r w:rsidRPr="00303421">
        <w:rPr>
          <w:szCs w:val="22"/>
          <w:lang w:eastAsia="en-US"/>
        </w:rPr>
        <w:t xml:space="preserve">Οι προθέσεις και οντότητες (σειρές 9 και 10) είναι κοινά βασικά στοιχεία πλατφορμών όπως το </w:t>
      </w:r>
      <w:r w:rsidRPr="004F55C5">
        <w:rPr>
          <w:i/>
          <w:iCs/>
          <w:szCs w:val="22"/>
          <w:lang w:eastAsia="en-US"/>
        </w:rPr>
        <w:t>Dialog</w:t>
      </w:r>
      <w:r w:rsidR="004F55C5">
        <w:rPr>
          <w:i/>
          <w:iCs/>
          <w:szCs w:val="22"/>
          <w:lang w:val="en-US" w:eastAsia="en-US"/>
        </w:rPr>
        <w:t>F</w:t>
      </w:r>
      <w:r w:rsidRPr="004F55C5">
        <w:rPr>
          <w:i/>
          <w:iCs/>
          <w:szCs w:val="22"/>
          <w:lang w:eastAsia="en-US"/>
        </w:rPr>
        <w:t>low</w:t>
      </w:r>
      <w:r w:rsidRPr="00303421">
        <w:rPr>
          <w:szCs w:val="22"/>
          <w:lang w:eastAsia="en-US"/>
        </w:rPr>
        <w:t xml:space="preserve">, το </w:t>
      </w:r>
      <w:r w:rsidRPr="004F55C5">
        <w:rPr>
          <w:i/>
          <w:iCs/>
          <w:szCs w:val="22"/>
          <w:lang w:eastAsia="en-US"/>
        </w:rPr>
        <w:t>Watson</w:t>
      </w:r>
      <w:r w:rsidRPr="00303421">
        <w:rPr>
          <w:szCs w:val="22"/>
          <w:lang w:eastAsia="en-US"/>
        </w:rPr>
        <w:t xml:space="preserve"> και το </w:t>
      </w:r>
      <w:r w:rsidRPr="004F55C5">
        <w:rPr>
          <w:i/>
          <w:iCs/>
          <w:szCs w:val="22"/>
          <w:lang w:eastAsia="en-US"/>
        </w:rPr>
        <w:t>Lex</w:t>
      </w:r>
      <w:r w:rsidRPr="00303421">
        <w:rPr>
          <w:szCs w:val="22"/>
          <w:lang w:eastAsia="en-US"/>
        </w:rPr>
        <w:t xml:space="preserve">. Προσεγγίσεις που υποστηρίζουν την </w:t>
      </w:r>
      <w:r w:rsidRPr="004F55C5">
        <w:rPr>
          <w:i/>
          <w:iCs/>
          <w:szCs w:val="22"/>
          <w:lang w:eastAsia="en-US"/>
        </w:rPr>
        <w:t>NLP</w:t>
      </w:r>
      <w:r w:rsidRPr="00303421">
        <w:rPr>
          <w:szCs w:val="22"/>
          <w:lang w:eastAsia="en-US"/>
        </w:rPr>
        <w:t xml:space="preserve"> καθορίζουν προθέσεις με σύνολα φράσεων εκπαίδευσης. Αυτές οι φράσεις μπορεί να είναι παραδείγματα αναμενόμενων δηλώσεων χρηστών ή φράσεις για τη βελτίωση της εμπειρίας του χρήστη και μπορεί να προέλθουν από υπάρχοντα αρχεία καταγραφής συνομιλιών (για παράδειγμα, κατά τη μετάβαση ενός παραδοσιακού συστήματος υποστήριξης πελατών σε ένα </w:t>
      </w:r>
      <w:r w:rsidR="004F55C5" w:rsidRPr="004F55C5">
        <w:rPr>
          <w:i/>
          <w:iCs/>
          <w:szCs w:val="22"/>
          <w:lang w:val="en-US" w:eastAsia="en-US"/>
        </w:rPr>
        <w:t>C</w:t>
      </w:r>
      <w:r w:rsidRPr="004F55C5">
        <w:rPr>
          <w:i/>
          <w:iCs/>
          <w:szCs w:val="22"/>
          <w:lang w:eastAsia="en-US"/>
        </w:rPr>
        <w:t>hatbot</w:t>
      </w:r>
      <w:r w:rsidRPr="00303421">
        <w:rPr>
          <w:szCs w:val="22"/>
          <w:lang w:eastAsia="en-US"/>
        </w:rPr>
        <w:t>)</w:t>
      </w:r>
      <w:r w:rsidR="00DF7445">
        <w:rPr>
          <w:szCs w:val="22"/>
          <w:lang w:eastAsia="en-US"/>
        </w:rPr>
        <w:t>.</w:t>
      </w:r>
    </w:p>
    <w:p w14:paraId="1C1EE5D0" w14:textId="6DC68FEE" w:rsidR="00DF7445" w:rsidRDefault="00DF7445" w:rsidP="00303421">
      <w:pPr>
        <w:ind w:firstLine="576"/>
        <w:rPr>
          <w:szCs w:val="22"/>
          <w:lang w:eastAsia="en-US"/>
        </w:rPr>
      </w:pPr>
      <w:r w:rsidRPr="00DF7445">
        <w:rPr>
          <w:szCs w:val="22"/>
          <w:lang w:eastAsia="en-US"/>
        </w:rPr>
        <w:t xml:space="preserve">Όσον αφορά τη δομή της συνομιλίας (σειρά 11), βρίσκουμε δύο κύρια στυλ ορισμού: </w:t>
      </w:r>
      <w:r w:rsidRPr="00DF7445">
        <w:rPr>
          <w:b/>
          <w:bCs/>
          <w:szCs w:val="22"/>
          <w:lang w:eastAsia="en-US"/>
        </w:rPr>
        <w:t>ρητά μέσω ενός δέντρου συνομιλίας</w:t>
      </w:r>
      <w:r w:rsidRPr="00DF7445">
        <w:rPr>
          <w:szCs w:val="22"/>
          <w:lang w:eastAsia="en-US"/>
        </w:rPr>
        <w:t xml:space="preserve"> ή </w:t>
      </w:r>
      <w:r w:rsidRPr="00DF7445">
        <w:rPr>
          <w:b/>
          <w:bCs/>
          <w:szCs w:val="22"/>
          <w:lang w:eastAsia="en-US"/>
        </w:rPr>
        <w:t>έμμεσα μέσω εξαρτημένων πλαισίων και προθέσεων</w:t>
      </w:r>
      <w:r w:rsidRPr="00DF7445">
        <w:rPr>
          <w:szCs w:val="22"/>
          <w:lang w:eastAsia="en-US"/>
        </w:rPr>
        <w:t xml:space="preserve"> που ενεργοποιούνται </w:t>
      </w:r>
      <w:r w:rsidR="000C6340">
        <w:rPr>
          <w:szCs w:val="22"/>
          <w:lang w:eastAsia="en-US"/>
        </w:rPr>
        <w:t>ανάλογα με το αν ταίριαξε</w:t>
      </w:r>
      <w:r w:rsidRPr="00DF7445">
        <w:rPr>
          <w:szCs w:val="22"/>
          <w:lang w:eastAsia="en-US"/>
        </w:rPr>
        <w:t xml:space="preserve"> με τη γονική πρόθεση (για παράδειγμα, μια πρόθεση για το κλείσιμο ραντεβού</w:t>
      </w:r>
      <w:r w:rsidR="004B7D71">
        <w:rPr>
          <w:szCs w:val="22"/>
          <w:lang w:eastAsia="en-US"/>
        </w:rPr>
        <w:t xml:space="preserve">). </w:t>
      </w:r>
      <w:r w:rsidRPr="00DF7445">
        <w:rPr>
          <w:szCs w:val="22"/>
          <w:lang w:eastAsia="en-US"/>
        </w:rPr>
        <w:t xml:space="preserve">Διαφορετικότερα, το </w:t>
      </w:r>
      <w:r w:rsidRPr="004F55C5">
        <w:rPr>
          <w:i/>
          <w:iCs/>
          <w:szCs w:val="22"/>
          <w:lang w:eastAsia="en-US"/>
        </w:rPr>
        <w:t>Pandorabots</w:t>
      </w:r>
      <w:r w:rsidRPr="00DF7445">
        <w:rPr>
          <w:szCs w:val="22"/>
          <w:lang w:eastAsia="en-US"/>
        </w:rPr>
        <w:t xml:space="preserve"> χρησιμοποιεί τη γλώσσα σήμανσης τεχνητής </w:t>
      </w:r>
      <w:r w:rsidRPr="00DF7445">
        <w:rPr>
          <w:szCs w:val="22"/>
          <w:lang w:eastAsia="en-US"/>
        </w:rPr>
        <w:lastRenderedPageBreak/>
        <w:t xml:space="preserve">νοημοσύνης </w:t>
      </w:r>
      <w:r w:rsidRPr="004F55C5">
        <w:rPr>
          <w:i/>
          <w:iCs/>
          <w:szCs w:val="22"/>
          <w:lang w:eastAsia="en-US"/>
        </w:rPr>
        <w:t>(AI Markup Language - AIML)</w:t>
      </w:r>
      <w:r w:rsidRPr="00DF7445">
        <w:rPr>
          <w:szCs w:val="22"/>
          <w:lang w:eastAsia="en-US"/>
        </w:rPr>
        <w:t xml:space="preserve">. Είναι βασισμένο σε πρότυπα, αντίθετα προς τις σύγχρονες προσεγγίσεις που βασίζονται στην </w:t>
      </w:r>
      <w:r w:rsidRPr="004F55C5">
        <w:rPr>
          <w:i/>
          <w:iCs/>
          <w:szCs w:val="22"/>
          <w:lang w:eastAsia="en-US"/>
        </w:rPr>
        <w:t>NLP</w:t>
      </w:r>
      <w:r w:rsidRPr="00DF7445">
        <w:rPr>
          <w:szCs w:val="22"/>
          <w:lang w:eastAsia="en-US"/>
        </w:rPr>
        <w:t xml:space="preserve">. Ορισμένες πλατφόρμες επιτρέπουν επίσης τον καθορισμό φράσεων που το </w:t>
      </w:r>
      <w:r w:rsidR="004F55C5" w:rsidRPr="004F55C5">
        <w:rPr>
          <w:i/>
          <w:iCs/>
          <w:szCs w:val="22"/>
          <w:lang w:val="en-US" w:eastAsia="en-US"/>
        </w:rPr>
        <w:t>C</w:t>
      </w:r>
      <w:r w:rsidRPr="004F55C5">
        <w:rPr>
          <w:i/>
          <w:iCs/>
          <w:szCs w:val="22"/>
          <w:lang w:eastAsia="en-US"/>
        </w:rPr>
        <w:t>hatbot</w:t>
      </w:r>
      <w:r w:rsidRPr="00DF7445">
        <w:rPr>
          <w:szCs w:val="22"/>
          <w:lang w:eastAsia="en-US"/>
        </w:rPr>
        <w:t xml:space="preserve"> μπορεί να χρησιμοποιήσει για την επανέναρξη της επικοινωνίας με ανενεργούς χρήστες (σειρά 12). Τέλος, όλες οι προσεγγίσεις εκτός από το </w:t>
      </w:r>
      <w:r w:rsidRPr="004F55C5">
        <w:rPr>
          <w:i/>
          <w:iCs/>
          <w:szCs w:val="22"/>
          <w:lang w:eastAsia="en-US"/>
        </w:rPr>
        <w:t>LUIS</w:t>
      </w:r>
      <w:r w:rsidRPr="00DF7445">
        <w:rPr>
          <w:szCs w:val="22"/>
          <w:lang w:eastAsia="en-US"/>
        </w:rPr>
        <w:t xml:space="preserve"> και το </w:t>
      </w:r>
      <w:r w:rsidRPr="004F55C5">
        <w:rPr>
          <w:i/>
          <w:iCs/>
          <w:szCs w:val="22"/>
          <w:lang w:eastAsia="en-US"/>
        </w:rPr>
        <w:t>Botkit</w:t>
      </w:r>
      <w:r w:rsidRPr="00DF7445">
        <w:rPr>
          <w:szCs w:val="22"/>
          <w:lang w:eastAsia="en-US"/>
        </w:rPr>
        <w:t xml:space="preserve"> επιτρέπουν τον καθορισμό των απαντήσεων του </w:t>
      </w:r>
      <w:r w:rsidR="004F55C5" w:rsidRPr="004F55C5">
        <w:rPr>
          <w:i/>
          <w:iCs/>
          <w:szCs w:val="22"/>
          <w:lang w:val="en-US" w:eastAsia="en-US"/>
        </w:rPr>
        <w:t>C</w:t>
      </w:r>
      <w:r w:rsidRPr="004F55C5">
        <w:rPr>
          <w:i/>
          <w:iCs/>
          <w:szCs w:val="22"/>
          <w:lang w:eastAsia="en-US"/>
        </w:rPr>
        <w:t>hatbot</w:t>
      </w:r>
      <w:r w:rsidRPr="00DF7445">
        <w:rPr>
          <w:szCs w:val="22"/>
          <w:lang w:eastAsia="en-US"/>
        </w:rPr>
        <w:t xml:space="preserve"> (σειρά 13).</w:t>
      </w:r>
    </w:p>
    <w:p w14:paraId="311F01B2" w14:textId="0D90CEAD" w:rsidR="007B2D61" w:rsidRDefault="007B2D61" w:rsidP="007B2D61">
      <w:pPr>
        <w:rPr>
          <w:szCs w:val="22"/>
          <w:lang w:eastAsia="en-US"/>
        </w:rPr>
      </w:pPr>
    </w:p>
    <w:p w14:paraId="0755817E" w14:textId="78A54BC9" w:rsidR="007B2D61" w:rsidRDefault="007B2D61" w:rsidP="007B2D61">
      <w:pPr>
        <w:pStyle w:val="Heading3"/>
      </w:pPr>
      <w:bookmarkStart w:id="51" w:name="_Toc147133961"/>
      <w:r>
        <w:t>Ανάπτυξη</w:t>
      </w:r>
      <w:bookmarkEnd w:id="51"/>
    </w:p>
    <w:p w14:paraId="4000C57E" w14:textId="6BD0F973" w:rsidR="007B2D61" w:rsidRDefault="007B2D61" w:rsidP="007B2D61">
      <w:pPr>
        <w:rPr>
          <w:szCs w:val="22"/>
          <w:lang w:eastAsia="en-US"/>
        </w:rPr>
      </w:pPr>
    </w:p>
    <w:p w14:paraId="4F4C0E49" w14:textId="77777777" w:rsidR="007B2D61" w:rsidRDefault="007B2D61" w:rsidP="00071CBF">
      <w:pPr>
        <w:ind w:firstLine="576"/>
        <w:rPr>
          <w:szCs w:val="22"/>
          <w:lang w:eastAsia="en-US"/>
        </w:rPr>
      </w:pPr>
      <w:r w:rsidRPr="007B2D61">
        <w:rPr>
          <w:szCs w:val="22"/>
          <w:lang w:eastAsia="en-US"/>
        </w:rPr>
        <w:t xml:space="preserve">Ενώ κάποιες προσεγγίσεις επιτρέπουν την ανάπτυξη </w:t>
      </w:r>
      <w:r w:rsidRPr="007B2D61">
        <w:rPr>
          <w:szCs w:val="22"/>
          <w:lang w:val="en-US" w:eastAsia="en-US"/>
        </w:rPr>
        <w:t>chatbots</w:t>
      </w:r>
      <w:r w:rsidRPr="007B2D61">
        <w:rPr>
          <w:szCs w:val="22"/>
          <w:lang w:eastAsia="en-US"/>
        </w:rPr>
        <w:t xml:space="preserve"> σε πολλά κοινωνικά δίκτυα, άλλες επικεντρώνονται σε συγκεκριμένα (σειρά 14). Για παράδειγμα, τα </w:t>
      </w:r>
      <w:r w:rsidRPr="007B2D61">
        <w:rPr>
          <w:szCs w:val="22"/>
          <w:lang w:val="en-US" w:eastAsia="en-US"/>
        </w:rPr>
        <w:t>chatbots</w:t>
      </w:r>
      <w:r w:rsidRPr="007B2D61">
        <w:rPr>
          <w:szCs w:val="22"/>
          <w:lang w:eastAsia="en-US"/>
        </w:rPr>
        <w:t xml:space="preserve"> του </w:t>
      </w:r>
      <w:r w:rsidRPr="004F55C5">
        <w:rPr>
          <w:i/>
          <w:iCs/>
          <w:szCs w:val="22"/>
          <w:lang w:val="en-US" w:eastAsia="en-US"/>
        </w:rPr>
        <w:t>Chatfuel</w:t>
      </w:r>
      <w:r w:rsidRPr="007B2D61">
        <w:rPr>
          <w:szCs w:val="22"/>
          <w:lang w:eastAsia="en-US"/>
        </w:rPr>
        <w:t xml:space="preserve"> είναι ειδικά σχεδιασμένα για το </w:t>
      </w:r>
      <w:r w:rsidRPr="004F55C5">
        <w:rPr>
          <w:i/>
          <w:iCs/>
          <w:szCs w:val="22"/>
          <w:lang w:val="en-US" w:eastAsia="en-US"/>
        </w:rPr>
        <w:t>Facebook</w:t>
      </w:r>
      <w:r w:rsidRPr="004F55C5">
        <w:rPr>
          <w:i/>
          <w:iCs/>
          <w:szCs w:val="22"/>
          <w:lang w:eastAsia="en-US"/>
        </w:rPr>
        <w:t xml:space="preserve"> </w:t>
      </w:r>
      <w:r w:rsidRPr="004F55C5">
        <w:rPr>
          <w:i/>
          <w:iCs/>
          <w:szCs w:val="22"/>
          <w:lang w:val="en-US" w:eastAsia="en-US"/>
        </w:rPr>
        <w:t>Messenger</w:t>
      </w:r>
      <w:r w:rsidRPr="007B2D61">
        <w:rPr>
          <w:szCs w:val="22"/>
          <w:lang w:eastAsia="en-US"/>
        </w:rPr>
        <w:t xml:space="preserve">, ενώ τα </w:t>
      </w:r>
      <w:r w:rsidRPr="004F55C5">
        <w:rPr>
          <w:i/>
          <w:iCs/>
          <w:szCs w:val="22"/>
          <w:lang w:val="en-US" w:eastAsia="en-US"/>
        </w:rPr>
        <w:t>chatbot</w:t>
      </w:r>
      <w:r w:rsidRPr="004F55C5">
        <w:rPr>
          <w:i/>
          <w:iCs/>
          <w:szCs w:val="22"/>
          <w:lang w:eastAsia="en-US"/>
        </w:rPr>
        <w:t>.</w:t>
      </w:r>
      <w:r w:rsidRPr="004F55C5">
        <w:rPr>
          <w:i/>
          <w:iCs/>
          <w:szCs w:val="22"/>
          <w:lang w:val="en-US" w:eastAsia="en-US"/>
        </w:rPr>
        <w:t>io</w:t>
      </w:r>
      <w:r w:rsidRPr="007B2D61">
        <w:rPr>
          <w:szCs w:val="22"/>
          <w:lang w:eastAsia="en-US"/>
        </w:rPr>
        <w:t xml:space="preserve"> μπορούν να αναπτυχθούν μόνο σε </w:t>
      </w:r>
      <w:r w:rsidRPr="004F55C5">
        <w:rPr>
          <w:i/>
          <w:iCs/>
          <w:szCs w:val="22"/>
          <w:lang w:val="en-US" w:eastAsia="en-US"/>
        </w:rPr>
        <w:t>WhatsApp</w:t>
      </w:r>
      <w:r w:rsidRPr="004F55C5">
        <w:rPr>
          <w:i/>
          <w:iCs/>
          <w:szCs w:val="22"/>
          <w:lang w:eastAsia="en-US"/>
        </w:rPr>
        <w:t xml:space="preserve"> </w:t>
      </w:r>
      <w:r w:rsidRPr="004F55C5">
        <w:rPr>
          <w:i/>
          <w:iCs/>
          <w:szCs w:val="22"/>
          <w:lang w:val="en-US" w:eastAsia="en-US"/>
        </w:rPr>
        <w:t>Business</w:t>
      </w:r>
      <w:r w:rsidRPr="007B2D61">
        <w:rPr>
          <w:szCs w:val="22"/>
          <w:lang w:eastAsia="en-US"/>
        </w:rPr>
        <w:t xml:space="preserve"> και ιστότοπους. </w:t>
      </w:r>
    </w:p>
    <w:p w14:paraId="532EE541" w14:textId="2C1F503C" w:rsidR="007B2D61" w:rsidRDefault="007B2D61" w:rsidP="00071CBF">
      <w:pPr>
        <w:ind w:firstLine="576"/>
        <w:rPr>
          <w:szCs w:val="22"/>
          <w:lang w:eastAsia="en-US"/>
        </w:rPr>
      </w:pPr>
      <w:r w:rsidRPr="007B2D61">
        <w:rPr>
          <w:szCs w:val="22"/>
          <w:lang w:eastAsia="en-US"/>
        </w:rPr>
        <w:t xml:space="preserve">Αντίθετα, το </w:t>
      </w:r>
      <w:r w:rsidRPr="004F55C5">
        <w:rPr>
          <w:i/>
          <w:iCs/>
          <w:szCs w:val="22"/>
          <w:lang w:val="en-US" w:eastAsia="en-US"/>
        </w:rPr>
        <w:t>Dialog</w:t>
      </w:r>
      <w:r w:rsidR="004F55C5" w:rsidRPr="004F55C5">
        <w:rPr>
          <w:i/>
          <w:iCs/>
          <w:szCs w:val="22"/>
          <w:lang w:val="en-US" w:eastAsia="en-US"/>
        </w:rPr>
        <w:t>F</w:t>
      </w:r>
      <w:r w:rsidRPr="004F55C5">
        <w:rPr>
          <w:i/>
          <w:iCs/>
          <w:szCs w:val="22"/>
          <w:lang w:val="en-US" w:eastAsia="en-US"/>
        </w:rPr>
        <w:t>low</w:t>
      </w:r>
      <w:r w:rsidRPr="007B2D61">
        <w:rPr>
          <w:szCs w:val="22"/>
          <w:lang w:eastAsia="en-US"/>
        </w:rPr>
        <w:t xml:space="preserve"> προσφέρει ενσωματώσεις για 15 διάφορα κανάλια, συμπεριλαμβανομένων ιστοτόπων, υπηρεσιών όπως το </w:t>
      </w:r>
      <w:r w:rsidRPr="004F55C5">
        <w:rPr>
          <w:i/>
          <w:iCs/>
          <w:szCs w:val="22"/>
          <w:lang w:val="en-US" w:eastAsia="en-US"/>
        </w:rPr>
        <w:t>Skype</w:t>
      </w:r>
      <w:r w:rsidRPr="007B2D61">
        <w:rPr>
          <w:szCs w:val="22"/>
          <w:lang w:eastAsia="en-US"/>
        </w:rPr>
        <w:t xml:space="preserve">, έξυπνα ηχεία, και κοινωνικά δίκτυα όπως το </w:t>
      </w:r>
      <w:r w:rsidRPr="004F55C5">
        <w:rPr>
          <w:i/>
          <w:iCs/>
          <w:szCs w:val="22"/>
          <w:lang w:val="en-US" w:eastAsia="en-US"/>
        </w:rPr>
        <w:t>Slack</w:t>
      </w:r>
      <w:r w:rsidRPr="007B2D61">
        <w:rPr>
          <w:szCs w:val="22"/>
          <w:lang w:eastAsia="en-US"/>
        </w:rPr>
        <w:t xml:space="preserve">, το </w:t>
      </w:r>
      <w:r w:rsidRPr="004F55C5">
        <w:rPr>
          <w:i/>
          <w:iCs/>
          <w:szCs w:val="22"/>
          <w:lang w:val="en-US" w:eastAsia="en-US"/>
        </w:rPr>
        <w:t>Viber</w:t>
      </w:r>
      <w:r w:rsidRPr="007B2D61">
        <w:rPr>
          <w:szCs w:val="22"/>
          <w:lang w:eastAsia="en-US"/>
        </w:rPr>
        <w:t xml:space="preserve">, το </w:t>
      </w:r>
      <w:r w:rsidRPr="004F55C5">
        <w:rPr>
          <w:i/>
          <w:iCs/>
          <w:szCs w:val="22"/>
          <w:lang w:val="en-US" w:eastAsia="en-US"/>
        </w:rPr>
        <w:t>Twitter</w:t>
      </w:r>
      <w:r w:rsidRPr="007B2D61">
        <w:rPr>
          <w:szCs w:val="22"/>
          <w:lang w:eastAsia="en-US"/>
        </w:rPr>
        <w:t xml:space="preserve"> και το </w:t>
      </w:r>
      <w:r w:rsidRPr="004F55C5">
        <w:rPr>
          <w:i/>
          <w:iCs/>
          <w:szCs w:val="22"/>
          <w:lang w:val="en-US" w:eastAsia="en-US"/>
        </w:rPr>
        <w:t>Telegram</w:t>
      </w:r>
      <w:r w:rsidRPr="007B2D61">
        <w:rPr>
          <w:szCs w:val="22"/>
          <w:lang w:eastAsia="en-US"/>
        </w:rPr>
        <w:t xml:space="preserve">. Βιβλιοθήκες και υπηρεσίες δεν παρέχουν επιλογές ανάπτυξης, καθώς δεν είναι στο πλαίσιο τους. </w:t>
      </w:r>
    </w:p>
    <w:p w14:paraId="6CF2C82D" w14:textId="2322A433" w:rsidR="00BC040D" w:rsidRDefault="007B2D61" w:rsidP="00BC040D">
      <w:pPr>
        <w:ind w:firstLine="576"/>
        <w:rPr>
          <w:szCs w:val="22"/>
          <w:lang w:eastAsia="en-US"/>
        </w:rPr>
      </w:pPr>
      <w:r>
        <w:rPr>
          <w:szCs w:val="22"/>
          <w:lang w:eastAsia="en-US"/>
        </w:rPr>
        <w:t>Τέλος</w:t>
      </w:r>
      <w:r w:rsidRPr="007B2D61">
        <w:rPr>
          <w:szCs w:val="22"/>
          <w:lang w:eastAsia="en-US"/>
        </w:rPr>
        <w:t xml:space="preserve">, το </w:t>
      </w:r>
      <w:r w:rsidRPr="004F55C5">
        <w:rPr>
          <w:i/>
          <w:iCs/>
          <w:szCs w:val="22"/>
          <w:lang w:val="en-US" w:eastAsia="en-US"/>
        </w:rPr>
        <w:t>Dialog</w:t>
      </w:r>
      <w:r w:rsidR="004F55C5" w:rsidRPr="004F55C5">
        <w:rPr>
          <w:i/>
          <w:iCs/>
          <w:szCs w:val="22"/>
          <w:lang w:val="en-US" w:eastAsia="en-US"/>
        </w:rPr>
        <w:t>F</w:t>
      </w:r>
      <w:r w:rsidRPr="004F55C5">
        <w:rPr>
          <w:i/>
          <w:iCs/>
          <w:szCs w:val="22"/>
          <w:lang w:val="en-US" w:eastAsia="en-US"/>
        </w:rPr>
        <w:t>low</w:t>
      </w:r>
      <w:r w:rsidRPr="007B2D61">
        <w:rPr>
          <w:szCs w:val="22"/>
          <w:lang w:eastAsia="en-US"/>
        </w:rPr>
        <w:t xml:space="preserve">, το </w:t>
      </w:r>
      <w:r w:rsidRPr="004F55C5">
        <w:rPr>
          <w:i/>
          <w:iCs/>
          <w:szCs w:val="22"/>
          <w:lang w:val="en-US" w:eastAsia="en-US"/>
        </w:rPr>
        <w:t>Bot</w:t>
      </w:r>
      <w:r w:rsidRPr="004F55C5">
        <w:rPr>
          <w:i/>
          <w:iCs/>
          <w:szCs w:val="22"/>
          <w:lang w:eastAsia="en-US"/>
        </w:rPr>
        <w:t xml:space="preserve"> </w:t>
      </w:r>
      <w:r w:rsidRPr="004F55C5">
        <w:rPr>
          <w:i/>
          <w:iCs/>
          <w:szCs w:val="22"/>
          <w:lang w:val="en-US" w:eastAsia="en-US"/>
        </w:rPr>
        <w:t>Framework</w:t>
      </w:r>
      <w:r w:rsidRPr="007B2D61">
        <w:rPr>
          <w:szCs w:val="22"/>
          <w:lang w:eastAsia="en-US"/>
        </w:rPr>
        <w:t xml:space="preserve">, το </w:t>
      </w:r>
      <w:r w:rsidRPr="004F55C5">
        <w:rPr>
          <w:i/>
          <w:iCs/>
          <w:szCs w:val="22"/>
          <w:lang w:val="en-US" w:eastAsia="en-US"/>
        </w:rPr>
        <w:t>Xenioo</w:t>
      </w:r>
      <w:r w:rsidRPr="007B2D61">
        <w:rPr>
          <w:szCs w:val="22"/>
          <w:lang w:eastAsia="en-US"/>
        </w:rPr>
        <w:t xml:space="preserve"> και το </w:t>
      </w:r>
      <w:r w:rsidRPr="004F55C5">
        <w:rPr>
          <w:i/>
          <w:iCs/>
          <w:szCs w:val="22"/>
          <w:lang w:val="en-US" w:eastAsia="en-US"/>
        </w:rPr>
        <w:t>Pandorabots</w:t>
      </w:r>
      <w:r w:rsidRPr="007B2D61">
        <w:rPr>
          <w:szCs w:val="22"/>
          <w:lang w:eastAsia="en-US"/>
        </w:rPr>
        <w:t xml:space="preserve"> επιτρέπουν την ενσωμάτωση προσαρμοσμένων μηχανισμών αλληλεπίδρασης για το επιλεγμένο κανάλι, όπως κουμπιά στο </w:t>
      </w:r>
      <w:r w:rsidRPr="007B2D61">
        <w:rPr>
          <w:szCs w:val="22"/>
          <w:lang w:val="en-US" w:eastAsia="en-US"/>
        </w:rPr>
        <w:t>Telegram</w:t>
      </w:r>
      <w:r w:rsidRPr="007B2D61">
        <w:rPr>
          <w:szCs w:val="22"/>
          <w:lang w:eastAsia="en-US"/>
        </w:rPr>
        <w:t xml:space="preserve"> (σειρά 15).</w:t>
      </w:r>
    </w:p>
    <w:p w14:paraId="75247C97" w14:textId="13CC98AE" w:rsidR="00BC040D" w:rsidRDefault="00BC040D" w:rsidP="00BC040D">
      <w:pPr>
        <w:rPr>
          <w:szCs w:val="22"/>
          <w:lang w:eastAsia="en-US"/>
        </w:rPr>
      </w:pPr>
    </w:p>
    <w:p w14:paraId="2B0A0D60" w14:textId="2E59AC53" w:rsidR="00BC040D" w:rsidRDefault="003559B3" w:rsidP="003559B3">
      <w:pPr>
        <w:pStyle w:val="Heading3"/>
      </w:pPr>
      <w:bookmarkStart w:id="52" w:name="_Toc147133962"/>
      <w:r>
        <w:t>Διεπαφή</w:t>
      </w:r>
      <w:bookmarkEnd w:id="52"/>
    </w:p>
    <w:p w14:paraId="628BF598" w14:textId="0A25E0E0" w:rsidR="003559B3" w:rsidRDefault="003559B3" w:rsidP="00BC040D">
      <w:pPr>
        <w:rPr>
          <w:szCs w:val="22"/>
          <w:lang w:eastAsia="en-US"/>
        </w:rPr>
      </w:pPr>
    </w:p>
    <w:p w14:paraId="1ABB6CFB" w14:textId="7D48E2B4" w:rsidR="003559B3" w:rsidRDefault="003559B3" w:rsidP="003559B3">
      <w:pPr>
        <w:ind w:firstLine="576"/>
        <w:rPr>
          <w:szCs w:val="22"/>
          <w:lang w:eastAsia="en-US"/>
        </w:rPr>
      </w:pPr>
      <w:r>
        <w:rPr>
          <w:szCs w:val="22"/>
          <w:lang w:eastAsia="en-US"/>
        </w:rPr>
        <w:t xml:space="preserve">Σε πολλά εργαλεία δίνεται η δυνατότητα κλήσης υπηρεσιών για τον επιπλέον προγραμματισμό του διαλογικού πράκτορα </w:t>
      </w:r>
      <w:r w:rsidRPr="003559B3">
        <w:rPr>
          <w:szCs w:val="22"/>
          <w:lang w:eastAsia="en-US"/>
        </w:rPr>
        <w:t>(σειρά 16)</w:t>
      </w:r>
      <w:r>
        <w:rPr>
          <w:szCs w:val="22"/>
          <w:lang w:eastAsia="en-US"/>
        </w:rPr>
        <w:t xml:space="preserve">. </w:t>
      </w:r>
      <w:r w:rsidRPr="003559B3">
        <w:rPr>
          <w:szCs w:val="22"/>
          <w:lang w:eastAsia="en-US"/>
        </w:rPr>
        <w:t xml:space="preserve">Σε ορισμένες περιπτώσεις, όπως στο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3559B3">
        <w:rPr>
          <w:szCs w:val="22"/>
          <w:lang w:eastAsia="en-US"/>
        </w:rPr>
        <w:t xml:space="preserve">, αυτό επιτυγχάνεται συσχετίζοντας τη διεύθυνση </w:t>
      </w:r>
      <w:r w:rsidRPr="004F55C5">
        <w:rPr>
          <w:i/>
          <w:iCs/>
          <w:szCs w:val="22"/>
          <w:lang w:eastAsia="en-US"/>
        </w:rPr>
        <w:t>URL</w:t>
      </w:r>
      <w:r w:rsidRPr="003559B3">
        <w:rPr>
          <w:szCs w:val="22"/>
          <w:lang w:eastAsia="en-US"/>
        </w:rPr>
        <w:t xml:space="preserve"> της υπηρεσίας με μια πρόθεση, έτσι ώστε η αντιστοίχιση της πρόθεσης να ενεργοποιεί ένα μήνυμα </w:t>
      </w:r>
      <w:r w:rsidRPr="004F55C5">
        <w:rPr>
          <w:i/>
          <w:iCs/>
          <w:szCs w:val="22"/>
          <w:lang w:eastAsia="en-US"/>
        </w:rPr>
        <w:t>POST</w:t>
      </w:r>
      <w:r w:rsidRPr="003559B3">
        <w:rPr>
          <w:szCs w:val="22"/>
          <w:lang w:eastAsia="en-US"/>
        </w:rPr>
        <w:t xml:space="preserve"> προς την υπηρεσία. </w:t>
      </w:r>
    </w:p>
    <w:p w14:paraId="6A30A419" w14:textId="4F4FE331" w:rsidR="003559B3" w:rsidRDefault="003559B3" w:rsidP="003559B3">
      <w:pPr>
        <w:ind w:firstLine="576"/>
        <w:rPr>
          <w:szCs w:val="22"/>
          <w:lang w:eastAsia="en-US"/>
        </w:rPr>
      </w:pPr>
      <w:r w:rsidRPr="003559B3">
        <w:rPr>
          <w:szCs w:val="22"/>
          <w:lang w:eastAsia="en-US"/>
        </w:rPr>
        <w:t xml:space="preserve">Σε άλλες περιπτώσεις, είναι δυνατή η κατασκευή προγραμμάτων με προσαρμοσμένο κώδικα. Για τον σκοπό αυτό, το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3559B3">
        <w:rPr>
          <w:szCs w:val="22"/>
          <w:lang w:eastAsia="en-US"/>
        </w:rPr>
        <w:t xml:space="preserve"> υποστηρίζει το </w:t>
      </w:r>
      <w:r w:rsidRPr="004F55C5">
        <w:rPr>
          <w:i/>
          <w:iCs/>
          <w:szCs w:val="22"/>
          <w:lang w:eastAsia="en-US"/>
        </w:rPr>
        <w:t>Cloud Functions</w:t>
      </w:r>
      <w:r w:rsidRPr="003559B3">
        <w:rPr>
          <w:szCs w:val="22"/>
          <w:lang w:eastAsia="en-US"/>
        </w:rPr>
        <w:t xml:space="preserve"> για το </w:t>
      </w:r>
      <w:r w:rsidRPr="004F55C5">
        <w:rPr>
          <w:i/>
          <w:iCs/>
          <w:szCs w:val="22"/>
          <w:lang w:eastAsia="en-US"/>
        </w:rPr>
        <w:t>Firebase</w:t>
      </w:r>
      <w:r w:rsidRPr="003559B3">
        <w:rPr>
          <w:szCs w:val="22"/>
          <w:lang w:eastAsia="en-US"/>
        </w:rPr>
        <w:t xml:space="preserve">, ενώ το </w:t>
      </w:r>
      <w:r w:rsidRPr="004F55C5">
        <w:rPr>
          <w:i/>
          <w:iCs/>
          <w:szCs w:val="22"/>
          <w:lang w:eastAsia="en-US"/>
        </w:rPr>
        <w:t>Lex</w:t>
      </w:r>
      <w:r w:rsidRPr="003559B3">
        <w:rPr>
          <w:szCs w:val="22"/>
          <w:lang w:eastAsia="en-US"/>
        </w:rPr>
        <w:t xml:space="preserve"> υποστηρίζει το </w:t>
      </w:r>
      <w:r w:rsidRPr="004F55C5">
        <w:rPr>
          <w:i/>
          <w:iCs/>
          <w:szCs w:val="22"/>
          <w:lang w:eastAsia="en-US"/>
        </w:rPr>
        <w:t>Amazon</w:t>
      </w:r>
      <w:r w:rsidRPr="003559B3">
        <w:rPr>
          <w:szCs w:val="22"/>
          <w:lang w:eastAsia="en-US"/>
        </w:rPr>
        <w:t xml:space="preserve"> Web Services (</w:t>
      </w:r>
      <w:r w:rsidRPr="004F55C5">
        <w:rPr>
          <w:i/>
          <w:iCs/>
          <w:szCs w:val="22"/>
          <w:lang w:eastAsia="en-US"/>
        </w:rPr>
        <w:t>AWS</w:t>
      </w:r>
      <w:r w:rsidRPr="003559B3">
        <w:rPr>
          <w:szCs w:val="22"/>
          <w:lang w:eastAsia="en-US"/>
        </w:rPr>
        <w:t xml:space="preserve">) </w:t>
      </w:r>
      <w:r w:rsidRPr="004F55C5">
        <w:rPr>
          <w:i/>
          <w:iCs/>
          <w:szCs w:val="22"/>
          <w:lang w:eastAsia="en-US"/>
        </w:rPr>
        <w:t>Lambda</w:t>
      </w:r>
      <w:r w:rsidRPr="003559B3">
        <w:rPr>
          <w:szCs w:val="22"/>
          <w:lang w:eastAsia="en-US"/>
        </w:rPr>
        <w:t>. Αντίθετα, ορισμένες προσεγγίσεις προσφέρουν μια διεπαφή προγραμματισμού εφαρμογών (</w:t>
      </w:r>
      <w:r w:rsidRPr="004F55C5">
        <w:rPr>
          <w:i/>
          <w:iCs/>
          <w:szCs w:val="22"/>
          <w:lang w:eastAsia="en-US"/>
        </w:rPr>
        <w:t>API</w:t>
      </w:r>
      <w:r w:rsidRPr="003559B3">
        <w:rPr>
          <w:szCs w:val="22"/>
          <w:lang w:eastAsia="en-US"/>
        </w:rPr>
        <w:t xml:space="preserve">) που επιτρέπει την ολοκλήρωση τμημάτων των </w:t>
      </w:r>
      <w:r w:rsidR="004F55C5" w:rsidRPr="004F55C5">
        <w:rPr>
          <w:i/>
          <w:iCs/>
          <w:szCs w:val="22"/>
          <w:lang w:val="en-US" w:eastAsia="en-US"/>
        </w:rPr>
        <w:t>C</w:t>
      </w:r>
      <w:r w:rsidRPr="004F55C5">
        <w:rPr>
          <w:i/>
          <w:iCs/>
          <w:szCs w:val="22"/>
          <w:lang w:eastAsia="en-US"/>
        </w:rPr>
        <w:t>hatbots</w:t>
      </w:r>
      <w:r w:rsidRPr="003559B3">
        <w:rPr>
          <w:szCs w:val="22"/>
          <w:lang w:eastAsia="en-US"/>
        </w:rPr>
        <w:t xml:space="preserve"> με υπάρχουσες εφαρμογές (σειρά 17). Για παράδειγμα, τα </w:t>
      </w:r>
      <w:r w:rsidR="004F55C5" w:rsidRPr="004F55C5">
        <w:rPr>
          <w:i/>
          <w:iCs/>
          <w:szCs w:val="22"/>
          <w:lang w:val="en-US" w:eastAsia="en-US"/>
        </w:rPr>
        <w:t>C</w:t>
      </w:r>
      <w:r w:rsidRPr="004F55C5">
        <w:rPr>
          <w:i/>
          <w:iCs/>
          <w:szCs w:val="22"/>
          <w:lang w:eastAsia="en-US"/>
        </w:rPr>
        <w:t>hatbots</w:t>
      </w:r>
      <w:r w:rsidRPr="003559B3">
        <w:rPr>
          <w:szCs w:val="22"/>
          <w:lang w:eastAsia="en-US"/>
        </w:rPr>
        <w:t xml:space="preserve"> του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3559B3">
        <w:rPr>
          <w:szCs w:val="22"/>
          <w:lang w:eastAsia="en-US"/>
        </w:rPr>
        <w:t xml:space="preserve"> μπορούν να χρησιμοποιηθούν μέσω προγραμματισμού για να ελέγξουν την πιο πιθανή πρόθεση αντιστοίχισης δεδομένης μιας φράσης χρήστη.</w:t>
      </w:r>
    </w:p>
    <w:p w14:paraId="091D39A7" w14:textId="5152722A" w:rsidR="00557811" w:rsidRDefault="00557811" w:rsidP="00557811">
      <w:pPr>
        <w:rPr>
          <w:szCs w:val="22"/>
          <w:lang w:eastAsia="en-US"/>
        </w:rPr>
      </w:pPr>
    </w:p>
    <w:p w14:paraId="62F2A7AC" w14:textId="384D5411" w:rsidR="00557811" w:rsidRDefault="00557811" w:rsidP="00557811">
      <w:pPr>
        <w:pStyle w:val="Heading3"/>
      </w:pPr>
      <w:bookmarkStart w:id="53" w:name="_Toc147133963"/>
      <w:r>
        <w:t>Ανάπτυξη και Δοκιμές</w:t>
      </w:r>
      <w:bookmarkEnd w:id="53"/>
    </w:p>
    <w:p w14:paraId="2DC6A24E" w14:textId="15B9FF82" w:rsidR="00557811" w:rsidRDefault="00557811" w:rsidP="00557811">
      <w:pPr>
        <w:rPr>
          <w:szCs w:val="22"/>
          <w:lang w:eastAsia="en-US"/>
        </w:rPr>
      </w:pPr>
    </w:p>
    <w:p w14:paraId="575E7F69" w14:textId="3B0B26E5" w:rsidR="00680576" w:rsidRDefault="00680576" w:rsidP="00680576">
      <w:pPr>
        <w:ind w:firstLine="576"/>
        <w:rPr>
          <w:szCs w:val="22"/>
          <w:lang w:eastAsia="en-US"/>
        </w:rPr>
      </w:pPr>
      <w:r w:rsidRPr="00680576">
        <w:rPr>
          <w:szCs w:val="22"/>
          <w:lang w:eastAsia="en-US"/>
        </w:rPr>
        <w:t xml:space="preserve">Κάποια εργαλεία προσφέρουν προκατασκευασμένα στοιχεία που μπορούν να ενσωματωθούν σε νέα </w:t>
      </w:r>
      <w:r w:rsidR="004F55C5" w:rsidRPr="004F55C5">
        <w:rPr>
          <w:i/>
          <w:iCs/>
          <w:szCs w:val="22"/>
          <w:lang w:val="en-US" w:eastAsia="en-US"/>
        </w:rPr>
        <w:t>C</w:t>
      </w:r>
      <w:r w:rsidRPr="004F55C5">
        <w:rPr>
          <w:i/>
          <w:iCs/>
          <w:szCs w:val="22"/>
          <w:lang w:eastAsia="en-US"/>
        </w:rPr>
        <w:t>hatbots</w:t>
      </w:r>
      <w:r w:rsidRPr="00680576">
        <w:rPr>
          <w:szCs w:val="22"/>
          <w:lang w:eastAsia="en-US"/>
        </w:rPr>
        <w:t xml:space="preserve"> (σειρά 18). Αυτά περιλαμβάνουν γενικά πρότυπα </w:t>
      </w:r>
      <w:r w:rsidR="004F55C5" w:rsidRPr="004F55C5">
        <w:rPr>
          <w:i/>
          <w:iCs/>
          <w:szCs w:val="22"/>
          <w:lang w:val="en-US" w:eastAsia="en-US"/>
        </w:rPr>
        <w:t>C</w:t>
      </w:r>
      <w:r w:rsidRPr="004F55C5">
        <w:rPr>
          <w:i/>
          <w:iCs/>
          <w:szCs w:val="22"/>
          <w:lang w:eastAsia="en-US"/>
        </w:rPr>
        <w:t>hatbot</w:t>
      </w:r>
      <w:r w:rsidRPr="00680576">
        <w:rPr>
          <w:szCs w:val="22"/>
          <w:lang w:eastAsia="en-US"/>
        </w:rPr>
        <w:t xml:space="preserve"> (π.χ. για καφενεία ή συστήματα </w:t>
      </w:r>
      <w:r w:rsidRPr="00680576">
        <w:rPr>
          <w:szCs w:val="22"/>
          <w:lang w:eastAsia="en-US"/>
        </w:rPr>
        <w:lastRenderedPageBreak/>
        <w:t xml:space="preserve">κρατήσεων ξενοδοχείων), προκαθορισμένες προθέσεις, προκαθορισμένες μικρές συνομιλίες (π.χ. απαντήσεις σε απλές φράσεις και ερωτήσεις) ή υπηρεσίες (π.χ. δημιουργία ερωτήσεων και απαντήσεων </w:t>
      </w:r>
      <w:r w:rsidR="004F55C5" w:rsidRPr="004F55C5">
        <w:rPr>
          <w:i/>
          <w:iCs/>
          <w:szCs w:val="22"/>
          <w:lang w:val="en-US" w:eastAsia="en-US"/>
        </w:rPr>
        <w:t>C</w:t>
      </w:r>
      <w:r w:rsidRPr="004F55C5">
        <w:rPr>
          <w:i/>
          <w:iCs/>
          <w:szCs w:val="22"/>
          <w:lang w:eastAsia="en-US"/>
        </w:rPr>
        <w:t>hatbot</w:t>
      </w:r>
      <w:r w:rsidRPr="00680576">
        <w:rPr>
          <w:szCs w:val="22"/>
          <w:lang w:eastAsia="en-US"/>
        </w:rPr>
        <w:t xml:space="preserve"> από βάση γνώσεων). </w:t>
      </w:r>
    </w:p>
    <w:p w14:paraId="53C3A965" w14:textId="4315455E" w:rsidR="00680576" w:rsidRDefault="00680576" w:rsidP="00680576">
      <w:pPr>
        <w:ind w:firstLine="576"/>
        <w:rPr>
          <w:szCs w:val="22"/>
          <w:lang w:eastAsia="en-US"/>
        </w:rPr>
      </w:pPr>
      <w:r w:rsidRPr="00680576">
        <w:rPr>
          <w:szCs w:val="22"/>
          <w:lang w:eastAsia="en-US"/>
        </w:rPr>
        <w:t xml:space="preserve">Όσον αφορά τον έλεγχο έκδοσης (σειρά 19), όλα τα πλαίσια και οι βιβλιοθήκες βασίζονται σε κώδικα και μπορούν να χρησιμοποιηθούν με οποιοδήποτε σύστημα ελέγχου έκδοσης, ενώ μόνο ορισμένες πλατφόρμες (π.χ.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680576">
        <w:rPr>
          <w:szCs w:val="22"/>
          <w:lang w:eastAsia="en-US"/>
        </w:rPr>
        <w:t xml:space="preserve">, </w:t>
      </w:r>
      <w:r w:rsidRPr="004F55C5">
        <w:rPr>
          <w:i/>
          <w:iCs/>
          <w:szCs w:val="22"/>
          <w:lang w:eastAsia="en-US"/>
        </w:rPr>
        <w:t>Watson</w:t>
      </w:r>
      <w:r w:rsidRPr="00680576">
        <w:rPr>
          <w:szCs w:val="22"/>
          <w:lang w:eastAsia="en-US"/>
        </w:rPr>
        <w:t xml:space="preserve"> και </w:t>
      </w:r>
      <w:r w:rsidRPr="004F55C5">
        <w:rPr>
          <w:i/>
          <w:iCs/>
          <w:szCs w:val="22"/>
          <w:lang w:eastAsia="en-US"/>
        </w:rPr>
        <w:t>Lex</w:t>
      </w:r>
      <w:r w:rsidRPr="00680576">
        <w:rPr>
          <w:szCs w:val="22"/>
          <w:lang w:eastAsia="en-US"/>
        </w:rPr>
        <w:t xml:space="preserve">) παρέχουν εγγενή υποστήριξη για την έκδοση εκδόσεων, αν και αυτό είναι απλούστερο από τα σύγχρονα συστήματα έκδοσης όπως το </w:t>
      </w:r>
      <w:r w:rsidRPr="004F55C5">
        <w:rPr>
          <w:i/>
          <w:iCs/>
          <w:szCs w:val="22"/>
          <w:lang w:eastAsia="en-US"/>
        </w:rPr>
        <w:t>GitHub</w:t>
      </w:r>
      <w:r w:rsidRPr="00680576">
        <w:rPr>
          <w:szCs w:val="22"/>
          <w:lang w:eastAsia="en-US"/>
        </w:rPr>
        <w:t xml:space="preserve">. Όσον αφορά τη δοκιμή, οι περισσότερες προσεγγίσεις παρέχουν μια διαδικτυακή κονσόλα συνομιλίας για τη μη αυτόματη δοκιμή των </w:t>
      </w:r>
      <w:r w:rsidR="004F55C5" w:rsidRPr="004F55C5">
        <w:rPr>
          <w:i/>
          <w:iCs/>
          <w:szCs w:val="22"/>
          <w:lang w:val="en-US" w:eastAsia="en-US"/>
        </w:rPr>
        <w:t>C</w:t>
      </w:r>
      <w:r w:rsidRPr="004F55C5">
        <w:rPr>
          <w:i/>
          <w:iCs/>
          <w:szCs w:val="22"/>
          <w:lang w:eastAsia="en-US"/>
        </w:rPr>
        <w:t>hatbots</w:t>
      </w:r>
      <w:r w:rsidRPr="00680576">
        <w:rPr>
          <w:szCs w:val="22"/>
          <w:lang w:eastAsia="en-US"/>
        </w:rPr>
        <w:t xml:space="preserve"> (σειρά 20). </w:t>
      </w:r>
    </w:p>
    <w:p w14:paraId="1B8BED81" w14:textId="4257C019" w:rsidR="00557811" w:rsidRDefault="00680576" w:rsidP="00680576">
      <w:pPr>
        <w:ind w:firstLine="576"/>
        <w:rPr>
          <w:szCs w:val="22"/>
          <w:lang w:eastAsia="en-US"/>
        </w:rPr>
      </w:pPr>
      <w:r w:rsidRPr="00680576">
        <w:rPr>
          <w:szCs w:val="22"/>
          <w:lang w:eastAsia="en-US"/>
        </w:rPr>
        <w:t>Για τον εντοπισμό σφαλμάτων (σειρά 21), τα πλαίσια και οι βιβλιοθήκες μπορούν να βασίζονται στην υποστήριξη της γλώσσας προγραμματισμού, ενώ μόνο μία πλατφόρμα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680576">
        <w:rPr>
          <w:szCs w:val="22"/>
          <w:lang w:eastAsia="en-US"/>
        </w:rPr>
        <w:t xml:space="preserve">) προσφέρει εγκαταστάσεις εντοπισμού σφαλμάτων για την επιθεώρηση της αντιστοιχισμένης πρόθεσης και των σχετικών πληροφοριών. Επιπλέον, το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680576">
        <w:rPr>
          <w:szCs w:val="22"/>
          <w:lang w:eastAsia="en-US"/>
        </w:rPr>
        <w:t xml:space="preserve"> ενσωματώνει ελέγχους ποιότητας του </w:t>
      </w:r>
      <w:r w:rsidR="004F55C5" w:rsidRPr="004F55C5">
        <w:rPr>
          <w:i/>
          <w:iCs/>
          <w:szCs w:val="22"/>
          <w:lang w:val="en-US" w:eastAsia="en-US"/>
        </w:rPr>
        <w:t>C</w:t>
      </w:r>
      <w:r w:rsidRPr="004F55C5">
        <w:rPr>
          <w:i/>
          <w:iCs/>
          <w:szCs w:val="22"/>
          <w:lang w:eastAsia="en-US"/>
        </w:rPr>
        <w:t>hatbot</w:t>
      </w:r>
      <w:r w:rsidRPr="00680576">
        <w:rPr>
          <w:szCs w:val="22"/>
          <w:lang w:eastAsia="en-US"/>
        </w:rPr>
        <w:t>, όπως τον εντοπισμό προθέσεων με παρόμοιες φράσεις εκπαίδευσης (σειρά 22).</w:t>
      </w:r>
    </w:p>
    <w:p w14:paraId="4C819FB0" w14:textId="01286B78" w:rsidR="001514E1" w:rsidRDefault="001514E1" w:rsidP="001514E1">
      <w:pPr>
        <w:rPr>
          <w:szCs w:val="22"/>
          <w:lang w:eastAsia="en-US"/>
        </w:rPr>
      </w:pPr>
    </w:p>
    <w:p w14:paraId="06AF84B5" w14:textId="528DF81D" w:rsidR="001514E1" w:rsidRDefault="001514E1" w:rsidP="001514E1">
      <w:pPr>
        <w:pStyle w:val="Heading3"/>
      </w:pPr>
      <w:bookmarkStart w:id="54" w:name="_Toc147133964"/>
      <w:r>
        <w:t>Εκτέλεση</w:t>
      </w:r>
      <w:bookmarkEnd w:id="54"/>
    </w:p>
    <w:p w14:paraId="7D9EDCEA" w14:textId="455DDAEC" w:rsidR="001514E1" w:rsidRDefault="001514E1" w:rsidP="001514E1">
      <w:pPr>
        <w:rPr>
          <w:szCs w:val="22"/>
          <w:lang w:eastAsia="en-US"/>
        </w:rPr>
      </w:pPr>
    </w:p>
    <w:p w14:paraId="3CA46E38" w14:textId="79E9C99B" w:rsidR="001514E1" w:rsidRDefault="001514E1" w:rsidP="001514E1">
      <w:pPr>
        <w:ind w:firstLine="576"/>
        <w:rPr>
          <w:szCs w:val="22"/>
          <w:lang w:eastAsia="en-US"/>
        </w:rPr>
      </w:pPr>
      <w:r w:rsidRPr="001514E1">
        <w:rPr>
          <w:szCs w:val="22"/>
          <w:lang w:eastAsia="en-US"/>
        </w:rPr>
        <w:t xml:space="preserve">Μόλις οριστεί ένα </w:t>
      </w:r>
      <w:r w:rsidR="004F55C5" w:rsidRPr="004F55C5">
        <w:rPr>
          <w:i/>
          <w:iCs/>
          <w:szCs w:val="22"/>
          <w:lang w:val="en-US" w:eastAsia="en-US"/>
        </w:rPr>
        <w:t>C</w:t>
      </w:r>
      <w:r w:rsidRPr="004F55C5">
        <w:rPr>
          <w:i/>
          <w:iCs/>
          <w:szCs w:val="22"/>
          <w:lang w:eastAsia="en-US"/>
        </w:rPr>
        <w:t>hatbot</w:t>
      </w:r>
      <w:r w:rsidRPr="001514E1">
        <w:rPr>
          <w:szCs w:val="22"/>
          <w:lang w:eastAsia="en-US"/>
        </w:rPr>
        <w:t>, όλες οι πλατφόρμες και τα περισσότερα πλαίσια υποστηρίζουν την εκτέλεσή του στ</w:t>
      </w:r>
      <w:r>
        <w:rPr>
          <w:szCs w:val="22"/>
          <w:lang w:eastAsia="en-US"/>
        </w:rPr>
        <w:t xml:space="preserve">ο </w:t>
      </w:r>
      <w:r>
        <w:rPr>
          <w:szCs w:val="22"/>
          <w:lang w:val="en-US" w:eastAsia="en-US"/>
        </w:rPr>
        <w:t>cloud</w:t>
      </w:r>
      <w:r w:rsidRPr="001514E1">
        <w:rPr>
          <w:szCs w:val="22"/>
          <w:lang w:eastAsia="en-US"/>
        </w:rPr>
        <w:t xml:space="preserve"> (σειρά 23). Αυτή η λύση μπορεί να είναι η βέλτιστη για πολλές εταιρείες, ειδικά εάν χρησιμοποιούν ήδη τις υπηρεσίες </w:t>
      </w:r>
      <w:r w:rsidRPr="004F55C5">
        <w:rPr>
          <w:i/>
          <w:iCs/>
          <w:szCs w:val="22"/>
          <w:lang w:eastAsia="en-US"/>
        </w:rPr>
        <w:t>cloud</w:t>
      </w:r>
      <w:r w:rsidRPr="001514E1">
        <w:rPr>
          <w:szCs w:val="22"/>
          <w:lang w:eastAsia="en-US"/>
        </w:rPr>
        <w:t xml:space="preserve"> του προμηθευτή της πλατφόρμας (για παράδειγμα, </w:t>
      </w:r>
      <w:r w:rsidRPr="004F55C5">
        <w:rPr>
          <w:i/>
          <w:iCs/>
          <w:szCs w:val="22"/>
          <w:lang w:eastAsia="en-US"/>
        </w:rPr>
        <w:t>Google</w:t>
      </w:r>
      <w:r w:rsidRPr="001514E1">
        <w:rPr>
          <w:szCs w:val="22"/>
          <w:lang w:eastAsia="en-US"/>
        </w:rPr>
        <w:t xml:space="preserve">, </w:t>
      </w:r>
      <w:r w:rsidRPr="004F55C5">
        <w:rPr>
          <w:i/>
          <w:iCs/>
          <w:szCs w:val="22"/>
          <w:lang w:eastAsia="en-US"/>
        </w:rPr>
        <w:t>Azure</w:t>
      </w:r>
      <w:r w:rsidRPr="001514E1">
        <w:rPr>
          <w:szCs w:val="22"/>
          <w:lang w:eastAsia="en-US"/>
        </w:rPr>
        <w:t xml:space="preserve"> - σύννεφο της Microsoft για το </w:t>
      </w:r>
      <w:r w:rsidRPr="004F55C5">
        <w:rPr>
          <w:i/>
          <w:iCs/>
          <w:szCs w:val="22"/>
          <w:lang w:eastAsia="en-US"/>
        </w:rPr>
        <w:t>Bot Framework</w:t>
      </w:r>
      <w:r w:rsidRPr="001514E1">
        <w:rPr>
          <w:szCs w:val="22"/>
          <w:lang w:eastAsia="en-US"/>
        </w:rPr>
        <w:t xml:space="preserve"> και </w:t>
      </w:r>
      <w:r w:rsidRPr="004F55C5">
        <w:rPr>
          <w:i/>
          <w:iCs/>
          <w:szCs w:val="22"/>
          <w:lang w:eastAsia="en-US"/>
        </w:rPr>
        <w:t>LUIS</w:t>
      </w:r>
      <w:r w:rsidRPr="001514E1">
        <w:rPr>
          <w:szCs w:val="22"/>
          <w:lang w:eastAsia="en-US"/>
        </w:rPr>
        <w:t xml:space="preserve"> - ή </w:t>
      </w:r>
      <w:r w:rsidRPr="004F55C5">
        <w:rPr>
          <w:i/>
          <w:iCs/>
          <w:szCs w:val="22"/>
          <w:lang w:eastAsia="en-US"/>
        </w:rPr>
        <w:t>AWS</w:t>
      </w:r>
      <w:r w:rsidRPr="001514E1">
        <w:rPr>
          <w:szCs w:val="22"/>
          <w:lang w:eastAsia="en-US"/>
        </w:rPr>
        <w:t xml:space="preserve">). Ωστόσο, αυτό μπορεί να μην είναι πάντα κατάλληλο. Σε ορισμένες περιπτώσεις, όπως η </w:t>
      </w:r>
      <w:r w:rsidRPr="004F55C5">
        <w:rPr>
          <w:i/>
          <w:iCs/>
          <w:szCs w:val="22"/>
          <w:lang w:eastAsia="en-US"/>
        </w:rPr>
        <w:t>Watson</w:t>
      </w:r>
      <w:r w:rsidRPr="001514E1">
        <w:rPr>
          <w:szCs w:val="22"/>
          <w:lang w:eastAsia="en-US"/>
        </w:rPr>
        <w:t xml:space="preserve">, υπάρχει ένα ειδικό σχέδιο τιμολόγησης για την ανάπτυξη του </w:t>
      </w:r>
      <w:r w:rsidR="004F55C5" w:rsidRPr="004F55C5">
        <w:rPr>
          <w:i/>
          <w:iCs/>
          <w:szCs w:val="22"/>
          <w:lang w:val="en-US" w:eastAsia="en-US"/>
        </w:rPr>
        <w:t>C</w:t>
      </w:r>
      <w:r w:rsidRPr="004F55C5">
        <w:rPr>
          <w:i/>
          <w:iCs/>
          <w:szCs w:val="22"/>
          <w:lang w:eastAsia="en-US"/>
        </w:rPr>
        <w:t>hatbot</w:t>
      </w:r>
      <w:r w:rsidRPr="001514E1">
        <w:rPr>
          <w:szCs w:val="22"/>
          <w:lang w:eastAsia="en-US"/>
        </w:rPr>
        <w:t xml:space="preserve"> σε </w:t>
      </w:r>
      <w:r w:rsidRPr="004F55C5">
        <w:rPr>
          <w:i/>
          <w:iCs/>
          <w:szCs w:val="22"/>
          <w:lang w:eastAsia="en-US"/>
        </w:rPr>
        <w:t>cloud</w:t>
      </w:r>
      <w:r w:rsidRPr="001514E1">
        <w:rPr>
          <w:szCs w:val="22"/>
          <w:lang w:eastAsia="en-US"/>
        </w:rPr>
        <w:t xml:space="preserve"> τρίτων.</w:t>
      </w:r>
    </w:p>
    <w:p w14:paraId="2D511795" w14:textId="77A0C377" w:rsidR="00FA4933" w:rsidRDefault="00FA4933" w:rsidP="00FA4933">
      <w:pPr>
        <w:rPr>
          <w:szCs w:val="22"/>
          <w:lang w:eastAsia="en-US"/>
        </w:rPr>
      </w:pPr>
    </w:p>
    <w:p w14:paraId="6D77AAC8" w14:textId="3DB19532" w:rsidR="00FA4933" w:rsidRDefault="00FA4933" w:rsidP="00FA4933">
      <w:pPr>
        <w:pStyle w:val="Heading3"/>
      </w:pPr>
      <w:bookmarkStart w:id="55" w:name="_Toc147133965"/>
      <w:r>
        <w:t>Ασφάλεια</w:t>
      </w:r>
      <w:bookmarkEnd w:id="55"/>
    </w:p>
    <w:p w14:paraId="6D2BA04D" w14:textId="7B864E4C" w:rsidR="00FA4933" w:rsidRDefault="00FA4933" w:rsidP="00FA4933">
      <w:pPr>
        <w:rPr>
          <w:szCs w:val="22"/>
          <w:lang w:eastAsia="en-US"/>
        </w:rPr>
      </w:pPr>
    </w:p>
    <w:p w14:paraId="292CE49A" w14:textId="0136350E" w:rsidR="00FA4933" w:rsidRDefault="00FA4933" w:rsidP="00FA4933">
      <w:pPr>
        <w:ind w:firstLine="576"/>
        <w:rPr>
          <w:szCs w:val="22"/>
          <w:lang w:eastAsia="en-US"/>
        </w:rPr>
      </w:pPr>
      <w:r w:rsidRPr="00FA4933">
        <w:rPr>
          <w:szCs w:val="22"/>
          <w:lang w:eastAsia="en-US"/>
        </w:rPr>
        <w:t xml:space="preserve">Τα </w:t>
      </w:r>
      <w:r w:rsidR="004F55C5" w:rsidRPr="004F55C5">
        <w:rPr>
          <w:i/>
          <w:iCs/>
          <w:szCs w:val="22"/>
          <w:lang w:val="en-US" w:eastAsia="en-US"/>
        </w:rPr>
        <w:t>C</w:t>
      </w:r>
      <w:r w:rsidRPr="004F55C5">
        <w:rPr>
          <w:i/>
          <w:iCs/>
          <w:szCs w:val="22"/>
          <w:lang w:eastAsia="en-US"/>
        </w:rPr>
        <w:t>hatbots</w:t>
      </w:r>
      <w:r w:rsidRPr="00FA4933">
        <w:rPr>
          <w:szCs w:val="22"/>
          <w:lang w:eastAsia="en-US"/>
        </w:rPr>
        <w:t xml:space="preserve">, ιδίως όταν χειρίζονται προσωπικά δεδομένα χρήστη, πρέπει να ενσωματώνουν πτυχές ασφάλειας. Ενώ η υλοποίηση των δυνατοτήτων ασφάλειας είναι ευθύνη των προγραμματιστών, ορισμένα εργαλεία παρέχουν επιπλέον επίπεδα ασφαλείας πάνω από το cloud όπου αναπτύσσεται το </w:t>
      </w:r>
      <w:r w:rsidR="004F55C5" w:rsidRPr="004F55C5">
        <w:rPr>
          <w:i/>
          <w:iCs/>
          <w:szCs w:val="22"/>
          <w:lang w:val="en-US" w:eastAsia="en-US"/>
        </w:rPr>
        <w:t>C</w:t>
      </w:r>
      <w:r w:rsidRPr="004F55C5">
        <w:rPr>
          <w:i/>
          <w:iCs/>
          <w:szCs w:val="22"/>
          <w:lang w:eastAsia="en-US"/>
        </w:rPr>
        <w:t>hatbot</w:t>
      </w:r>
      <w:r w:rsidRPr="00FA4933">
        <w:rPr>
          <w:szCs w:val="22"/>
          <w:lang w:eastAsia="en-US"/>
        </w:rPr>
        <w:t xml:space="preserve"> (σειρά 26). </w:t>
      </w:r>
    </w:p>
    <w:p w14:paraId="5C1985D1" w14:textId="488B1431" w:rsidR="00FA4933" w:rsidRDefault="00FA4933" w:rsidP="00FA4933">
      <w:pPr>
        <w:ind w:firstLine="576"/>
        <w:rPr>
          <w:szCs w:val="22"/>
          <w:lang w:eastAsia="en-US"/>
        </w:rPr>
      </w:pPr>
      <w:r w:rsidRPr="00FA4933">
        <w:rPr>
          <w:szCs w:val="22"/>
          <w:lang w:eastAsia="en-US"/>
        </w:rPr>
        <w:t xml:space="preserve">Συγκεκριμένα, τα </w:t>
      </w:r>
      <w:r w:rsidRPr="004F55C5">
        <w:rPr>
          <w:i/>
          <w:iCs/>
          <w:szCs w:val="22"/>
          <w:lang w:eastAsia="en-US"/>
        </w:rPr>
        <w:t>Dialog</w:t>
      </w:r>
      <w:r w:rsidR="004F55C5" w:rsidRPr="004F55C5">
        <w:rPr>
          <w:i/>
          <w:iCs/>
          <w:szCs w:val="22"/>
          <w:lang w:val="en-US" w:eastAsia="en-US"/>
        </w:rPr>
        <w:t>F</w:t>
      </w:r>
      <w:r w:rsidRPr="004F55C5">
        <w:rPr>
          <w:i/>
          <w:iCs/>
          <w:szCs w:val="22"/>
          <w:lang w:eastAsia="en-US"/>
        </w:rPr>
        <w:t>low</w:t>
      </w:r>
      <w:r w:rsidRPr="00FA4933">
        <w:rPr>
          <w:szCs w:val="22"/>
          <w:lang w:eastAsia="en-US"/>
        </w:rPr>
        <w:t xml:space="preserve">, </w:t>
      </w:r>
      <w:r w:rsidRPr="004F55C5">
        <w:rPr>
          <w:i/>
          <w:iCs/>
          <w:szCs w:val="22"/>
          <w:lang w:eastAsia="en-US"/>
        </w:rPr>
        <w:t>Watson</w:t>
      </w:r>
      <w:r w:rsidRPr="00FA4933">
        <w:rPr>
          <w:szCs w:val="22"/>
          <w:lang w:eastAsia="en-US"/>
        </w:rPr>
        <w:t xml:space="preserve">, </w:t>
      </w:r>
      <w:r w:rsidRPr="004F55C5">
        <w:rPr>
          <w:i/>
          <w:iCs/>
          <w:szCs w:val="22"/>
          <w:lang w:eastAsia="en-US"/>
        </w:rPr>
        <w:t>Lex</w:t>
      </w:r>
      <w:r w:rsidRPr="00FA4933">
        <w:rPr>
          <w:szCs w:val="22"/>
          <w:lang w:eastAsia="en-US"/>
        </w:rPr>
        <w:t xml:space="preserve"> και </w:t>
      </w:r>
      <w:r w:rsidRPr="004F55C5">
        <w:rPr>
          <w:i/>
          <w:iCs/>
          <w:szCs w:val="22"/>
          <w:lang w:eastAsia="en-US"/>
        </w:rPr>
        <w:t>Azure</w:t>
      </w:r>
      <w:r w:rsidRPr="00FA4933">
        <w:rPr>
          <w:szCs w:val="22"/>
          <w:lang w:eastAsia="en-US"/>
        </w:rPr>
        <w:t xml:space="preserve"> προσφέρουν δυνατότητες όπως τείχη προστασίας, έλεγχο ταυτότητας και εξουσιοδότηση μέσω </w:t>
      </w:r>
      <w:r w:rsidRPr="004F55C5">
        <w:rPr>
          <w:i/>
          <w:iCs/>
          <w:szCs w:val="22"/>
          <w:lang w:eastAsia="en-US"/>
        </w:rPr>
        <w:t>API</w:t>
      </w:r>
      <w:r w:rsidRPr="00FA4933">
        <w:rPr>
          <w:szCs w:val="22"/>
          <w:lang w:eastAsia="en-US"/>
        </w:rPr>
        <w:t xml:space="preserve">, και ασφαλείς συνδέσεις μέσω πρωτοκόλλων όπως το Secure Sockets Layer </w:t>
      </w:r>
      <w:r w:rsidRPr="004F55C5">
        <w:rPr>
          <w:i/>
          <w:iCs/>
          <w:szCs w:val="22"/>
          <w:lang w:eastAsia="en-US"/>
        </w:rPr>
        <w:t>(SSL)</w:t>
      </w:r>
      <w:r w:rsidRPr="00FA4933">
        <w:rPr>
          <w:szCs w:val="22"/>
          <w:lang w:eastAsia="en-US"/>
        </w:rPr>
        <w:t xml:space="preserve"> ή το HTTPS/Transport Layer Security </w:t>
      </w:r>
      <w:r w:rsidRPr="004F55C5">
        <w:rPr>
          <w:i/>
          <w:iCs/>
          <w:szCs w:val="22"/>
          <w:lang w:eastAsia="en-US"/>
        </w:rPr>
        <w:t>(TLS)</w:t>
      </w:r>
      <w:r w:rsidRPr="00FA4933">
        <w:rPr>
          <w:szCs w:val="22"/>
          <w:lang w:eastAsia="en-US"/>
        </w:rPr>
        <w:t xml:space="preserve">. Σε αντίθεση, προσεγγίσεις χωρίς υπηρεσίες ανάπτυξης δεν προσφέρουν αυτή την ενσωματωμένη δυνατότητα. Επιπλέον, κοινωνικά δίκτυα όπως το </w:t>
      </w:r>
      <w:r w:rsidRPr="004F55C5">
        <w:rPr>
          <w:i/>
          <w:iCs/>
          <w:szCs w:val="22"/>
          <w:lang w:eastAsia="en-US"/>
        </w:rPr>
        <w:t>WhatsApp</w:t>
      </w:r>
      <w:r w:rsidRPr="00FA4933">
        <w:rPr>
          <w:szCs w:val="22"/>
          <w:lang w:eastAsia="en-US"/>
        </w:rPr>
        <w:t xml:space="preserve"> ή το </w:t>
      </w:r>
      <w:r w:rsidRPr="004F55C5">
        <w:rPr>
          <w:i/>
          <w:iCs/>
          <w:szCs w:val="22"/>
          <w:lang w:eastAsia="en-US"/>
        </w:rPr>
        <w:t>Telegram</w:t>
      </w:r>
      <w:r w:rsidRPr="00FA4933">
        <w:rPr>
          <w:szCs w:val="22"/>
          <w:lang w:eastAsia="en-US"/>
        </w:rPr>
        <w:t xml:space="preserve"> υποστηρίζουν κρυπτογράφηση μηνυμάτων και έλεγχο ταυτότητας χρήστη.</w:t>
      </w:r>
    </w:p>
    <w:p w14:paraId="67213771" w14:textId="6E089BED" w:rsidR="0084706C" w:rsidRDefault="0084706C" w:rsidP="0084706C">
      <w:pPr>
        <w:rPr>
          <w:szCs w:val="22"/>
          <w:lang w:eastAsia="en-US"/>
        </w:rPr>
      </w:pPr>
    </w:p>
    <w:p w14:paraId="5B52D147" w14:textId="77777777" w:rsidR="0084706C" w:rsidRPr="00FA4933" w:rsidRDefault="0084706C" w:rsidP="0084706C">
      <w:pPr>
        <w:rPr>
          <w:szCs w:val="22"/>
          <w:lang w:eastAsia="en-US"/>
        </w:rPr>
      </w:pPr>
    </w:p>
    <w:p w14:paraId="52720A69" w14:textId="5EDE8378" w:rsidR="00732F45" w:rsidRDefault="00732F45" w:rsidP="00335575">
      <w:pPr>
        <w:pStyle w:val="Heading2"/>
      </w:pPr>
      <w:bookmarkStart w:id="56" w:name="_Toc147133966"/>
      <w:r>
        <w:lastRenderedPageBreak/>
        <w:t>Επίλογος</w:t>
      </w:r>
      <w:bookmarkEnd w:id="56"/>
    </w:p>
    <w:p w14:paraId="7C064A43" w14:textId="77777777" w:rsidR="00732F45" w:rsidRDefault="00732F45" w:rsidP="00732F45">
      <w:pPr>
        <w:rPr>
          <w:lang w:eastAsia="en-US"/>
        </w:rPr>
      </w:pPr>
    </w:p>
    <w:p w14:paraId="6DB8335F" w14:textId="23C352C6" w:rsidR="0084706C" w:rsidRDefault="0084706C" w:rsidP="0084706C">
      <w:pPr>
        <w:ind w:firstLine="432"/>
        <w:rPr>
          <w:lang w:eastAsia="en-US"/>
        </w:rPr>
      </w:pPr>
      <w:r w:rsidRPr="0084706C">
        <w:rPr>
          <w:lang w:eastAsia="en-US"/>
        </w:rPr>
        <w:t xml:space="preserve">Συνοπτικά, το κεφάλαιο αυτό προσφέρει μια εμβαθυσμένη ανάλυση των χαρακτηριστικών και των τεχνικών πτυχών που σχετίζονται με την ανάπτυξη </w:t>
      </w:r>
      <w:r w:rsidR="004F55C5" w:rsidRPr="004F55C5">
        <w:rPr>
          <w:i/>
          <w:iCs/>
          <w:lang w:val="en-US" w:eastAsia="en-US"/>
        </w:rPr>
        <w:t>C</w:t>
      </w:r>
      <w:r w:rsidRPr="004F55C5">
        <w:rPr>
          <w:i/>
          <w:iCs/>
          <w:lang w:val="en-US" w:eastAsia="en-US"/>
        </w:rPr>
        <w:t>hatbots</w:t>
      </w:r>
      <w:r w:rsidRPr="0084706C">
        <w:rPr>
          <w:lang w:eastAsia="en-US"/>
        </w:rPr>
        <w:t xml:space="preserve">. Καταδεικνύεται η διάκριση μεταξύ των τεχνικών και διαχειριστικών χαρακτηριστικών, ενώ παρουσιάζονται σε λεπτομέρεια τα στοιχεία που επηρεάζουν την επιλογή ενός εργαλείου ανάπτυξης </w:t>
      </w:r>
      <w:r w:rsidRPr="0084706C">
        <w:rPr>
          <w:lang w:val="en-US" w:eastAsia="en-US"/>
        </w:rPr>
        <w:t>chatbot</w:t>
      </w:r>
      <w:r w:rsidRPr="0084706C">
        <w:rPr>
          <w:lang w:eastAsia="en-US"/>
        </w:rPr>
        <w:t xml:space="preserve">. </w:t>
      </w:r>
    </w:p>
    <w:p w14:paraId="7DFD8D52" w14:textId="4A8C6058" w:rsidR="003F4FB1" w:rsidRDefault="0084706C" w:rsidP="0084706C">
      <w:pPr>
        <w:ind w:firstLine="432"/>
        <w:rPr>
          <w:lang w:eastAsia="en-US"/>
        </w:rPr>
      </w:pPr>
      <w:r w:rsidRPr="0084706C">
        <w:rPr>
          <w:lang w:eastAsia="en-US"/>
        </w:rPr>
        <w:t xml:space="preserve">Αναλύονται </w:t>
      </w:r>
      <w:r w:rsidR="0001199B">
        <w:rPr>
          <w:lang w:eastAsia="en-US"/>
        </w:rPr>
        <w:t xml:space="preserve">επιπλέον </w:t>
      </w:r>
      <w:r w:rsidRPr="0084706C">
        <w:rPr>
          <w:lang w:eastAsia="en-US"/>
        </w:rPr>
        <w:t xml:space="preserve">οι διάφορες διαστάσεις, όπως η επεξεργασία της εισόδου χρήστη, η υποστήριξη διαλόγου, η ανάπτυξη, η ολοκλήρωση με άλλα συστήματα, η δοκιμή και η ασφάλεια. Κάθε πτυχή εξετάζεται σε βάθος, αναδεικνύοντας τα πλεονεκτήματα και τις προκλήσεις που σχετίζονται με την επιλογή κατάλληλου εργαλείου ανάπτυξης. </w:t>
      </w:r>
    </w:p>
    <w:p w14:paraId="7B50E9A9" w14:textId="67341A67" w:rsidR="00FC28B4" w:rsidRPr="0084706C" w:rsidRDefault="003F4FB1" w:rsidP="0084706C">
      <w:pPr>
        <w:ind w:firstLine="432"/>
        <w:rPr>
          <w:lang w:eastAsia="en-US"/>
        </w:rPr>
      </w:pPr>
      <w:r>
        <w:rPr>
          <w:lang w:eastAsia="en-US"/>
        </w:rPr>
        <w:t>Κλείνοντας, μ</w:t>
      </w:r>
      <w:r w:rsidR="0084706C" w:rsidRPr="0084706C">
        <w:rPr>
          <w:lang w:eastAsia="en-US"/>
        </w:rPr>
        <w:t xml:space="preserve">ε αυτό τον τρόπο, το κεφάλαιο παρέχει μια πλήρη εικόνα του τοπίου ανάπτυξης </w:t>
      </w:r>
      <w:r w:rsidR="0084706C" w:rsidRPr="0084706C">
        <w:rPr>
          <w:lang w:val="en-US" w:eastAsia="en-US"/>
        </w:rPr>
        <w:t>chatbot</w:t>
      </w:r>
      <w:r w:rsidR="0084706C" w:rsidRPr="0084706C">
        <w:rPr>
          <w:lang w:eastAsia="en-US"/>
        </w:rPr>
        <w:t>, επιτρέποντας στους αναγνώστες να κατανοήσουν τις τεχνικές διαφορές και τα ιδιαίτερα χαρακτηριστικά κάθε εργαλείου.</w:t>
      </w:r>
    </w:p>
    <w:p w14:paraId="4BCFA282" w14:textId="77777777" w:rsidR="007E1B10" w:rsidRDefault="007E1B10" w:rsidP="007E1B10">
      <w:pPr>
        <w:keepNext/>
        <w:jc w:val="center"/>
      </w:pPr>
    </w:p>
    <w:p w14:paraId="60B877D0" w14:textId="2861BC2B" w:rsidR="001F77F2" w:rsidRPr="00A560CA" w:rsidRDefault="001F77F2" w:rsidP="00A560CA">
      <w:pPr>
        <w:spacing w:after="160" w:line="259" w:lineRule="auto"/>
        <w:jc w:val="left"/>
        <w:rPr>
          <w:b/>
          <w:bCs/>
          <w:kern w:val="32"/>
          <w:sz w:val="32"/>
          <w:szCs w:val="28"/>
          <w:lang w:eastAsia="en-US"/>
        </w:rPr>
        <w:sectPr w:rsidR="001F77F2" w:rsidRPr="00A560CA" w:rsidSect="00267E80">
          <w:headerReference w:type="even" r:id="rId22"/>
          <w:headerReference w:type="default" r:id="rId23"/>
          <w:type w:val="continuous"/>
          <w:pgSz w:w="11906" w:h="16838" w:code="9"/>
          <w:pgMar w:top="1418" w:right="1418" w:bottom="1418" w:left="1418" w:header="709" w:footer="709" w:gutter="0"/>
          <w:cols w:space="720"/>
          <w:docGrid w:linePitch="360"/>
        </w:sectPr>
      </w:pPr>
    </w:p>
    <w:p w14:paraId="1FD95263" w14:textId="09A85DB9" w:rsidR="001F77F2" w:rsidRDefault="003275B3" w:rsidP="001F77F2">
      <w:pPr>
        <w:pStyle w:val="Heading1"/>
      </w:pPr>
      <w:bookmarkStart w:id="57" w:name="_Toc147133967"/>
      <w:r w:rsidRPr="003275B3">
        <w:t xml:space="preserve">Επιλογή </w:t>
      </w:r>
      <w:r w:rsidR="004F55C5">
        <w:t>Π</w:t>
      </w:r>
      <w:r w:rsidRPr="003275B3">
        <w:t xml:space="preserve">λατφόρμας </w:t>
      </w:r>
      <w:r w:rsidR="004F55C5">
        <w:t>Α</w:t>
      </w:r>
      <w:r w:rsidRPr="003275B3">
        <w:t>νάπτυξης</w:t>
      </w:r>
      <w:bookmarkEnd w:id="57"/>
    </w:p>
    <w:p w14:paraId="7429C097" w14:textId="00CE6795" w:rsidR="007D0ABF" w:rsidRDefault="007D0ABF" w:rsidP="007D0ABF">
      <w:pPr>
        <w:rPr>
          <w:lang w:eastAsia="en-US"/>
        </w:rPr>
      </w:pPr>
    </w:p>
    <w:p w14:paraId="7AB01603" w14:textId="6B7F9F2B" w:rsidR="007D0ABF" w:rsidRDefault="007D0ABF" w:rsidP="007D0ABF">
      <w:pPr>
        <w:ind w:firstLine="432"/>
        <w:rPr>
          <w:lang w:eastAsia="en-US"/>
        </w:rPr>
      </w:pPr>
      <w:r w:rsidRPr="007D0ABF">
        <w:rPr>
          <w:lang w:eastAsia="en-US"/>
        </w:rPr>
        <w:t xml:space="preserve">Το </w:t>
      </w:r>
      <w:r w:rsidR="00134846">
        <w:rPr>
          <w:lang w:eastAsia="en-US"/>
        </w:rPr>
        <w:t>τέταρτο</w:t>
      </w:r>
      <w:r w:rsidRPr="007D0ABF">
        <w:rPr>
          <w:lang w:eastAsia="en-US"/>
        </w:rPr>
        <w:t xml:space="preserve"> κεφάλαιο της πτυχιακής εργασίας αφορά την "Επιλογή πλατφόρμας ανάπτυξης" και αποτελεί ένα από τα βασικά μαθησιακά σημεία της έρευνάς μας. Σε αυτό το κεφάλαιο, θα εξετάσουμε διεξοδικά τη δημοφιλή πλατφόρμα ανάπτυξης </w:t>
      </w:r>
      <w:r w:rsidRPr="00632DB5">
        <w:rPr>
          <w:i/>
          <w:iCs/>
          <w:lang w:eastAsia="en-US"/>
        </w:rPr>
        <w:t>Dialog</w:t>
      </w:r>
      <w:r w:rsidR="00632DB5" w:rsidRPr="00632DB5">
        <w:rPr>
          <w:i/>
          <w:iCs/>
          <w:lang w:val="en-US" w:eastAsia="en-US"/>
        </w:rPr>
        <w:t>F</w:t>
      </w:r>
      <w:r w:rsidRPr="00632DB5">
        <w:rPr>
          <w:i/>
          <w:iCs/>
          <w:lang w:eastAsia="en-US"/>
        </w:rPr>
        <w:t>low</w:t>
      </w:r>
      <w:r w:rsidRPr="007D0ABF">
        <w:rPr>
          <w:lang w:eastAsia="en-US"/>
        </w:rPr>
        <w:t xml:space="preserve"> της </w:t>
      </w:r>
      <w:r w:rsidRPr="00632DB5">
        <w:rPr>
          <w:i/>
          <w:iCs/>
          <w:lang w:eastAsia="en-US"/>
        </w:rPr>
        <w:t>Google</w:t>
      </w:r>
      <w:r w:rsidRPr="007D0ABF">
        <w:rPr>
          <w:lang w:eastAsia="en-US"/>
        </w:rPr>
        <w:t xml:space="preserve">, αναδεικνύοντας τις δυνατότητες και λειτουργίες της που την καθιστούν ένα ισχυρό εργαλείο για τη δημιουργία διαλογικών πρακτόρων. </w:t>
      </w:r>
    </w:p>
    <w:p w14:paraId="28E5E61A" w14:textId="3CCC4AF3" w:rsidR="007D0ABF" w:rsidRDefault="007D0ABF" w:rsidP="007D0ABF">
      <w:pPr>
        <w:ind w:firstLine="432"/>
        <w:rPr>
          <w:lang w:eastAsia="en-US"/>
        </w:rPr>
      </w:pPr>
      <w:r w:rsidRPr="007D0ABF">
        <w:rPr>
          <w:lang w:eastAsia="en-US"/>
        </w:rPr>
        <w:t xml:space="preserve">Η επιλογή της κατάλληλης πλατφόρμας ανάπτυξης αποτελεί κρίσιμη απόφαση σε κάθε έργο που σχετίζεται με την δημιουργία διαλογικών πρακτόρων. Σε αυτή την πορεία, η πλατφόρμα </w:t>
      </w:r>
      <w:r w:rsidRPr="00632DB5">
        <w:rPr>
          <w:i/>
          <w:iCs/>
          <w:lang w:eastAsia="en-US"/>
        </w:rPr>
        <w:t>Dialog</w:t>
      </w:r>
      <w:r w:rsidR="00632DB5" w:rsidRPr="00632DB5">
        <w:rPr>
          <w:i/>
          <w:iCs/>
          <w:lang w:val="en-US" w:eastAsia="en-US"/>
        </w:rPr>
        <w:t>F</w:t>
      </w:r>
      <w:r w:rsidRPr="00632DB5">
        <w:rPr>
          <w:i/>
          <w:iCs/>
          <w:lang w:eastAsia="en-US"/>
        </w:rPr>
        <w:t>low</w:t>
      </w:r>
      <w:r w:rsidRPr="007D0ABF">
        <w:rPr>
          <w:lang w:eastAsia="en-US"/>
        </w:rPr>
        <w:t xml:space="preserve"> ξεχωρίζει ως μια πρωτοποριακή λύση</w:t>
      </w:r>
      <w:r w:rsidR="00842E6E">
        <w:rPr>
          <w:lang w:eastAsia="en-US"/>
        </w:rPr>
        <w:t xml:space="preserve">, όπως με βάση τα κριτήρια αξιολόγησης που είδαμε πριν, </w:t>
      </w:r>
      <w:r w:rsidRPr="007D0ABF">
        <w:rPr>
          <w:lang w:eastAsia="en-US"/>
        </w:rPr>
        <w:t xml:space="preserve"> που επιτρέπει σε προγραμματιστές </w:t>
      </w:r>
      <w:r w:rsidR="000D447C">
        <w:rPr>
          <w:lang w:eastAsia="en-US"/>
        </w:rPr>
        <w:t>την</w:t>
      </w:r>
      <w:r w:rsidRPr="007D0ABF">
        <w:rPr>
          <w:lang w:eastAsia="en-US"/>
        </w:rPr>
        <w:t xml:space="preserve"> ανάπτυξη διαλογικών πρακτόρων </w:t>
      </w:r>
      <w:r w:rsidR="000D447C">
        <w:rPr>
          <w:lang w:eastAsia="en-US"/>
        </w:rPr>
        <w:t>και τη</w:t>
      </w:r>
      <w:r w:rsidRPr="007D0ABF">
        <w:rPr>
          <w:lang w:eastAsia="en-US"/>
        </w:rPr>
        <w:t xml:space="preserve"> δημιουργ</w:t>
      </w:r>
      <w:r w:rsidR="000D447C">
        <w:rPr>
          <w:lang w:eastAsia="en-US"/>
        </w:rPr>
        <w:t>ία</w:t>
      </w:r>
      <w:r w:rsidRPr="007D0ABF">
        <w:rPr>
          <w:lang w:eastAsia="en-US"/>
        </w:rPr>
        <w:t xml:space="preserve"> εφαρμογ</w:t>
      </w:r>
      <w:r w:rsidR="000D447C">
        <w:rPr>
          <w:lang w:eastAsia="en-US"/>
        </w:rPr>
        <w:t>ών</w:t>
      </w:r>
      <w:r w:rsidRPr="007D0ABF">
        <w:rPr>
          <w:lang w:eastAsia="en-US"/>
        </w:rPr>
        <w:t xml:space="preserve"> που επικοινωνούν με τους χρήστες μέσω φυσικής γλώσσας. </w:t>
      </w:r>
    </w:p>
    <w:p w14:paraId="31676363" w14:textId="10B2831A" w:rsidR="007D0ABF" w:rsidRDefault="007D0ABF" w:rsidP="007D0ABF">
      <w:pPr>
        <w:ind w:firstLine="432"/>
        <w:rPr>
          <w:lang w:eastAsia="en-US"/>
        </w:rPr>
      </w:pPr>
      <w:r w:rsidRPr="007D0ABF">
        <w:rPr>
          <w:lang w:eastAsia="en-US"/>
        </w:rPr>
        <w:t xml:space="preserve">Αυτό το κεφάλαιο θα εξετάσει λεπτομερώς την πλατφόρμα </w:t>
      </w:r>
      <w:r w:rsidRPr="00632DB5">
        <w:rPr>
          <w:i/>
          <w:iCs/>
          <w:lang w:eastAsia="en-US"/>
        </w:rPr>
        <w:t>Dialog</w:t>
      </w:r>
      <w:r w:rsidR="00632DB5" w:rsidRPr="00632DB5">
        <w:rPr>
          <w:i/>
          <w:iCs/>
          <w:lang w:val="en-US" w:eastAsia="en-US"/>
        </w:rPr>
        <w:t>F</w:t>
      </w:r>
      <w:r w:rsidRPr="00632DB5">
        <w:rPr>
          <w:i/>
          <w:iCs/>
          <w:lang w:eastAsia="en-US"/>
        </w:rPr>
        <w:t>low</w:t>
      </w:r>
      <w:r w:rsidRPr="007D0ABF">
        <w:rPr>
          <w:lang w:eastAsia="en-US"/>
        </w:rPr>
        <w:t>, ξεκινώντας με την παρουσία</w:t>
      </w:r>
      <w:r w:rsidR="000D447C">
        <w:rPr>
          <w:lang w:eastAsia="en-US"/>
        </w:rPr>
        <w:t xml:space="preserve">σή </w:t>
      </w:r>
      <w:r w:rsidRPr="007D0ABF">
        <w:rPr>
          <w:lang w:eastAsia="en-US"/>
        </w:rPr>
        <w:t xml:space="preserve">της και την εξήγηση του γιατί είναι αξιόλογη για την ανάπτυξη διαλογικών πρακτόρων. Στη συνέχεια, θα εξετάσουμε αναλυτικά τις βασικές λειτουργίες και δυνατότητες που προσφέρει, αναδεικνύοντας παραδείγματα πρακτικής εφαρμογής και προσφέροντας οδηγίες βήμα-προς-βήμα για τη χρήση της πλατφόρμας. </w:t>
      </w:r>
    </w:p>
    <w:p w14:paraId="09686306" w14:textId="37C5EB8F" w:rsidR="007D0ABF" w:rsidRDefault="007D0ABF" w:rsidP="007D0ABF">
      <w:pPr>
        <w:ind w:firstLine="432"/>
        <w:rPr>
          <w:lang w:eastAsia="en-US"/>
        </w:rPr>
      </w:pPr>
      <w:r w:rsidRPr="007D0ABF">
        <w:rPr>
          <w:lang w:eastAsia="en-US"/>
        </w:rPr>
        <w:t xml:space="preserve">Με την επιλογή της συγκεκριμένης πλατφόρμας, ο αναγνώστης θα έχει τη δυνατότητα να αναπτύξει, να προσαρμόσει και να διαμορφώσει διαλογικούς πράκτορες σύμφωνα με τις ανάγκες του. Αυτό το κεφάλαιο αποσκοπεί στην κατανόηση και αξιοποίηση του </w:t>
      </w:r>
      <w:r w:rsidRPr="002F1A79">
        <w:rPr>
          <w:i/>
          <w:iCs/>
          <w:lang w:eastAsia="en-US"/>
        </w:rPr>
        <w:t>Dialog</w:t>
      </w:r>
      <w:r w:rsidR="002F1A79" w:rsidRPr="002F1A79">
        <w:rPr>
          <w:i/>
          <w:iCs/>
          <w:lang w:val="en-US" w:eastAsia="en-US"/>
        </w:rPr>
        <w:t>F</w:t>
      </w:r>
      <w:r w:rsidRPr="002F1A79">
        <w:rPr>
          <w:i/>
          <w:iCs/>
          <w:lang w:eastAsia="en-US"/>
        </w:rPr>
        <w:t>low</w:t>
      </w:r>
      <w:r w:rsidRPr="007D0ABF">
        <w:rPr>
          <w:lang w:eastAsia="en-US"/>
        </w:rPr>
        <w:t xml:space="preserve"> ως εργαλείου για την ανάπτυξη προηγμένων και αποτελεσματικών διαλογικών πρακτόρων.</w:t>
      </w:r>
    </w:p>
    <w:p w14:paraId="00F63D22" w14:textId="79F3DD93" w:rsidR="0015581E" w:rsidRDefault="0015581E" w:rsidP="007D0ABF">
      <w:pPr>
        <w:ind w:firstLine="432"/>
        <w:rPr>
          <w:lang w:eastAsia="en-US"/>
        </w:rPr>
      </w:pPr>
    </w:p>
    <w:p w14:paraId="1B883F4C" w14:textId="54F119DB" w:rsidR="00EC0F70" w:rsidRDefault="00EC0F70" w:rsidP="007D0ABF">
      <w:pPr>
        <w:ind w:firstLine="432"/>
        <w:rPr>
          <w:lang w:eastAsia="en-US"/>
        </w:rPr>
      </w:pPr>
    </w:p>
    <w:p w14:paraId="4079B8D5" w14:textId="77777777" w:rsidR="00EC0F70" w:rsidRPr="007D0ABF" w:rsidRDefault="00EC0F70" w:rsidP="007D0ABF">
      <w:pPr>
        <w:ind w:firstLine="432"/>
        <w:rPr>
          <w:lang w:eastAsia="en-US"/>
        </w:rPr>
      </w:pPr>
    </w:p>
    <w:p w14:paraId="6F3A620D" w14:textId="66D22A67" w:rsidR="001F77F2" w:rsidRPr="008247B2" w:rsidRDefault="007D0ABF" w:rsidP="00335575">
      <w:pPr>
        <w:pStyle w:val="Heading2"/>
      </w:pPr>
      <w:bookmarkStart w:id="58" w:name="_Toc147133968"/>
      <w:r w:rsidRPr="007D0ABF">
        <w:lastRenderedPageBreak/>
        <w:t xml:space="preserve">Εξέταση της </w:t>
      </w:r>
      <w:r w:rsidR="002F1A79">
        <w:t>Π</w:t>
      </w:r>
      <w:r w:rsidRPr="007D0ABF">
        <w:t>λατφόρμας Dialog</w:t>
      </w:r>
      <w:r w:rsidR="002F1A79">
        <w:rPr>
          <w:lang w:val="en-US"/>
        </w:rPr>
        <w:t>F</w:t>
      </w:r>
      <w:r w:rsidRPr="007D0ABF">
        <w:t>low της Google</w:t>
      </w:r>
      <w:bookmarkEnd w:id="58"/>
    </w:p>
    <w:p w14:paraId="302C265A" w14:textId="17B2A799" w:rsidR="001B6F6F" w:rsidRDefault="001B6F6F" w:rsidP="001F77F2"/>
    <w:p w14:paraId="6219A09B" w14:textId="04556479" w:rsidR="009247A9" w:rsidRDefault="007D0ABF" w:rsidP="007D0ABF">
      <w:pPr>
        <w:ind w:firstLine="576"/>
      </w:pPr>
      <w:r w:rsidRPr="007D0ABF">
        <w:t xml:space="preserve">Η αποτελεσματική ανάπτυξη διαλογικών πρακτόρων αποτελεί καίριο στάδιο στην επιτυχημένη υλοποίηση πολλών εφαρμογών και υπηρεσιών στον τομέα της τεχνητής νοημοσύνης και της </w:t>
      </w:r>
      <w:r w:rsidR="00731FEF" w:rsidRPr="007D0ABF">
        <w:t xml:space="preserve">αλληλεπίδρασης </w:t>
      </w:r>
      <w:r w:rsidRPr="007D0ABF">
        <w:t>ανθρώπ</w:t>
      </w:r>
      <w:r w:rsidR="00731FEF">
        <w:t>ου</w:t>
      </w:r>
      <w:r w:rsidRPr="007D0ABF">
        <w:t xml:space="preserve">-μηχανής. Σε αυτό το πλαίσιο, </w:t>
      </w:r>
      <w:r w:rsidR="009247A9">
        <w:t xml:space="preserve">αυτή η ενότητα </w:t>
      </w:r>
      <w:r w:rsidRPr="007D0ABF">
        <w:t xml:space="preserve">εστιάζει σε μια από τις κορυφαίες πλατφόρμες διαλόγου, την </w:t>
      </w:r>
      <w:r w:rsidRPr="0043214D">
        <w:rPr>
          <w:i/>
          <w:iCs/>
        </w:rPr>
        <w:t>Dialog</w:t>
      </w:r>
      <w:r w:rsidR="0043214D" w:rsidRPr="0043214D">
        <w:rPr>
          <w:i/>
          <w:iCs/>
          <w:lang w:val="en-US"/>
        </w:rPr>
        <w:t>F</w:t>
      </w:r>
      <w:r w:rsidRPr="0043214D">
        <w:rPr>
          <w:i/>
          <w:iCs/>
        </w:rPr>
        <w:t>low</w:t>
      </w:r>
      <w:r w:rsidRPr="007D0ABF">
        <w:t xml:space="preserve"> της </w:t>
      </w:r>
      <w:r w:rsidRPr="0043214D">
        <w:rPr>
          <w:i/>
          <w:iCs/>
        </w:rPr>
        <w:t>Google</w:t>
      </w:r>
      <w:r w:rsidRPr="007D0ABF">
        <w:t xml:space="preserve">. </w:t>
      </w:r>
    </w:p>
    <w:p w14:paraId="69D4B9D6" w14:textId="19499C6B" w:rsidR="009247A9" w:rsidRDefault="007D0ABF" w:rsidP="007D0ABF">
      <w:pPr>
        <w:ind w:firstLine="576"/>
      </w:pPr>
      <w:r w:rsidRPr="007D0ABF">
        <w:t xml:space="preserve">Η υιοθέτηση ενός διαλογικού πράκτορα στο πλαίσιο μιας εφαρμογής απαιτεί μια πλατφόρμα που να ενσωματώνει προηγμένη επεξεργασία φυσικής γλώσσας και δυνατότητες αυτόματης ανταπόκρισης σε ερωτήσεις και εντολές των χρηστών. Αυτή ακριβώς είναι η πρόκληση που αντιμετωπίζει η πλατφόρμα </w:t>
      </w:r>
      <w:r w:rsidRPr="0043214D">
        <w:rPr>
          <w:i/>
          <w:iCs/>
        </w:rPr>
        <w:t>Dialog</w:t>
      </w:r>
      <w:r w:rsidR="0043214D" w:rsidRPr="0043214D">
        <w:rPr>
          <w:i/>
          <w:iCs/>
          <w:lang w:val="en-US"/>
        </w:rPr>
        <w:t>F</w:t>
      </w:r>
      <w:r w:rsidRPr="0043214D">
        <w:rPr>
          <w:i/>
          <w:iCs/>
        </w:rPr>
        <w:t>low</w:t>
      </w:r>
      <w:r w:rsidRPr="007D0ABF">
        <w:t xml:space="preserve">, παρέχοντας ένα ολοκληρωμένο σύστημα για την κατανόηση και απόκριση σε ανθρώπινη γλώσσα. </w:t>
      </w:r>
    </w:p>
    <w:p w14:paraId="557FD14B" w14:textId="6C711C84" w:rsidR="009247A9" w:rsidRDefault="007D0ABF" w:rsidP="007D0ABF">
      <w:pPr>
        <w:ind w:firstLine="576"/>
      </w:pPr>
      <w:r w:rsidRPr="007D0ABF">
        <w:t xml:space="preserve">Στο πλαίσιο αυτού του κεφαλαίου, θα εξετάσουμε βαθύτερα την πλατφόρμα </w:t>
      </w:r>
      <w:r w:rsidRPr="0043214D">
        <w:rPr>
          <w:i/>
          <w:iCs/>
        </w:rPr>
        <w:t>Dialog</w:t>
      </w:r>
      <w:r w:rsidR="0043214D" w:rsidRPr="0043214D">
        <w:rPr>
          <w:i/>
          <w:iCs/>
          <w:lang w:val="en-US"/>
        </w:rPr>
        <w:t>F</w:t>
      </w:r>
      <w:r w:rsidRPr="0043214D">
        <w:rPr>
          <w:i/>
          <w:iCs/>
        </w:rPr>
        <w:t>low</w:t>
      </w:r>
      <w:r w:rsidRPr="007D0ABF">
        <w:t xml:space="preserve"> της </w:t>
      </w:r>
      <w:r w:rsidRPr="0043214D">
        <w:rPr>
          <w:i/>
          <w:iCs/>
        </w:rPr>
        <w:t>Google</w:t>
      </w:r>
      <w:r w:rsidRPr="007D0ABF">
        <w:t xml:space="preserve">. Αρχικά, θα εξηγήσουμε τι είναι το </w:t>
      </w:r>
      <w:r w:rsidRPr="0043214D">
        <w:rPr>
          <w:i/>
          <w:iCs/>
        </w:rPr>
        <w:t>Dialog</w:t>
      </w:r>
      <w:r w:rsidR="0043214D" w:rsidRPr="0043214D">
        <w:rPr>
          <w:i/>
          <w:iCs/>
          <w:lang w:val="en-US"/>
        </w:rPr>
        <w:t>F</w:t>
      </w:r>
      <w:r w:rsidRPr="0043214D">
        <w:rPr>
          <w:i/>
          <w:iCs/>
        </w:rPr>
        <w:t>low</w:t>
      </w:r>
      <w:r w:rsidRPr="007D0ABF">
        <w:t xml:space="preserve"> και ποιος είναι ο σκοπός της χρήσης της. Θα δούμε πώς αυτή η πλατφόρμα διευκολύνει τη δημιουργία διαλογικών πρακτόρων και ποια είναι τα βασικά στοιχεία της. Στη συνέχεια, θα αναλύσουμε αναλυτικά τις δυνατότητες και τις λειτουργίες της πλατφόρμας, παρέχοντας παραδείγματα και βήματα για την αξιοποίησή τους. Στην πορεία του κεφαλαίου, θα εξετάσουμε πώς μπορείτε να δημιουργήσετε τον δικό σας διαλογικό πράκτορα με τη χρήση του </w:t>
      </w:r>
      <w:r w:rsidRPr="0043214D">
        <w:rPr>
          <w:i/>
          <w:iCs/>
        </w:rPr>
        <w:t>Dialog</w:t>
      </w:r>
      <w:r w:rsidR="0043214D" w:rsidRPr="0043214D">
        <w:rPr>
          <w:i/>
          <w:iCs/>
          <w:lang w:val="en-US"/>
        </w:rPr>
        <w:t>F</w:t>
      </w:r>
      <w:r w:rsidRPr="0043214D">
        <w:rPr>
          <w:i/>
          <w:iCs/>
        </w:rPr>
        <w:t>low</w:t>
      </w:r>
      <w:r w:rsidRPr="007D0ABF">
        <w:t xml:space="preserve">. Θα παρέχουμε σαφείς οδηγίες για την εγκατάσταση και τη ρύθμιση του περιβάλλοντος ανάπτυξης, καθώς και τη δημιουργία των πρώτων διαλόγων με τους χρήστες. </w:t>
      </w:r>
    </w:p>
    <w:p w14:paraId="3BD44A69" w14:textId="43102754" w:rsidR="007D0ABF" w:rsidRPr="008247B2" w:rsidRDefault="009247A9" w:rsidP="007D0ABF">
      <w:pPr>
        <w:ind w:firstLine="576"/>
      </w:pPr>
      <w:r>
        <w:t>Η ενότητα αυτή</w:t>
      </w:r>
      <w:r w:rsidR="007D0ABF" w:rsidRPr="007D0ABF">
        <w:t xml:space="preserve"> αποτελεί έναν πολύτιμο οδηγό για όσους επιθυμούν να αξιοποιήσουν το </w:t>
      </w:r>
      <w:r w:rsidR="007D0ABF" w:rsidRPr="0043214D">
        <w:rPr>
          <w:i/>
          <w:iCs/>
        </w:rPr>
        <w:t>Dialog</w:t>
      </w:r>
      <w:r w:rsidR="0043214D" w:rsidRPr="0043214D">
        <w:rPr>
          <w:i/>
          <w:iCs/>
          <w:lang w:val="en-US"/>
        </w:rPr>
        <w:t>F</w:t>
      </w:r>
      <w:r w:rsidR="007D0ABF" w:rsidRPr="0043214D">
        <w:rPr>
          <w:i/>
          <w:iCs/>
        </w:rPr>
        <w:t>low</w:t>
      </w:r>
      <w:r w:rsidR="007D0ABF" w:rsidRPr="007D0ABF">
        <w:t xml:space="preserve"> της </w:t>
      </w:r>
      <w:r w:rsidR="007D0ABF" w:rsidRPr="0043214D">
        <w:rPr>
          <w:i/>
          <w:iCs/>
        </w:rPr>
        <w:t>Google</w:t>
      </w:r>
      <w:r w:rsidR="007D0ABF" w:rsidRPr="007D0ABF">
        <w:t xml:space="preserve"> για τη δημιουργία διαλογικών πρακτόρων με εξαιρετική ακρίβεια και αποτελεσματικότητα. Από την αρχική επεξήγηση μέχρι την πρακτική εφαρμογή, αυτό το κεφάλαιο καλύπτει κάθε βήμα για </w:t>
      </w:r>
      <w:r w:rsidR="001265F6">
        <w:t>την</w:t>
      </w:r>
      <w:r w:rsidR="007D0ABF" w:rsidRPr="007D0ABF">
        <w:t xml:space="preserve"> </w:t>
      </w:r>
      <w:r w:rsidR="001265F6">
        <w:t>κατανόηση</w:t>
      </w:r>
      <w:r w:rsidR="007D0ABF" w:rsidRPr="007D0ABF">
        <w:t xml:space="preserve"> και </w:t>
      </w:r>
      <w:r w:rsidR="001265F6">
        <w:t>την</w:t>
      </w:r>
      <w:r w:rsidR="007D0ABF" w:rsidRPr="007D0ABF">
        <w:t xml:space="preserve"> </w:t>
      </w:r>
      <w:r w:rsidR="001265F6">
        <w:t>αξιοποίηση</w:t>
      </w:r>
      <w:r w:rsidR="007D0ABF" w:rsidRPr="007D0ABF">
        <w:t xml:space="preserve"> το</w:t>
      </w:r>
      <w:r w:rsidR="001265F6">
        <w:t>υ</w:t>
      </w:r>
      <w:r w:rsidR="007D0ABF" w:rsidRPr="007D0ABF">
        <w:t xml:space="preserve"> </w:t>
      </w:r>
      <w:r w:rsidR="007D0ABF" w:rsidRPr="0043214D">
        <w:rPr>
          <w:i/>
          <w:iCs/>
        </w:rPr>
        <w:t>Dialog</w:t>
      </w:r>
      <w:r w:rsidR="0043214D" w:rsidRPr="0043214D">
        <w:rPr>
          <w:i/>
          <w:iCs/>
          <w:lang w:val="en-US"/>
        </w:rPr>
        <w:t>F</w:t>
      </w:r>
      <w:r w:rsidR="007D0ABF" w:rsidRPr="0043214D">
        <w:rPr>
          <w:i/>
          <w:iCs/>
        </w:rPr>
        <w:t>low</w:t>
      </w:r>
      <w:r w:rsidR="007D0ABF" w:rsidRPr="007D0ABF">
        <w:t xml:space="preserve"> και τ</w:t>
      </w:r>
      <w:r w:rsidR="001265F6">
        <w:t>ων</w:t>
      </w:r>
      <w:r w:rsidR="007D0ABF" w:rsidRPr="007D0ABF">
        <w:t xml:space="preserve"> </w:t>
      </w:r>
      <w:r w:rsidR="001265F6">
        <w:t>δυνατοτήτων</w:t>
      </w:r>
      <w:r w:rsidR="007D0ABF" w:rsidRPr="007D0ABF">
        <w:t xml:space="preserve"> του.</w:t>
      </w:r>
    </w:p>
    <w:p w14:paraId="115BC282" w14:textId="0841A137" w:rsidR="000B5C6F" w:rsidRDefault="000B5C6F" w:rsidP="000D447C"/>
    <w:p w14:paraId="58D25FFE" w14:textId="34DA0A82" w:rsidR="000B5C6F" w:rsidRDefault="00BA344E" w:rsidP="00335575">
      <w:pPr>
        <w:pStyle w:val="Heading3"/>
        <w:rPr>
          <w:rFonts w:eastAsiaTheme="minorEastAsia"/>
        </w:rPr>
      </w:pPr>
      <w:bookmarkStart w:id="59" w:name="_Toc147133969"/>
      <w:r>
        <w:rPr>
          <w:rFonts w:eastAsiaTheme="minorEastAsia"/>
        </w:rPr>
        <w:t>Εισαγωγή</w:t>
      </w:r>
      <w:r w:rsidR="00D33003">
        <w:rPr>
          <w:rFonts w:eastAsiaTheme="minorEastAsia"/>
          <w:lang w:val="en-US"/>
        </w:rPr>
        <w:t xml:space="preserve"> </w:t>
      </w:r>
      <w:r w:rsidR="00D33003">
        <w:rPr>
          <w:rFonts w:eastAsiaTheme="minorEastAsia"/>
        </w:rPr>
        <w:t xml:space="preserve">στο </w:t>
      </w:r>
      <w:r w:rsidR="00D33003">
        <w:rPr>
          <w:rFonts w:eastAsiaTheme="minorEastAsia"/>
          <w:lang w:val="en-US"/>
        </w:rPr>
        <w:t>Dialog</w:t>
      </w:r>
      <w:r w:rsidR="0043214D">
        <w:rPr>
          <w:rFonts w:eastAsiaTheme="minorEastAsia"/>
          <w:lang w:val="en-US"/>
        </w:rPr>
        <w:t>F</w:t>
      </w:r>
      <w:r w:rsidR="00D33003">
        <w:rPr>
          <w:rFonts w:eastAsiaTheme="minorEastAsia"/>
          <w:lang w:val="en-US"/>
        </w:rPr>
        <w:t>low</w:t>
      </w:r>
      <w:bookmarkEnd w:id="59"/>
    </w:p>
    <w:p w14:paraId="187DA08C" w14:textId="29D2D1E4" w:rsidR="000B5C6F" w:rsidRDefault="000B5C6F" w:rsidP="000B5C6F"/>
    <w:p w14:paraId="5E939898" w14:textId="69FE4F43" w:rsidR="002C4B81" w:rsidRDefault="000B5C6F" w:rsidP="0043214D">
      <w:pPr>
        <w:ind w:firstLine="576"/>
      </w:pPr>
      <w:r w:rsidRPr="000B5C6F">
        <w:t xml:space="preserve">Ο διαλογικός πράκτορας αποτελεί τον πυρήνα του </w:t>
      </w:r>
      <w:r w:rsidRPr="0043214D">
        <w:rPr>
          <w:i/>
          <w:iCs/>
        </w:rPr>
        <w:t>Dialog</w:t>
      </w:r>
      <w:r w:rsidR="0043214D" w:rsidRPr="0043214D">
        <w:rPr>
          <w:i/>
          <w:iCs/>
          <w:lang w:val="en-US"/>
        </w:rPr>
        <w:t>F</w:t>
      </w:r>
      <w:r w:rsidRPr="0043214D">
        <w:rPr>
          <w:i/>
          <w:iCs/>
        </w:rPr>
        <w:t>low</w:t>
      </w:r>
      <w:r w:rsidRPr="000B5C6F">
        <w:t xml:space="preserve"> και είναι το ενεργό στοιχείο που αλληλεπιδρά με τους χρήστες μέσω φυσικής γλώσσας. Είναι ένα προηγμένο σύστημα που αντλεί την ιδέα του από τον τρόπο που οι άνθρωποι επικοινωνούν μεταξύ τους, με σκοπό να επιτρέψει την φυσική και εύκολη αλληλεπίδραση ανθρώπου-υπολογιστή. Ο διαλογικός πράκτορας λειτουργεί με δύο βασικούς τρόπους: την </w:t>
      </w:r>
      <w:r w:rsidRPr="00BA344E">
        <w:rPr>
          <w:b/>
          <w:bCs/>
        </w:rPr>
        <w:t>αναγνώριση και την παραγωγή</w:t>
      </w:r>
      <w:r w:rsidRPr="000B5C6F">
        <w:t>. Κατά την αναγνώριση, ερμηνεύει τη φυσική γλώσσα που χρησιμοποιεί ο χρήστης και τη μετατρέπει σε δομημένες προθέσεις και οντότητες, κατανοώντας έτσι την πρόθεση και τα αιτήματα του. Κατά την παραγωγή, δημιουργεί αποτελεσματικές απαντήσεις στους χρήστες, οι οποίες αποτελούν την απόκριση του συστήματος.</w:t>
      </w:r>
    </w:p>
    <w:p w14:paraId="79DCBB79" w14:textId="77777777" w:rsidR="002C4B81" w:rsidRDefault="002C4B81" w:rsidP="000B5C6F">
      <w:pPr>
        <w:ind w:firstLine="576"/>
      </w:pPr>
      <w:r w:rsidRPr="002C4B81">
        <w:t xml:space="preserve">Ο διαλογικός πράκτορας αλληλεπιδρά με τους χρήστες με τον τρόπο που θα αναμέναμε να επικοινωνούμε με έναν άνθρωπο, αξιοποιώντας τη φυσική γλώσσα ως μέσο επικοινωνίας. Αυτό δίνει την αίσθηση ότι ο χρήστης διαδραματίζει ένα πραγματικό διάλογο, κάνοντας την αλληλεπίδραση με τον υπολογιστή πιο φυσική και άνετη. Όταν ο χρήστης ξεκινά την αλληλεπίδραση, εκφράζει το αίτημά του χρησιμοποιώντας φυσική γλώσσα. Ο διαλογικός πράκτορας, μέσω της δυνατότητας της αναγνώρισης προθέσεων και οντοτήτων, αντιλαμβάνεται τον σκοπό της αναζήτησης του χρήστη. Στη </w:t>
      </w:r>
      <w:r w:rsidRPr="002C4B81">
        <w:lastRenderedPageBreak/>
        <w:t xml:space="preserve">συνέχεια, απαντά με μια συνεκτική και ενημερωτική απάντηση, προσαρμοσμένη στο περιεχόμενο της ερώτησης. </w:t>
      </w:r>
    </w:p>
    <w:p w14:paraId="3CD4EEC4" w14:textId="5C33B274" w:rsidR="002C4B81" w:rsidRDefault="002C4B81" w:rsidP="0043214D">
      <w:pPr>
        <w:ind w:firstLine="576"/>
      </w:pPr>
      <w:r w:rsidRPr="002C4B81">
        <w:t>Είναι σημαντικό να τονίσουμε ότι ο διαλογικός πράκτορας δεν παρέχει απλά στατικές απαντήσεις, αλλά μπορεί να προσαρμόζεται στον συγκεκριμένο χρήστη και το περιβάλλον του. Με την χρήση τεχνικών μηχανικής μάθησης, ο διαλογικός πράκτορας μπορεί να εξατομικεύει τις απαντήσεις του βάσει των προηγούμενων αλληλεπιδράσεων και των προτιμήσεων του χρήστη. Αυτό δημιουργεί μια αίσθηση προσωπικής και εξατομικευμένης εμπειρίας για τον χρήστη. Επομένως, η αλληλεπίδραση με τους χρήστες γίνεται φυσική, εύκολη και αποτελεσματική μέσω της φυσικής γλώσσας, επιτρέποντας την άνετη επικοινωνία μεταξύ ανθρώπου και υπολογιστή.</w:t>
      </w:r>
    </w:p>
    <w:p w14:paraId="435911DB" w14:textId="52E6E557" w:rsidR="002C4B81" w:rsidRDefault="002C4B81" w:rsidP="000B5C6F">
      <w:pPr>
        <w:ind w:firstLine="576"/>
      </w:pPr>
      <w:r w:rsidRPr="002C4B81">
        <w:t>Ο ρόλος της φυσικής γλώσσας σε αυτήν τη διαδικασία είναι ζωτικής σημασίας. Ο διαλογικός πράκτορας είναι σχεδιασμένος να κατανοεί και να χειρίζεται την ανθρώπινη γλώσσα με τρόπο φυσικό και ευέλικτο. Αντιλαμβάνεται τα διάφορα είδη γλωσσικής παραλλαγής, συναισθηματικής φόρτισης και ακόμα και τον λογοτεχνικό ύφος. Αυτό επιτρέπει την επικοινωνία με το σύστημα με τρόπο που να αισθάνεται φυσικός και άνετος για τον χρήστη.</w:t>
      </w:r>
    </w:p>
    <w:p w14:paraId="7EF924C6" w14:textId="67E0A4EA" w:rsidR="002C4B81" w:rsidRDefault="002C4B81" w:rsidP="000B5C6F">
      <w:pPr>
        <w:ind w:firstLine="576"/>
      </w:pPr>
      <w:r w:rsidRPr="002C4B81">
        <w:t>Ο διαλογικός πράκτορας, λοιπόν, αποτελεί τον κυρίαρχο σύνδεσμο ανάμεσα στον ανθρώπινο χρήστη και τον κόσμο της τεχνολογίας. Με την αντιστοίχιση προθέσεων, την επεξεργασία οντοτήτων και την ευφυή απόκριση, διαμορφώνει μια δυναμική διαδραστική εμπειρία που ενισχύει την αποτελεσματικότητα και την ικανοποίηση των χρηστών.</w:t>
      </w:r>
    </w:p>
    <w:p w14:paraId="3023939A" w14:textId="5FE258AE" w:rsidR="002C4B81" w:rsidRDefault="002C4B81" w:rsidP="000B5C6F">
      <w:pPr>
        <w:ind w:firstLine="576"/>
      </w:pPr>
    </w:p>
    <w:p w14:paraId="0970EDF8" w14:textId="4E63C631" w:rsidR="002C4B81" w:rsidRDefault="002C4B81" w:rsidP="00335575">
      <w:pPr>
        <w:pStyle w:val="Heading3"/>
      </w:pPr>
      <w:bookmarkStart w:id="60" w:name="_Toc147133970"/>
      <w:r w:rsidRPr="002C4B81">
        <w:t>Δυνατότητες του Dialog</w:t>
      </w:r>
      <w:r w:rsidR="0043214D">
        <w:rPr>
          <w:lang w:val="en-US"/>
        </w:rPr>
        <w:t>F</w:t>
      </w:r>
      <w:r w:rsidRPr="002C4B81">
        <w:t>low</w:t>
      </w:r>
      <w:bookmarkEnd w:id="60"/>
    </w:p>
    <w:p w14:paraId="13D7D012" w14:textId="69AB9547" w:rsidR="002C4B81" w:rsidRDefault="002C4B81" w:rsidP="002C4B81"/>
    <w:p w14:paraId="768AA36D" w14:textId="4C1963F6" w:rsidR="002C4B81" w:rsidRDefault="002C4B81" w:rsidP="002C4B81">
      <w:pPr>
        <w:ind w:firstLine="576"/>
      </w:pPr>
      <w:r w:rsidRPr="002C4B81">
        <w:t xml:space="preserve">Ο </w:t>
      </w:r>
      <w:r w:rsidRPr="0043214D">
        <w:rPr>
          <w:i/>
          <w:iCs/>
        </w:rPr>
        <w:t>Dialog</w:t>
      </w:r>
      <w:r w:rsidR="0043214D" w:rsidRPr="0043214D">
        <w:rPr>
          <w:i/>
          <w:iCs/>
          <w:lang w:val="en-US"/>
        </w:rPr>
        <w:t>F</w:t>
      </w:r>
      <w:r w:rsidRPr="0043214D">
        <w:rPr>
          <w:i/>
          <w:iCs/>
        </w:rPr>
        <w:t>low</w:t>
      </w:r>
      <w:r w:rsidRPr="002C4B81">
        <w:t xml:space="preserve"> παρέχει πληθώρα λειτουργιών για τη δημιουργία προηγμένων διαλογικών πρακτόρων. Παρακάτω θα δείτε μια εικόνα του περιβάλλοντος εργασίας του </w:t>
      </w:r>
      <w:r w:rsidRPr="0043214D">
        <w:rPr>
          <w:i/>
          <w:iCs/>
        </w:rPr>
        <w:t>Dialog</w:t>
      </w:r>
      <w:r w:rsidR="0043214D" w:rsidRPr="0043214D">
        <w:rPr>
          <w:i/>
          <w:iCs/>
          <w:lang w:val="en-US"/>
        </w:rPr>
        <w:t>F</w:t>
      </w:r>
      <w:r w:rsidRPr="0043214D">
        <w:rPr>
          <w:i/>
          <w:iCs/>
        </w:rPr>
        <w:t>low</w:t>
      </w:r>
      <w:r w:rsidRPr="002C4B81">
        <w:t>, μαζί με τις αντίστοιχες εξηγήσεις για κάθε</w:t>
      </w:r>
      <w:r w:rsidR="00D440F6">
        <w:t xml:space="preserve"> σημαντικό</w:t>
      </w:r>
      <w:r w:rsidRPr="002C4B81">
        <w:t xml:space="preserve"> στοιχείο</w:t>
      </w:r>
      <w:r>
        <w:t xml:space="preserve">, έτσι ώστε στην επόμενη ενότητα να προχωρήσουμε στην δημιουργία </w:t>
      </w:r>
      <w:r w:rsidR="000B2E22">
        <w:t>του</w:t>
      </w:r>
      <w:r>
        <w:t xml:space="preserve"> διαλογικού πράκτορα</w:t>
      </w:r>
      <w:r w:rsidR="000B2E22">
        <w:t xml:space="preserve"> που έχουμε επιλέξει</w:t>
      </w:r>
      <w:r w:rsidRPr="002C4B81">
        <w:t>:</w:t>
      </w:r>
    </w:p>
    <w:p w14:paraId="60D0AE5C" w14:textId="40BDF8F5" w:rsidR="00A5352A" w:rsidRDefault="00A5352A" w:rsidP="002C4B81">
      <w:pPr>
        <w:ind w:firstLine="576"/>
      </w:pPr>
    </w:p>
    <w:p w14:paraId="53049A4E" w14:textId="08962661" w:rsidR="00A5352A" w:rsidRDefault="00E26A16" w:rsidP="00D440F6">
      <w:pPr>
        <w:ind w:firstLine="576"/>
        <w:jc w:val="center"/>
        <w:rPr>
          <w:lang w:val="en-US"/>
        </w:rPr>
      </w:pPr>
      <w:r>
        <w:rPr>
          <w:noProof/>
          <w:lang w:val="en-GB"/>
        </w:rPr>
        <w:drawing>
          <wp:inline distT="0" distB="0" distL="0" distR="0" wp14:anchorId="6E813147" wp14:editId="7F92CE5D">
            <wp:extent cx="5782010" cy="2540000"/>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0742" cy="2543836"/>
                    </a:xfrm>
                    <a:prstGeom prst="rect">
                      <a:avLst/>
                    </a:prstGeom>
                    <a:noFill/>
                    <a:ln>
                      <a:noFill/>
                    </a:ln>
                  </pic:spPr>
                </pic:pic>
              </a:graphicData>
            </a:graphic>
          </wp:inline>
        </w:drawing>
      </w:r>
    </w:p>
    <w:p w14:paraId="034AFDFB" w14:textId="694C30DA" w:rsidR="00E26A16" w:rsidRPr="00E81ECD" w:rsidRDefault="00233A5D" w:rsidP="0043214D">
      <w:pPr>
        <w:ind w:firstLine="576"/>
        <w:jc w:val="center"/>
      </w:pPr>
      <w:r>
        <w:t>Εικόνα 4.1</w:t>
      </w:r>
      <w:bookmarkStart w:id="61" w:name="DialogFlow"/>
      <w:bookmarkEnd w:id="61"/>
      <w:r>
        <w:t xml:space="preserve">.2.1 </w:t>
      </w:r>
      <w:r>
        <w:rPr>
          <w:lang w:val="en-US"/>
        </w:rPr>
        <w:t>DialogFlow</w:t>
      </w:r>
    </w:p>
    <w:p w14:paraId="528257DD" w14:textId="77777777" w:rsidR="00E26A16" w:rsidRPr="00E26A16" w:rsidRDefault="00E26A16" w:rsidP="002C4B81">
      <w:pPr>
        <w:ind w:firstLine="576"/>
      </w:pPr>
    </w:p>
    <w:p w14:paraId="59205044" w14:textId="149FD022" w:rsidR="00D440F6" w:rsidRDefault="00D440F6" w:rsidP="002C4B81">
      <w:pPr>
        <w:ind w:firstLine="576"/>
      </w:pPr>
      <w:r w:rsidRPr="00D440F6">
        <w:rPr>
          <w:b/>
          <w:bCs/>
        </w:rPr>
        <w:lastRenderedPageBreak/>
        <w:t>Intents (Σκοποί):</w:t>
      </w:r>
      <w:r w:rsidRPr="00D440F6">
        <w:t xml:space="preserve"> Οι </w:t>
      </w:r>
      <w:r w:rsidRPr="0043214D">
        <w:rPr>
          <w:i/>
          <w:iCs/>
        </w:rPr>
        <w:t>Intents</w:t>
      </w:r>
      <w:r w:rsidRPr="00D440F6">
        <w:t xml:space="preserve"> είναι ο βασικός μηχανισμός μέσω του οποίου ο πράκτορας του Dialogflow αναγνωρίζει και κατανοεί τις προθέσεις των χρηστών. Ουσιαστικά, </w:t>
      </w:r>
      <w:r w:rsidR="002F7AE5">
        <w:t>τ</w:t>
      </w:r>
      <w:r w:rsidRPr="00D440F6">
        <w:t xml:space="preserve">ο </w:t>
      </w:r>
      <w:r w:rsidRPr="0043214D">
        <w:rPr>
          <w:i/>
          <w:iCs/>
        </w:rPr>
        <w:t>Intent</w:t>
      </w:r>
      <w:r w:rsidRPr="00D440F6">
        <w:t xml:space="preserve"> καθορίζει τον τρόπο με τον οποίο ο πράκτορας θα ανταποκρίνεται στις διάφορες ερωτήσεις και αιτήσεις που λαμβάνει. </w:t>
      </w:r>
    </w:p>
    <w:p w14:paraId="637F3743" w14:textId="21B6DC2A" w:rsidR="00D440F6" w:rsidRDefault="00D440F6" w:rsidP="002C4B81">
      <w:pPr>
        <w:ind w:firstLine="576"/>
      </w:pPr>
      <w:r w:rsidRPr="00D440F6">
        <w:t xml:space="preserve">Κάθε </w:t>
      </w:r>
      <w:r w:rsidRPr="0043214D">
        <w:rPr>
          <w:i/>
          <w:iCs/>
        </w:rPr>
        <w:t>Intent</w:t>
      </w:r>
      <w:r w:rsidRPr="00D440F6">
        <w:t xml:space="preserve"> αντιπροσωπεύει μια συγκεκριμένη πρόθεση ή επιθυμία του χρήστη. Για παράδειγμα, αν ένας χρήστης λέει "Πείτε μου τον καιρό σήμερα," υπάρχει ένας </w:t>
      </w:r>
      <w:r w:rsidRPr="0043214D">
        <w:rPr>
          <w:i/>
          <w:iCs/>
        </w:rPr>
        <w:t>Intent</w:t>
      </w:r>
      <w:r w:rsidRPr="00D440F6">
        <w:t xml:space="preserve"> που είναι σχεδιασμένος να αναγνωρίσει αυτήν την επιθυμία για πληροφορίες για τον καιρό. Ο σκοπός </w:t>
      </w:r>
      <w:r w:rsidRPr="0043214D">
        <w:rPr>
          <w:i/>
          <w:iCs/>
        </w:rPr>
        <w:t>(Intent)</w:t>
      </w:r>
      <w:r w:rsidRPr="00D440F6">
        <w:t xml:space="preserve"> είναι προκαθορισμένος και δεν</w:t>
      </w:r>
      <w:r w:rsidR="00826E84">
        <w:t xml:space="preserve"> </w:t>
      </w:r>
      <w:r w:rsidRPr="00D440F6">
        <w:t>αναγνωρίζει</w:t>
      </w:r>
      <w:r w:rsidR="00826E84">
        <w:t xml:space="preserve"> απλώς</w:t>
      </w:r>
      <w:r w:rsidRPr="00D440F6">
        <w:t xml:space="preserve"> τις λέξεις, αλλά κατανοεί την σκοπιμότητα πίσω από την ερώτηση. </w:t>
      </w:r>
    </w:p>
    <w:p w14:paraId="6D1589BB" w14:textId="77777777" w:rsidR="00D440F6" w:rsidRDefault="00D440F6" w:rsidP="002C4B81">
      <w:pPr>
        <w:ind w:firstLine="576"/>
      </w:pPr>
      <w:r w:rsidRPr="00D440F6">
        <w:t xml:space="preserve">Για να διδαχτεί ο πράκτορας πώς να αναγνωρίζει συγκεκριμένες προθέσεις, χρησιμοποιείται εκπαίδευση με βάση παραδείγματα. Αναλύοντας εκατοντάδες ή και χιλιάδες παραδείγματα επικοινωνίας με τους χρήστες, ο πράκτορας μαθαίνει τις πιθανές εκφράσεις που σχετίζονται με κάθε Intent. Ακόμα, μπορούν να οριστούν παράμετροι για κάθε </w:t>
      </w:r>
      <w:r w:rsidRPr="0043214D">
        <w:rPr>
          <w:i/>
          <w:iCs/>
        </w:rPr>
        <w:t>Intent</w:t>
      </w:r>
      <w:r w:rsidRPr="00D440F6">
        <w:t xml:space="preserve">, που αναγνωρίζουν στοιχεία όπως την ημερομηνία, τον τόπο, τα ονόματα κ.λπ. </w:t>
      </w:r>
    </w:p>
    <w:p w14:paraId="78EB22AA" w14:textId="6E51CAC2" w:rsidR="00E26A16" w:rsidRDefault="00D440F6" w:rsidP="002C4B81">
      <w:pPr>
        <w:ind w:firstLine="576"/>
      </w:pPr>
      <w:r w:rsidRPr="00D440F6">
        <w:t xml:space="preserve">Αυτό επιτρέπει στον πράκτορα να προσδιορίσει πληροφορίες από τον διάλογο με τον χρήστη και να τις χρησιμοποιήσει για πιο εξατομικευμένες απαντήσεις. Συνολικά, οι </w:t>
      </w:r>
      <w:r w:rsidRPr="0043214D">
        <w:rPr>
          <w:i/>
          <w:iCs/>
        </w:rPr>
        <w:t>Intents</w:t>
      </w:r>
      <w:r w:rsidRPr="00D440F6">
        <w:t xml:space="preserve"> είναι το κύριο μέσο για την αναγνώριση των προθέσεων των χρηστών και την κατανόηση του τι θέλουν να επιτύχουν μέσω της αλληλεπίδρασης.</w:t>
      </w:r>
    </w:p>
    <w:p w14:paraId="52DC702F" w14:textId="6DC890B7" w:rsidR="00D440F6" w:rsidRDefault="00D440F6" w:rsidP="002C4B81">
      <w:pPr>
        <w:ind w:firstLine="576"/>
      </w:pPr>
    </w:p>
    <w:p w14:paraId="1128C165" w14:textId="3031172A" w:rsidR="00D440F6" w:rsidRDefault="00D440F6" w:rsidP="002C4B81">
      <w:pPr>
        <w:ind w:firstLine="576"/>
      </w:pPr>
      <w:r w:rsidRPr="00D440F6">
        <w:rPr>
          <w:b/>
          <w:bCs/>
          <w:lang w:val="en-US"/>
        </w:rPr>
        <w:t>Entities</w:t>
      </w:r>
      <w:r w:rsidRPr="00D440F6">
        <w:rPr>
          <w:b/>
          <w:bCs/>
        </w:rPr>
        <w:t xml:space="preserve"> (Οντότητες):</w:t>
      </w:r>
      <w:r>
        <w:t xml:space="preserve"> </w:t>
      </w:r>
      <w:r w:rsidRPr="00D440F6">
        <w:t xml:space="preserve">Οι οντότητες </w:t>
      </w:r>
      <w:r w:rsidRPr="0043214D">
        <w:rPr>
          <w:i/>
          <w:iCs/>
        </w:rPr>
        <w:t>(</w:t>
      </w:r>
      <w:r w:rsidR="0043214D">
        <w:rPr>
          <w:i/>
          <w:iCs/>
          <w:lang w:val="en-US"/>
        </w:rPr>
        <w:t>E</w:t>
      </w:r>
      <w:r w:rsidRPr="0043214D">
        <w:rPr>
          <w:i/>
          <w:iCs/>
        </w:rPr>
        <w:t>ntities)</w:t>
      </w:r>
      <w:r w:rsidRPr="00D440F6">
        <w:t xml:space="preserve"> αποτελούν ένα ακόμα σημαντικό στοιχείο του </w:t>
      </w:r>
      <w:r w:rsidRPr="001E7ED8">
        <w:rPr>
          <w:i/>
          <w:iCs/>
        </w:rPr>
        <w:t>Dialog</w:t>
      </w:r>
      <w:r w:rsidR="001E7ED8" w:rsidRPr="001E7ED8">
        <w:rPr>
          <w:i/>
          <w:iCs/>
          <w:lang w:val="en-US"/>
        </w:rPr>
        <w:t>F</w:t>
      </w:r>
      <w:r w:rsidRPr="001E7ED8">
        <w:rPr>
          <w:i/>
          <w:iCs/>
        </w:rPr>
        <w:t>low</w:t>
      </w:r>
      <w:r w:rsidRPr="00D440F6">
        <w:t xml:space="preserve"> που συμβάλλει στην καλύτερη κατανόηση της φυσικής γλώσσας και τη διευκόλυνση της διαδικασίας επικοινωνίας με τον διαλογικό πράκτορα. Ουσιαστικά, οι οντότητες είναι </w:t>
      </w:r>
      <w:r w:rsidRPr="004B117D">
        <w:rPr>
          <w:b/>
          <w:bCs/>
        </w:rPr>
        <w:t>κλειδιά έννοιες</w:t>
      </w:r>
      <w:r w:rsidRPr="00D440F6">
        <w:t xml:space="preserve"> ή στοιχεία τα οποία μπορεί να εμφανίζονται στις φράσεις του χρήστη και που πρέπει να αναγνωρίζονται για την καλύτερη επεξεργασία του διαλόγου. </w:t>
      </w:r>
    </w:p>
    <w:p w14:paraId="23681631" w14:textId="77777777" w:rsidR="00D440F6" w:rsidRDefault="00D440F6" w:rsidP="002C4B81">
      <w:pPr>
        <w:ind w:firstLine="576"/>
      </w:pPr>
      <w:r w:rsidRPr="00D440F6">
        <w:t xml:space="preserve">Για να το κατανοήσουμε καλύτερα, ας υποθέσουμε ότι δημιουργούμε έναν διαλογικό πράκτορα για παραγγελίες φαγητού. Ο χρήστης μπορεί να πει "Θέλω να παραγγείλω μια πίτσα με παρμεζάνα και φέτα". Σε αυτήν τη φράση, οι οντότητες είναι οι διάφορες κατηγορίες τροφίμων όπως "πίτσα", "παρμεζάνα" και "φέτα". Κάθε οντότητα αντιστοιχεί σε μια συγκεκριμένη κατηγορία που είναι σημαντική για τον σκοπό της επεξεργασίας της παραγγελίας. Η δημιουργία και ορισμός των οντοτήτων επιτρέπει στον διαλογικό πράκτορα να αναγνωρίζει τις κατηγορίες αυτές στις φράσεις των χρηστών και να τις εξάγει για περαιτέρω επεξεργασία. </w:t>
      </w:r>
    </w:p>
    <w:p w14:paraId="4264ADEC" w14:textId="5C4BA892" w:rsidR="00D440F6" w:rsidRDefault="00D440F6" w:rsidP="002C4B81">
      <w:pPr>
        <w:ind w:firstLine="576"/>
      </w:pPr>
      <w:r w:rsidRPr="00D440F6">
        <w:t>Για το παράδειγμα μας, ο διαλογικός πράκτορας θα κατανοήσει ότι ο χρήστης θέλει μια πίτσα με τα συγκεκριμένα υλικά που αναφέρθηκαν. Οι οντότητες δημιουργούνται και προσαρμόζονται ανάλογα με την εφαρμογή και τον σκοπό του διαλογικού πράκτορα. Η προσθήκη τους βελτιώνει την ακρίβεια της αναγνώρισης και την απόκριση στις εντολές των χρηστών, καθιστώντας την διαδικασία πιο φυσική και ευέλικτη.</w:t>
      </w:r>
    </w:p>
    <w:p w14:paraId="5D8ECE31" w14:textId="4A890FE2" w:rsidR="00D440F6" w:rsidRDefault="00D440F6" w:rsidP="002C4B81">
      <w:pPr>
        <w:ind w:firstLine="576"/>
      </w:pPr>
    </w:p>
    <w:p w14:paraId="3D8A5E74" w14:textId="04FDBCC9" w:rsidR="00D440F6" w:rsidRDefault="00D440F6" w:rsidP="002C4B81">
      <w:pPr>
        <w:ind w:firstLine="576"/>
      </w:pPr>
      <w:r w:rsidRPr="00D440F6">
        <w:rPr>
          <w:b/>
          <w:bCs/>
          <w:lang w:val="en-US"/>
        </w:rPr>
        <w:t>Fulfillment</w:t>
      </w:r>
      <w:r w:rsidRPr="00D440F6">
        <w:rPr>
          <w:b/>
          <w:bCs/>
        </w:rPr>
        <w:t>:</w:t>
      </w:r>
      <w:r>
        <w:t xml:space="preserve"> </w:t>
      </w:r>
      <w:r w:rsidRPr="00D440F6">
        <w:t xml:space="preserve">Το </w:t>
      </w:r>
      <w:r w:rsidRPr="001E7ED8">
        <w:rPr>
          <w:i/>
          <w:iCs/>
        </w:rPr>
        <w:t>Fulfillment</w:t>
      </w:r>
      <w:r w:rsidRPr="00D440F6">
        <w:t xml:space="preserve"> στο </w:t>
      </w:r>
      <w:r w:rsidRPr="001E7ED8">
        <w:rPr>
          <w:i/>
          <w:iCs/>
        </w:rPr>
        <w:t>Dialog</w:t>
      </w:r>
      <w:r w:rsidR="001E7ED8" w:rsidRPr="001E7ED8">
        <w:rPr>
          <w:i/>
          <w:iCs/>
          <w:lang w:val="en-US"/>
        </w:rPr>
        <w:t>F</w:t>
      </w:r>
      <w:r w:rsidRPr="001E7ED8">
        <w:rPr>
          <w:i/>
          <w:iCs/>
        </w:rPr>
        <w:t>low</w:t>
      </w:r>
      <w:r w:rsidRPr="00D440F6">
        <w:t xml:space="preserve"> αναφέρεται στη δυνατότητα παροχής απαντήσεων και εκτέλεσης ενεργειών πέρα από τις απλές στατικές απαντήσεις που μπορεί να προσφέρει ο διαλογικός πράκτορας. Με άλλα λόγια, το </w:t>
      </w:r>
      <w:r w:rsidRPr="001E7ED8">
        <w:rPr>
          <w:i/>
          <w:iCs/>
        </w:rPr>
        <w:t>Fulfillment</w:t>
      </w:r>
      <w:r w:rsidRPr="00D440F6">
        <w:t xml:space="preserve"> επιτρέπει τη διασύνδεση του διαλογικού πράκτορα με εξωτερικές υπηρεσίες, βάσεις δεδομένων, </w:t>
      </w:r>
      <w:r w:rsidRPr="001E7ED8">
        <w:rPr>
          <w:i/>
          <w:iCs/>
        </w:rPr>
        <w:t>API</w:t>
      </w:r>
      <w:r w:rsidRPr="00D440F6">
        <w:t xml:space="preserve"> και λοιπές πηγές δεδομένων, προκειμένου να παράγει δυναμικές και εξατομικευμένες απαντήσεις. Αναλυτικότερα, το </w:t>
      </w:r>
      <w:r w:rsidRPr="001E7ED8">
        <w:rPr>
          <w:i/>
          <w:iCs/>
        </w:rPr>
        <w:t>Fulfillment</w:t>
      </w:r>
      <w:r w:rsidRPr="00D440F6">
        <w:t xml:space="preserve"> επιτρέπει την εξής λειτουργία: </w:t>
      </w:r>
    </w:p>
    <w:p w14:paraId="132ADC1F" w14:textId="77777777" w:rsidR="00D440F6" w:rsidRDefault="00D440F6" w:rsidP="002C4B81">
      <w:pPr>
        <w:ind w:firstLine="576"/>
      </w:pPr>
    </w:p>
    <w:p w14:paraId="0C7E116B" w14:textId="5DE3556B" w:rsidR="00D440F6" w:rsidRDefault="00D440F6" w:rsidP="00724167">
      <w:pPr>
        <w:pStyle w:val="ListParagraph"/>
      </w:pPr>
      <w:r w:rsidRPr="00D440F6">
        <w:rPr>
          <w:b/>
          <w:bCs/>
        </w:rPr>
        <w:t>Εκτέλεση Ενεργειών:</w:t>
      </w:r>
      <w:r w:rsidRPr="00D440F6">
        <w:t xml:space="preserve"> Μέσω του </w:t>
      </w:r>
      <w:r w:rsidRPr="001E7ED8">
        <w:rPr>
          <w:i/>
          <w:iCs/>
        </w:rPr>
        <w:t>Fulfillment</w:t>
      </w:r>
      <w:r w:rsidRPr="00D440F6">
        <w:t xml:space="preserve">, μπορείτε να δημιουργήσετε προσαρμοσμένες ενέργειες που ο διαλογικός πράκτορας μπορεί να εκτελέσει κατόπιν απόφασης του χρήστη. Για παράδειγμα, αν κάποιος χρήστης επιλέξει να παραγγείλει ένα προϊόν, το </w:t>
      </w:r>
      <w:r w:rsidRPr="001E7ED8">
        <w:rPr>
          <w:i/>
          <w:iCs/>
        </w:rPr>
        <w:t>Fulfillment</w:t>
      </w:r>
      <w:r w:rsidRPr="00D440F6">
        <w:t xml:space="preserve"> μπορεί να αναλάβει τη διαδικασία της παραγγελίας μέσω ενσωματωμένων λειτουργιών ή με την επικοινωνία με εξωτερικά συστήματα. </w:t>
      </w:r>
    </w:p>
    <w:p w14:paraId="7550E4C0" w14:textId="77777777" w:rsidR="001E7ED8" w:rsidRDefault="001E7ED8" w:rsidP="001E7ED8">
      <w:pPr>
        <w:ind w:left="936"/>
      </w:pPr>
    </w:p>
    <w:p w14:paraId="4C78D329" w14:textId="3B6495C2" w:rsidR="00D440F6" w:rsidRDefault="00D440F6" w:rsidP="00724167">
      <w:pPr>
        <w:pStyle w:val="ListParagraph"/>
      </w:pPr>
      <w:r w:rsidRPr="00D440F6">
        <w:rPr>
          <w:b/>
          <w:bCs/>
        </w:rPr>
        <w:t>Δυναμικές Απαντήσεις:</w:t>
      </w:r>
      <w:r w:rsidRPr="00D440F6">
        <w:t xml:space="preserve"> Το </w:t>
      </w:r>
      <w:r w:rsidRPr="001E7ED8">
        <w:rPr>
          <w:i/>
          <w:iCs/>
        </w:rPr>
        <w:t>Fulfillment</w:t>
      </w:r>
      <w:r w:rsidRPr="00D440F6">
        <w:t xml:space="preserve"> επιτρέπει τη δημιουργία δυναμικών απαντήσεων που βασίζονται σε δεδομένα από εξωτερικές πηγές. Μπορείτε να επιστρέψετε πληροφορίες από βάσεις δεδομένων, να υπολογίσετε τιμές, να εμφανίσετε δεδομένα από </w:t>
      </w:r>
      <w:r w:rsidRPr="001E7ED8">
        <w:rPr>
          <w:i/>
          <w:iCs/>
        </w:rPr>
        <w:t>APIs</w:t>
      </w:r>
      <w:r w:rsidRPr="00D440F6">
        <w:t xml:space="preserve"> και άλλα. </w:t>
      </w:r>
    </w:p>
    <w:p w14:paraId="1CD1FEA2" w14:textId="77777777" w:rsidR="001E7ED8" w:rsidRDefault="001E7ED8" w:rsidP="001E7ED8">
      <w:pPr>
        <w:ind w:left="936"/>
      </w:pPr>
    </w:p>
    <w:p w14:paraId="6EBB4B37" w14:textId="428B8448" w:rsidR="00D440F6" w:rsidRDefault="00D440F6" w:rsidP="00724167">
      <w:pPr>
        <w:pStyle w:val="ListParagraph"/>
      </w:pPr>
      <w:r w:rsidRPr="00D440F6">
        <w:rPr>
          <w:b/>
          <w:bCs/>
        </w:rPr>
        <w:t>Προσαρμοσμένες Ενέργειες:</w:t>
      </w:r>
      <w:r w:rsidRPr="00D440F6">
        <w:t xml:space="preserve"> Μπορείτε να δημιουργήσετε προσαρμοσμένες ενέργειες που ανταποκρίνονται σε συγκεκριμένες εντολές των χρηστών. Για παράδειγμα, αν κάποιος χρήστης ζητήσει πληροφορίες για τον καιρό, το </w:t>
      </w:r>
      <w:r w:rsidRPr="001E7ED8">
        <w:rPr>
          <w:i/>
          <w:iCs/>
        </w:rPr>
        <w:t>Fulfillment</w:t>
      </w:r>
      <w:r w:rsidRPr="00D440F6">
        <w:t xml:space="preserve"> μπορεί να ενεργοποιήσει τη σχετική υπηρεσία και να επιστρέψει τα αποτελέσματα. </w:t>
      </w:r>
    </w:p>
    <w:p w14:paraId="44B16E4D" w14:textId="77777777" w:rsidR="00D440F6" w:rsidRDefault="00D440F6" w:rsidP="002C4B81">
      <w:pPr>
        <w:ind w:firstLine="576"/>
      </w:pPr>
    </w:p>
    <w:p w14:paraId="07332207" w14:textId="5F9B2DF5" w:rsidR="00D440F6" w:rsidRDefault="00D440F6" w:rsidP="002C4B81">
      <w:pPr>
        <w:ind w:firstLine="576"/>
      </w:pPr>
      <w:r w:rsidRPr="00D440F6">
        <w:t xml:space="preserve">Συνολικά, το </w:t>
      </w:r>
      <w:r w:rsidRPr="001E7ED8">
        <w:rPr>
          <w:i/>
          <w:iCs/>
        </w:rPr>
        <w:t>Fulfillment</w:t>
      </w:r>
      <w:r w:rsidRPr="00D440F6">
        <w:t xml:space="preserve"> προσθέτει βάθος και ευελιξία στις δυνατότητες του διαλογικού πράκτορα, επιτρέποντας την επικοινωνία με εξωτερικά συστήματα και τη δημιουργία πλούσιων και εξατομικευμένων απαντήσεων.</w:t>
      </w:r>
    </w:p>
    <w:p w14:paraId="5F3EF561" w14:textId="0D58813A" w:rsidR="00EF1CE4" w:rsidRDefault="00EF1CE4" w:rsidP="002C4B81">
      <w:pPr>
        <w:ind w:firstLine="576"/>
      </w:pPr>
    </w:p>
    <w:p w14:paraId="75E7FF26" w14:textId="365A717C" w:rsidR="00B005E4" w:rsidRDefault="00B005E4" w:rsidP="002C4B81">
      <w:pPr>
        <w:ind w:firstLine="576"/>
      </w:pPr>
      <w:r w:rsidRPr="00B005E4">
        <w:rPr>
          <w:b/>
          <w:bCs/>
          <w:lang w:val="en-US"/>
        </w:rPr>
        <w:t>Integrations</w:t>
      </w:r>
      <w:r w:rsidRPr="00B005E4">
        <w:rPr>
          <w:b/>
          <w:bCs/>
        </w:rPr>
        <w:t>:</w:t>
      </w:r>
      <w:r>
        <w:t xml:space="preserve"> </w:t>
      </w:r>
      <w:r w:rsidRPr="00B005E4">
        <w:t xml:space="preserve">Η λειτουργία </w:t>
      </w:r>
      <w:r w:rsidRPr="001E7ED8">
        <w:rPr>
          <w:i/>
          <w:iCs/>
        </w:rPr>
        <w:t>Integrations</w:t>
      </w:r>
      <w:r w:rsidRPr="00B005E4">
        <w:t xml:space="preserve"> στο </w:t>
      </w:r>
      <w:r w:rsidRPr="001E7ED8">
        <w:rPr>
          <w:i/>
          <w:iCs/>
        </w:rPr>
        <w:t>Dialog</w:t>
      </w:r>
      <w:r w:rsidR="001E7ED8" w:rsidRPr="001E7ED8">
        <w:rPr>
          <w:i/>
          <w:iCs/>
          <w:lang w:val="en-US"/>
        </w:rPr>
        <w:t>F</w:t>
      </w:r>
      <w:r w:rsidRPr="001E7ED8">
        <w:rPr>
          <w:i/>
          <w:iCs/>
        </w:rPr>
        <w:t>low</w:t>
      </w:r>
      <w:r w:rsidRPr="00B005E4">
        <w:t xml:space="preserve"> αναφέρεται στη δυνατότητα του προγράμματος να συνδεθεί και να ενσωματωθεί με διάφορες εξωτερικές πλατφόρμες και υπηρεσίες. Βασικά, οι </w:t>
      </w:r>
      <w:r w:rsidRPr="001E7ED8">
        <w:rPr>
          <w:i/>
          <w:iCs/>
        </w:rPr>
        <w:t>Integrations</w:t>
      </w:r>
      <w:r w:rsidRPr="00B005E4">
        <w:t xml:space="preserve"> επιτρέπουν στον διαλογικό πράκτορα που δημιουργήθηκε στο </w:t>
      </w:r>
      <w:r w:rsidRPr="001E7ED8">
        <w:rPr>
          <w:i/>
          <w:iCs/>
        </w:rPr>
        <w:t>Dialog</w:t>
      </w:r>
      <w:r w:rsidR="001E7ED8" w:rsidRPr="001E7ED8">
        <w:rPr>
          <w:i/>
          <w:iCs/>
          <w:lang w:val="en-US"/>
        </w:rPr>
        <w:t>F</w:t>
      </w:r>
      <w:r w:rsidRPr="001E7ED8">
        <w:rPr>
          <w:i/>
          <w:iCs/>
        </w:rPr>
        <w:t>low</w:t>
      </w:r>
      <w:r w:rsidRPr="00B005E4">
        <w:t xml:space="preserve"> να επικοινωνεί με άλλα συστήματα, παρέχοντας έναν τρόπο για τη ροή πληροφοριών μεταξύ αυτών των πλατφορμών και του πράκτορα. </w:t>
      </w:r>
    </w:p>
    <w:p w14:paraId="4F21A857" w14:textId="77777777" w:rsidR="00B005E4" w:rsidRDefault="00B005E4" w:rsidP="002C4B81">
      <w:pPr>
        <w:ind w:firstLine="576"/>
      </w:pPr>
    </w:p>
    <w:p w14:paraId="1E55DE75" w14:textId="77777777" w:rsidR="00B005E4" w:rsidRDefault="00B005E4" w:rsidP="002C4B81">
      <w:pPr>
        <w:ind w:firstLine="576"/>
      </w:pPr>
      <w:r w:rsidRPr="00B005E4">
        <w:t xml:space="preserve">Οι </w:t>
      </w:r>
      <w:r w:rsidRPr="001E7ED8">
        <w:rPr>
          <w:b/>
          <w:bCs/>
        </w:rPr>
        <w:t>Integrations</w:t>
      </w:r>
      <w:r w:rsidRPr="00B005E4">
        <w:t xml:space="preserve"> παρέχουν το εξής: </w:t>
      </w:r>
    </w:p>
    <w:p w14:paraId="3D5BA855" w14:textId="706C5172" w:rsidR="00B005E4" w:rsidRDefault="00B005E4" w:rsidP="006A4DBA">
      <w:pPr>
        <w:pStyle w:val="ListParagraph"/>
        <w:numPr>
          <w:ilvl w:val="0"/>
          <w:numId w:val="10"/>
        </w:numPr>
      </w:pPr>
      <w:r w:rsidRPr="001E7ED8">
        <w:rPr>
          <w:b/>
          <w:bCs/>
        </w:rPr>
        <w:t>Διασύνδεση με Πλατφόρμες Επικοινωνίας:</w:t>
      </w:r>
      <w:r w:rsidRPr="00B005E4">
        <w:t xml:space="preserve"> Μπορείτε να συνδέσετε τον διαλογικό σας πράκτορα με διάφορες πλατφόρμες επικοινωνίας, όπως το </w:t>
      </w:r>
      <w:r w:rsidRPr="001E7ED8">
        <w:rPr>
          <w:i/>
          <w:iCs/>
        </w:rPr>
        <w:t>Facebook Messenger</w:t>
      </w:r>
      <w:r w:rsidRPr="00B005E4">
        <w:t xml:space="preserve">, το </w:t>
      </w:r>
      <w:r w:rsidRPr="001E7ED8">
        <w:rPr>
          <w:i/>
          <w:iCs/>
        </w:rPr>
        <w:t>Slack</w:t>
      </w:r>
      <w:r w:rsidRPr="00B005E4">
        <w:t xml:space="preserve">, το </w:t>
      </w:r>
      <w:r w:rsidRPr="001E7ED8">
        <w:rPr>
          <w:i/>
          <w:iCs/>
        </w:rPr>
        <w:t>WhatsApp</w:t>
      </w:r>
      <w:r w:rsidRPr="00B005E4">
        <w:t xml:space="preserve"> και άλλα. Αυτό επιτρέπει στον πράκτορα να αλληλεπιδρά με τους χρήστες μέσα από τις αγαπημένες τους εφαρμογές επικοινωνίας. </w:t>
      </w:r>
    </w:p>
    <w:p w14:paraId="067D774E" w14:textId="77777777" w:rsidR="00C80CC2" w:rsidRDefault="00C80CC2" w:rsidP="00A11D4E">
      <w:pPr>
        <w:ind w:left="936"/>
      </w:pPr>
    </w:p>
    <w:p w14:paraId="16284B71" w14:textId="5D89513C" w:rsidR="00C80CC2" w:rsidRDefault="00B005E4" w:rsidP="00724167">
      <w:pPr>
        <w:pStyle w:val="ListParagraph"/>
      </w:pPr>
      <w:r w:rsidRPr="00B005E4">
        <w:rPr>
          <w:b/>
          <w:bCs/>
        </w:rPr>
        <w:t>Ενσωμάτωση σε Ιστοσελίδες:</w:t>
      </w:r>
      <w:r w:rsidRPr="00B005E4">
        <w:t xml:space="preserve"> Μπορείτε να ενσωματώσετε τον διαλογικό πράκτορα σε ιστοσελίδες, παρέχοντας ένα </w:t>
      </w:r>
      <w:r w:rsidR="001E7ED8" w:rsidRPr="001E7ED8">
        <w:rPr>
          <w:i/>
          <w:iCs/>
          <w:lang w:val="en-US"/>
        </w:rPr>
        <w:t>C</w:t>
      </w:r>
      <w:r w:rsidRPr="001E7ED8">
        <w:rPr>
          <w:i/>
          <w:iCs/>
        </w:rPr>
        <w:t>hatbot</w:t>
      </w:r>
      <w:r w:rsidRPr="00B005E4">
        <w:t xml:space="preserve"> ή ένα </w:t>
      </w:r>
      <w:r w:rsidRPr="001E7ED8">
        <w:rPr>
          <w:i/>
          <w:iCs/>
        </w:rPr>
        <w:t>widget</w:t>
      </w:r>
      <w:r w:rsidRPr="00B005E4">
        <w:t xml:space="preserve"> επικοινωνίας που επιτρέπει στους επισκέπτες της ιστοσελίδας να αλληλεπιδρούν με τον πράκτορα. </w:t>
      </w:r>
    </w:p>
    <w:p w14:paraId="719C2A4E" w14:textId="77777777" w:rsidR="00D2550F" w:rsidRDefault="00D2550F" w:rsidP="00D2550F"/>
    <w:p w14:paraId="286C98C3" w14:textId="7CEB600E" w:rsidR="00B005E4" w:rsidRDefault="00B005E4" w:rsidP="00724167">
      <w:pPr>
        <w:pStyle w:val="ListParagraph"/>
      </w:pPr>
      <w:r w:rsidRPr="00B005E4">
        <w:rPr>
          <w:b/>
          <w:bCs/>
        </w:rPr>
        <w:t>Ενσωμάτωση με Εφαρμογές:</w:t>
      </w:r>
      <w:r w:rsidRPr="00B005E4">
        <w:t xml:space="preserve"> Μπορείτε να ενσωματώσετε τον διαλογικό πράκτορα σε εφαρμογές, επιτρέποντας την αλληλεπίδραση με τον πράκτορα μέσω εφαρμογών. </w:t>
      </w:r>
    </w:p>
    <w:p w14:paraId="6CD0E2BC" w14:textId="77777777" w:rsidR="00C80CC2" w:rsidRDefault="00C80CC2" w:rsidP="00A11D4E">
      <w:pPr>
        <w:ind w:left="936"/>
      </w:pPr>
    </w:p>
    <w:p w14:paraId="04ABBF88" w14:textId="77777777" w:rsidR="00B005E4" w:rsidRDefault="00B005E4" w:rsidP="00724167">
      <w:pPr>
        <w:pStyle w:val="ListParagraph"/>
      </w:pPr>
      <w:r w:rsidRPr="00B005E4">
        <w:rPr>
          <w:b/>
          <w:bCs/>
        </w:rPr>
        <w:t>Δυναμικές Ενέργειες:</w:t>
      </w:r>
      <w:r w:rsidRPr="00B005E4">
        <w:t xml:space="preserve"> Οι </w:t>
      </w:r>
      <w:r w:rsidRPr="001E7ED8">
        <w:rPr>
          <w:i/>
          <w:iCs/>
        </w:rPr>
        <w:t>Integrations</w:t>
      </w:r>
      <w:r w:rsidRPr="00B005E4">
        <w:t xml:space="preserve"> επιτρέπουν την εκτέλεση δυναμικών ενεργειών με βάση τις ανάγκες του χρήστη. Μπορείτε να επιτρέψετε στον πράκτορα να προσφέρει λειτουργίες όπως αναζήτηση πληροφοριών, κρατήσεις, παραγγελίες και άλλα μέσω των συνδεδεμένων πλατφορμών. </w:t>
      </w:r>
    </w:p>
    <w:p w14:paraId="57406830" w14:textId="77777777" w:rsidR="00B005E4" w:rsidRDefault="00B005E4" w:rsidP="00BD6A47">
      <w:pPr>
        <w:ind w:left="720"/>
      </w:pPr>
    </w:p>
    <w:p w14:paraId="176252A2" w14:textId="18CC078A" w:rsidR="00EF1CE4" w:rsidRDefault="00B005E4" w:rsidP="00442C11">
      <w:pPr>
        <w:ind w:firstLine="360"/>
      </w:pPr>
      <w:r w:rsidRPr="00B005E4">
        <w:lastRenderedPageBreak/>
        <w:t xml:space="preserve">Οι </w:t>
      </w:r>
      <w:r w:rsidRPr="001E7ED8">
        <w:rPr>
          <w:i/>
          <w:iCs/>
        </w:rPr>
        <w:t>Integrations</w:t>
      </w:r>
      <w:r w:rsidRPr="00B005E4">
        <w:t xml:space="preserve"> επεκτείνουν τη λειτουργικότητα του διαλογικού πράκτορα σε πολλαπλές πλατφόρμες, ενσωματώνοντας τον σε διαφορετικά περιβάλλοντα επικοινωνίας και προσφέροντας ευκολία και επιλογές στους χρήστες για αλληλεπίδραση με τον πράκτορα.</w:t>
      </w:r>
    </w:p>
    <w:p w14:paraId="6649F0A7" w14:textId="1D25A599" w:rsidR="00B005E4" w:rsidRDefault="00B005E4" w:rsidP="00B005E4">
      <w:pPr>
        <w:ind w:left="360" w:firstLine="216"/>
      </w:pPr>
    </w:p>
    <w:p w14:paraId="1DA74765" w14:textId="262CF83C" w:rsidR="00B005E4" w:rsidRDefault="00B005E4" w:rsidP="00442C11">
      <w:pPr>
        <w:ind w:firstLine="360"/>
      </w:pPr>
      <w:r w:rsidRPr="00B005E4">
        <w:rPr>
          <w:b/>
          <w:bCs/>
          <w:lang w:val="en-US"/>
        </w:rPr>
        <w:t>Training</w:t>
      </w:r>
      <w:r w:rsidRPr="00B005E4">
        <w:rPr>
          <w:b/>
          <w:bCs/>
        </w:rPr>
        <w:t>:</w:t>
      </w:r>
      <w:r>
        <w:t xml:space="preserve"> </w:t>
      </w:r>
      <w:r w:rsidRPr="00B005E4">
        <w:t xml:space="preserve">Η διαδικασία του </w:t>
      </w:r>
      <w:r w:rsidRPr="001E7ED8">
        <w:rPr>
          <w:i/>
          <w:iCs/>
        </w:rPr>
        <w:t>Training</w:t>
      </w:r>
      <w:r w:rsidRPr="00B005E4">
        <w:t xml:space="preserve"> στο </w:t>
      </w:r>
      <w:r w:rsidRPr="001E7ED8">
        <w:rPr>
          <w:i/>
          <w:iCs/>
        </w:rPr>
        <w:t>Dialog</w:t>
      </w:r>
      <w:r w:rsidR="001E7ED8" w:rsidRPr="001E7ED8">
        <w:rPr>
          <w:i/>
          <w:iCs/>
          <w:lang w:val="en-US"/>
        </w:rPr>
        <w:t>F</w:t>
      </w:r>
      <w:r w:rsidRPr="001E7ED8">
        <w:rPr>
          <w:i/>
          <w:iCs/>
        </w:rPr>
        <w:t>low</w:t>
      </w:r>
      <w:r w:rsidRPr="00B005E4">
        <w:t xml:space="preserve"> αναφέρεται στην αυτόματη</w:t>
      </w:r>
      <w:r w:rsidR="00304F79">
        <w:t xml:space="preserve"> αλλά και χειροκίνητη</w:t>
      </w:r>
      <w:r w:rsidRPr="00B005E4">
        <w:t xml:space="preserve"> προσαρμογή του μοντέλου της τεχνητής νοημοσύνης, που βρίσκεται πίσω από τον διαλογικό πράκτορα. Ουσιαστικά, το μοντέλο </w:t>
      </w:r>
      <w:r w:rsidR="00C855C4">
        <w:t xml:space="preserve">μαθαίνει </w:t>
      </w:r>
      <w:r w:rsidR="00304F79">
        <w:t xml:space="preserve">είτε αυτόματα από τις παρεχόμενες φράσεις για εκπαίδευση στο κάθε </w:t>
      </w:r>
      <w:r w:rsidR="00304F79" w:rsidRPr="001E7ED8">
        <w:rPr>
          <w:i/>
          <w:iCs/>
          <w:lang w:val="en-US"/>
        </w:rPr>
        <w:t>Intent</w:t>
      </w:r>
      <w:r w:rsidR="00304F79" w:rsidRPr="00304F79">
        <w:t xml:space="preserve"> </w:t>
      </w:r>
      <w:r w:rsidR="00304F79">
        <w:t xml:space="preserve">είτε από χειροκίνητο ορισμό κάποιων </w:t>
      </w:r>
      <w:r w:rsidR="009158F1">
        <w:t>-</w:t>
      </w:r>
      <w:r w:rsidR="00304F79">
        <w:t xml:space="preserve">ως τότε μη αναγνωρίσιμων </w:t>
      </w:r>
      <w:r w:rsidR="009158F1">
        <w:t>-</w:t>
      </w:r>
      <w:r w:rsidR="00304F79">
        <w:t xml:space="preserve">φράσεων </w:t>
      </w:r>
      <w:r w:rsidR="009158F1">
        <w:t xml:space="preserve">σαν ταυτόσημες ήδη γνωστών εννοιών </w:t>
      </w:r>
      <w:r w:rsidRPr="00B005E4">
        <w:t>και προσαρμόζεται ώστε να βελτιώσει την ακρίβεια και την αναγνώριση των προθέσεων και των οντοτήτων από τις εισερχόμενες αλληλεπιδράσεις των χρηστών.</w:t>
      </w:r>
    </w:p>
    <w:p w14:paraId="57623888" w14:textId="532A312C" w:rsidR="00B005E4" w:rsidRDefault="00B005E4" w:rsidP="00442C11">
      <w:pPr>
        <w:ind w:firstLine="360"/>
      </w:pPr>
      <w:r w:rsidRPr="00B005E4">
        <w:t xml:space="preserve">Κατά την διάρκεια της διαδικασίας </w:t>
      </w:r>
      <w:r w:rsidRPr="001E7ED8">
        <w:rPr>
          <w:i/>
          <w:iCs/>
        </w:rPr>
        <w:t>Training</w:t>
      </w:r>
      <w:r w:rsidRPr="00B005E4">
        <w:t xml:space="preserve">, το μοντέλο αναλύει τα παραδείγματα εκπαίδευσης που </w:t>
      </w:r>
      <w:r w:rsidR="00C855C4">
        <w:t>του έχουν δοθεί</w:t>
      </w:r>
      <w:r w:rsidRPr="00B005E4">
        <w:t xml:space="preserve"> για τους σκοπούς και τις οντότητες και προσπαθεί να εντοπίσει μοτίβα και συσχετίσεις μεταξύ των διαφορετικών λέξεων, φράσεων και ενεργειών. Στη συνέχεια, το μοντέλο προσαρμόζεται και βελτιώνεται ώστε να κατανοεί και να ανταποκρίνεται καλύτερα στα μοτίβα και τις προθέσεις των χρηστών. </w:t>
      </w:r>
    </w:p>
    <w:p w14:paraId="484EABFC" w14:textId="08F70D45" w:rsidR="00B005E4" w:rsidRDefault="00B005E4" w:rsidP="00442C11">
      <w:pPr>
        <w:ind w:firstLine="360"/>
      </w:pPr>
      <w:r w:rsidRPr="00B005E4">
        <w:t>Η διαδικασία του Training είναι συνεχής κ</w:t>
      </w:r>
      <w:r w:rsidR="0069049C">
        <w:t>ατά βάση αυτόματη αλλά και χειροκίνητη</w:t>
      </w:r>
      <w:r w:rsidRPr="00B005E4">
        <w:t>. Καθώς λαμβάνονται περισσότερες αλληλεπιδράσεις με τους χρήστες και προ</w:t>
      </w:r>
      <w:r w:rsidR="00C855C4">
        <w:t>στίθε</w:t>
      </w:r>
      <w:r w:rsidRPr="00B005E4">
        <w:t>νται περισσότερα δεδομένα εκπαίδευσης, το μοντέλο συνεχίζει να βελτιώνεται και να προσαρμόζεται για να εξυπηρετεί αποτελεσματικότερα τις ανάγκες του διαλογικού πράκτορα.</w:t>
      </w:r>
    </w:p>
    <w:p w14:paraId="0DA06C34" w14:textId="4D5C181E" w:rsidR="00B005E4" w:rsidRDefault="00B005E4" w:rsidP="00B005E4">
      <w:pPr>
        <w:ind w:left="360" w:firstLine="216"/>
      </w:pPr>
    </w:p>
    <w:p w14:paraId="03234B22" w14:textId="03BAC6C8" w:rsidR="00B005E4" w:rsidRDefault="00B005E4" w:rsidP="00442C11">
      <w:pPr>
        <w:ind w:firstLine="360"/>
      </w:pPr>
      <w:r w:rsidRPr="00B005E4">
        <w:rPr>
          <w:b/>
          <w:bCs/>
          <w:lang w:val="en-US"/>
        </w:rPr>
        <w:t>Validation</w:t>
      </w:r>
      <w:r w:rsidRPr="00B005E4">
        <w:rPr>
          <w:b/>
          <w:bCs/>
        </w:rPr>
        <w:t>:</w:t>
      </w:r>
      <w:r>
        <w:t xml:space="preserve"> </w:t>
      </w:r>
      <w:r w:rsidRPr="00B005E4">
        <w:t xml:space="preserve">Στο πλαίσιο του </w:t>
      </w:r>
      <w:r w:rsidRPr="001E7ED8">
        <w:rPr>
          <w:i/>
          <w:iCs/>
        </w:rPr>
        <w:t>Dialog</w:t>
      </w:r>
      <w:r w:rsidR="001E7ED8" w:rsidRPr="001E7ED8">
        <w:rPr>
          <w:i/>
          <w:iCs/>
          <w:lang w:val="en-US"/>
        </w:rPr>
        <w:t>F</w:t>
      </w:r>
      <w:r w:rsidRPr="001E7ED8">
        <w:rPr>
          <w:i/>
          <w:iCs/>
        </w:rPr>
        <w:t>low</w:t>
      </w:r>
      <w:r w:rsidRPr="00B005E4">
        <w:t xml:space="preserve">, ο όρος </w:t>
      </w:r>
      <w:r w:rsidRPr="001E7ED8">
        <w:rPr>
          <w:i/>
          <w:iCs/>
        </w:rPr>
        <w:t>Validation</w:t>
      </w:r>
      <w:r w:rsidRPr="00B005E4">
        <w:t xml:space="preserve"> αναφέρεται στη διαδικασία ελέγχου και επαλήθευσης του διαλογικού πράκτορα και των ρυθμίσεών του προτού τεθεί σε παραγωγική λειτουργία. Ουσιαστικά, η διαδικασία αυτή εξασφαλίζει ότι ο πράκτορας είναι έτοιμος να αλληλεπιδράσει με τους χρήστες με τον τρόπο που έχε</w:t>
      </w:r>
      <w:r w:rsidR="00214C6C">
        <w:t xml:space="preserve">ι </w:t>
      </w:r>
      <w:r w:rsidRPr="00B005E4">
        <w:t>καθορ</w:t>
      </w:r>
      <w:r w:rsidR="00214C6C">
        <w:t>ι</w:t>
      </w:r>
      <w:r w:rsidRPr="00B005E4">
        <w:t>σ</w:t>
      </w:r>
      <w:r w:rsidR="00214C6C">
        <w:t>τεί</w:t>
      </w:r>
      <w:r w:rsidRPr="00B005E4">
        <w:t xml:space="preserve"> και να παρέχει ακριβείς και συνεπείς απαντήσεις. </w:t>
      </w:r>
    </w:p>
    <w:p w14:paraId="0DCEE4B8" w14:textId="77777777" w:rsidR="00B005E4" w:rsidRDefault="00B005E4" w:rsidP="00442C11">
      <w:pPr>
        <w:ind w:firstLine="360"/>
      </w:pPr>
      <w:r w:rsidRPr="00B005E4">
        <w:t xml:space="preserve">Κατά τη διαδικασία του </w:t>
      </w:r>
      <w:r w:rsidRPr="001E7ED8">
        <w:rPr>
          <w:i/>
          <w:iCs/>
        </w:rPr>
        <w:t>Validation</w:t>
      </w:r>
      <w:r w:rsidRPr="00B005E4">
        <w:t xml:space="preserve">, ελέγχεται η ορθότητα και η λειτουργία των εισόδων και των ενεργειών του πράκτορα. Αυτό περιλαμβάνει τον έλεγχο των σκοπών </w:t>
      </w:r>
      <w:r w:rsidRPr="001E7ED8">
        <w:rPr>
          <w:i/>
          <w:iCs/>
        </w:rPr>
        <w:t>(intents)</w:t>
      </w:r>
      <w:r w:rsidRPr="00B005E4">
        <w:t xml:space="preserve"> και των οντοτήτων, των απαντήσεων που έχουν καθοριστεί για κάθε σκοπό, καθώς και των διαδικασιών που συνδέουν τον πράκτορα με τυχόν εξωτερικούς πόρους ή υπηρεσίες. Επίσης, ελέγχονται οι αντίστοιχες προγραμματιζόμενες λειτουργίες </w:t>
      </w:r>
      <w:r w:rsidRPr="001E7ED8">
        <w:rPr>
          <w:i/>
          <w:iCs/>
        </w:rPr>
        <w:t>(fulfillment)</w:t>
      </w:r>
      <w:r w:rsidRPr="00B005E4">
        <w:t xml:space="preserve"> που ενεργοποιούνται κατά τη διάρκεια των αλληλεπιδράσεων με τους χρήστες. </w:t>
      </w:r>
    </w:p>
    <w:p w14:paraId="61161B9A" w14:textId="5529307F" w:rsidR="00B005E4" w:rsidRDefault="00B005E4" w:rsidP="00442C11">
      <w:pPr>
        <w:ind w:firstLine="360"/>
      </w:pPr>
      <w:r w:rsidRPr="00B005E4">
        <w:t xml:space="preserve">Ο στόχος του </w:t>
      </w:r>
      <w:r w:rsidRPr="001E7ED8">
        <w:rPr>
          <w:i/>
          <w:iCs/>
        </w:rPr>
        <w:t>Validation</w:t>
      </w:r>
      <w:r w:rsidRPr="00B005E4">
        <w:t xml:space="preserve"> είναι να διασφαλίσει ότι ο διαλογικός πράκτορας λειτουργεί σωστά, παρέχει ακριβείς και συνεπείς απαντήσεις και είναι έτοιμος να ανταποκρίνεται στις ανάγκες των χρηστών. Αν κατά τη διαδικασία του </w:t>
      </w:r>
      <w:r w:rsidRPr="001E7ED8">
        <w:rPr>
          <w:i/>
          <w:iCs/>
        </w:rPr>
        <w:t>Validation</w:t>
      </w:r>
      <w:r w:rsidRPr="00B005E4">
        <w:t xml:space="preserve"> εντοπιστούν προβλήματα ή ανακρίβειες, τότε πρέπει να προβείτε σε διορθώσεις και βελτιώσεις για να εξασφαλίσετε την αποτελεσματικότητα και την ακρίβεια του πράκτορα πριν τον καθορίσετε ως έτοιμο για παραγωγική λειτουργία.</w:t>
      </w:r>
    </w:p>
    <w:p w14:paraId="2836672F" w14:textId="4A2130E5" w:rsidR="00B005E4" w:rsidRDefault="00B005E4" w:rsidP="00B005E4">
      <w:pPr>
        <w:ind w:left="360" w:firstLine="216"/>
      </w:pPr>
    </w:p>
    <w:p w14:paraId="0BAD1251" w14:textId="6E3BFB9B" w:rsidR="00B005E4" w:rsidRDefault="00B005E4" w:rsidP="00442C11">
      <w:pPr>
        <w:ind w:firstLine="360"/>
      </w:pPr>
      <w:r w:rsidRPr="00B005E4">
        <w:rPr>
          <w:b/>
          <w:bCs/>
          <w:lang w:val="en-US"/>
        </w:rPr>
        <w:t>History</w:t>
      </w:r>
      <w:r w:rsidRPr="00B005E4">
        <w:rPr>
          <w:b/>
          <w:bCs/>
        </w:rPr>
        <w:t>:</w:t>
      </w:r>
      <w:r>
        <w:t xml:space="preserve"> </w:t>
      </w:r>
      <w:r w:rsidRPr="00B005E4">
        <w:t xml:space="preserve">Το </w:t>
      </w:r>
      <w:r w:rsidRPr="001E7ED8">
        <w:rPr>
          <w:i/>
          <w:iCs/>
        </w:rPr>
        <w:t>History</w:t>
      </w:r>
      <w:r w:rsidRPr="00B005E4">
        <w:t xml:space="preserve"> στο πλαίσιο του </w:t>
      </w:r>
      <w:r w:rsidRPr="001E7ED8">
        <w:rPr>
          <w:i/>
          <w:iCs/>
        </w:rPr>
        <w:t>Dialog</w:t>
      </w:r>
      <w:r w:rsidR="001E7ED8" w:rsidRPr="001E7ED8">
        <w:rPr>
          <w:i/>
          <w:iCs/>
          <w:lang w:val="en-US"/>
        </w:rPr>
        <w:t>F</w:t>
      </w:r>
      <w:r w:rsidRPr="001E7ED8">
        <w:rPr>
          <w:i/>
          <w:iCs/>
        </w:rPr>
        <w:t>low</w:t>
      </w:r>
      <w:r w:rsidRPr="00B005E4">
        <w:t xml:space="preserve"> αναφέρεται στη δυνατότητα παρακολούθησης και ανάκτησης του ιστορικού των αλληλεπιδράσεων μεταξύ του διαλογικού πράκτορα και των χρηστών. Αυτή η λειτουργία επιτρέπει την προβολή των προηγούμενων διαλόγων και </w:t>
      </w:r>
      <w:r w:rsidRPr="00B005E4">
        <w:lastRenderedPageBreak/>
        <w:t>αλληλεπιδράσεων που έχουν λάβει χώρα με τον πράκτορα, προκειμένου να αναλ</w:t>
      </w:r>
      <w:r w:rsidR="00214C6C">
        <w:t xml:space="preserve">υθεί </w:t>
      </w:r>
      <w:r w:rsidRPr="00B005E4">
        <w:t xml:space="preserve">η ροή της συνομιλίας, </w:t>
      </w:r>
      <w:r w:rsidR="00214C6C">
        <w:t>οι</w:t>
      </w:r>
      <w:r w:rsidRPr="00B005E4">
        <w:t xml:space="preserve"> απαντήσεις που παρείχε ο πράκτορας και </w:t>
      </w:r>
      <w:r w:rsidR="00214C6C">
        <w:t>οι</w:t>
      </w:r>
      <w:r w:rsidRPr="00B005E4">
        <w:t xml:space="preserve"> επιλογές των χρηστών. </w:t>
      </w:r>
    </w:p>
    <w:p w14:paraId="04B2D23D" w14:textId="72BF9329" w:rsidR="00B005E4" w:rsidRDefault="00B005E4" w:rsidP="00442C11">
      <w:pPr>
        <w:ind w:firstLine="360"/>
      </w:pPr>
      <w:r w:rsidRPr="00B005E4">
        <w:t xml:space="preserve">Μέσω της λειτουργίας </w:t>
      </w:r>
      <w:r w:rsidRPr="001E7ED8">
        <w:rPr>
          <w:i/>
          <w:iCs/>
        </w:rPr>
        <w:t>History</w:t>
      </w:r>
      <w:r w:rsidRPr="00B005E4">
        <w:t xml:space="preserve">, μπορεί </w:t>
      </w:r>
      <w:r w:rsidR="00CB1342">
        <w:t>κάποιος να</w:t>
      </w:r>
      <w:r w:rsidRPr="00B005E4">
        <w:t xml:space="preserve"> παρακολουθεί την εξέλιξη των συνομιλιών και να εξετάζε</w:t>
      </w:r>
      <w:r w:rsidR="00CB1342">
        <w:t>ι</w:t>
      </w:r>
      <w:r w:rsidRPr="00B005E4">
        <w:t xml:space="preserve"> το πώς ο διαλογικός πράκτορας ανταποκρίνεται σε διαφορετικά σενάρια. Επιπλέον, μπορ</w:t>
      </w:r>
      <w:r w:rsidR="00CB1342">
        <w:t>ούν</w:t>
      </w:r>
      <w:r w:rsidRPr="00B005E4">
        <w:t xml:space="preserve"> να εξετ</w:t>
      </w:r>
      <w:r w:rsidR="00CB1342">
        <w:t>αστούν</w:t>
      </w:r>
      <w:r w:rsidRPr="00B005E4">
        <w:t xml:space="preserve"> </w:t>
      </w:r>
      <w:r w:rsidR="00CB1342">
        <w:t>οι</w:t>
      </w:r>
      <w:r w:rsidRPr="00B005E4">
        <w:t xml:space="preserve"> απαντήσεις που παρείχε ο πράκτορας, </w:t>
      </w:r>
      <w:r w:rsidR="00CB1342">
        <w:t>οι</w:t>
      </w:r>
      <w:r w:rsidRPr="00B005E4">
        <w:t xml:space="preserve"> ερωτήσεις των χρηστών και </w:t>
      </w:r>
      <w:r w:rsidR="00CB1342">
        <w:t>οι</w:t>
      </w:r>
      <w:r w:rsidRPr="00B005E4">
        <w:t xml:space="preserve"> επιλογές που παρουσίασαν στο πλαίσιο της συνομιλίας. </w:t>
      </w:r>
    </w:p>
    <w:p w14:paraId="765D8B38" w14:textId="7CB9954E" w:rsidR="00B005E4" w:rsidRDefault="00B005E4" w:rsidP="00442C11">
      <w:pPr>
        <w:ind w:firstLine="360"/>
      </w:pPr>
      <w:r w:rsidRPr="00B005E4">
        <w:t xml:space="preserve">Η λειτουργία </w:t>
      </w:r>
      <w:r w:rsidRPr="001E7ED8">
        <w:rPr>
          <w:i/>
          <w:iCs/>
        </w:rPr>
        <w:t>History</w:t>
      </w:r>
      <w:r w:rsidRPr="00B005E4">
        <w:t xml:space="preserve"> είναι χρήσιμη για την ανάλυση της απόκρισης του πράκτορα, τ</w:t>
      </w:r>
      <w:r w:rsidR="00CB1342">
        <w:t>ον</w:t>
      </w:r>
      <w:r w:rsidRPr="00B005E4">
        <w:t xml:space="preserve"> εντοπισμό προτύπων συνομιλίας και τη βελτίωση του πράκτορα βάσει των προηγούμενων διαλόγων. Μπορεί </w:t>
      </w:r>
      <w:r w:rsidR="00CB1342">
        <w:t xml:space="preserve">έτσι </w:t>
      </w:r>
      <w:r w:rsidRPr="00B005E4">
        <w:t>να διαγρ</w:t>
      </w:r>
      <w:r w:rsidR="00CB1342">
        <w:t>αφεί</w:t>
      </w:r>
      <w:r w:rsidRPr="00B005E4">
        <w:t xml:space="preserve"> ή να</w:t>
      </w:r>
      <w:r w:rsidR="00CB1342">
        <w:t xml:space="preserve"> καταστεί διαχειρίσιμο</w:t>
      </w:r>
      <w:r w:rsidRPr="00B005E4">
        <w:t xml:space="preserve"> το ιστορικό των αλληλεπιδράσεων ανάλογα με τις ανάγκες </w:t>
      </w:r>
      <w:r w:rsidR="00CB1342">
        <w:t>που υπάρχουν.</w:t>
      </w:r>
    </w:p>
    <w:p w14:paraId="1127B625" w14:textId="3B83550D" w:rsidR="00B005E4" w:rsidRDefault="00B005E4" w:rsidP="00B005E4">
      <w:pPr>
        <w:ind w:left="360" w:firstLine="216"/>
      </w:pPr>
    </w:p>
    <w:p w14:paraId="787D6772" w14:textId="5051699F" w:rsidR="00510068" w:rsidRDefault="00B005E4" w:rsidP="00442C11">
      <w:pPr>
        <w:ind w:firstLine="360"/>
      </w:pPr>
      <w:r w:rsidRPr="00B005E4">
        <w:rPr>
          <w:b/>
          <w:bCs/>
          <w:lang w:val="en-US"/>
        </w:rPr>
        <w:t>Analytics</w:t>
      </w:r>
      <w:r w:rsidRPr="00B005E4">
        <w:rPr>
          <w:b/>
          <w:bCs/>
        </w:rPr>
        <w:t>:</w:t>
      </w:r>
      <w:r>
        <w:t xml:space="preserve"> </w:t>
      </w:r>
      <w:r w:rsidRPr="00B005E4">
        <w:t xml:space="preserve">Το </w:t>
      </w:r>
      <w:r w:rsidRPr="001E7ED8">
        <w:rPr>
          <w:i/>
          <w:iCs/>
        </w:rPr>
        <w:t>Analytics</w:t>
      </w:r>
      <w:r w:rsidRPr="00B005E4">
        <w:t xml:space="preserve"> στο πλαίσιο του </w:t>
      </w:r>
      <w:r w:rsidRPr="001E7ED8">
        <w:rPr>
          <w:i/>
          <w:iCs/>
        </w:rPr>
        <w:t>Dialog</w:t>
      </w:r>
      <w:r w:rsidR="001E7ED8" w:rsidRPr="001E7ED8">
        <w:rPr>
          <w:i/>
          <w:iCs/>
          <w:lang w:val="en-US"/>
        </w:rPr>
        <w:t>F</w:t>
      </w:r>
      <w:r w:rsidRPr="001E7ED8">
        <w:rPr>
          <w:i/>
          <w:iCs/>
        </w:rPr>
        <w:t>low</w:t>
      </w:r>
      <w:r w:rsidRPr="00B005E4">
        <w:t xml:space="preserve"> αναφέρεται στη λειτουργία που προσφέρει αναλυτικές πληροφορίες και στατιστικά δεδομένα σχετικά με τις αλληλεπιδράσεις και τη χρήση του διαλογικού πράκτορα. Αυτή η λειτουργία επιτρέπει στους δημιουργούς να παρακολουθούν και να αναλύουν πληροφορίες σχετικά με το πώς οι χρήστες αλληλεπιδρούν με τον πράκτορα και πώς λειτουργεί ο πράκτορας γενικά. </w:t>
      </w:r>
    </w:p>
    <w:p w14:paraId="71192887" w14:textId="69B4F9B4" w:rsidR="00510068" w:rsidRDefault="00B005E4" w:rsidP="00442C11">
      <w:pPr>
        <w:ind w:firstLine="360"/>
      </w:pPr>
      <w:r w:rsidRPr="00B005E4">
        <w:t xml:space="preserve">Μέσω της λειτουργίας </w:t>
      </w:r>
      <w:r w:rsidRPr="001E7ED8">
        <w:rPr>
          <w:i/>
          <w:iCs/>
        </w:rPr>
        <w:t>Analytics</w:t>
      </w:r>
      <w:r w:rsidRPr="00B005E4">
        <w:t xml:space="preserve">, </w:t>
      </w:r>
      <w:r w:rsidR="00CB1342">
        <w:t>παρακολουθούνται</w:t>
      </w:r>
      <w:r w:rsidRPr="00B005E4">
        <w:t xml:space="preserve"> μετρικές όπως ο αριθμός των ερωτήσεων, οι πιο συχνές ερωτήσεις, οι αναγνωρισμένες οντότητες, η επίδοση του πράκτορα σε διαφορετικά σενάρια και πολλά άλλα. Αυτά τα δεδομένα μπορούν </w:t>
      </w:r>
      <w:r w:rsidR="00CB1342">
        <w:t xml:space="preserve">να </w:t>
      </w:r>
      <w:r w:rsidRPr="00B005E4">
        <w:t>βοηθήσουν να καταν</w:t>
      </w:r>
      <w:r w:rsidR="00CB1342">
        <w:t xml:space="preserve">οηθεί </w:t>
      </w:r>
      <w:r w:rsidRPr="00B005E4">
        <w:t>η συμπεριφορά των χρηστών, να προσδιορ</w:t>
      </w:r>
      <w:r w:rsidR="00CB1342">
        <w:t>ιστούν</w:t>
      </w:r>
      <w:r w:rsidRPr="00B005E4">
        <w:t xml:space="preserve"> τυχόν προβλήματα ή αδυναμίες στον πράκτορα και να λ</w:t>
      </w:r>
      <w:r w:rsidR="00CB1342">
        <w:t xml:space="preserve">υφθούν </w:t>
      </w:r>
      <w:r w:rsidRPr="00B005E4">
        <w:t xml:space="preserve">αποφάσεις για τη βελτιστοποίηση της εμπειρίας των χρηστών. </w:t>
      </w:r>
    </w:p>
    <w:p w14:paraId="3862A29F" w14:textId="45E838CB" w:rsidR="00B005E4" w:rsidRDefault="00B005E4" w:rsidP="00442C11">
      <w:pPr>
        <w:ind w:firstLine="360"/>
      </w:pPr>
      <w:r w:rsidRPr="00B005E4">
        <w:t xml:space="preserve">Επιπλέον, μέσω της λειτουργίας </w:t>
      </w:r>
      <w:r w:rsidRPr="001E7ED8">
        <w:rPr>
          <w:i/>
          <w:iCs/>
        </w:rPr>
        <w:t>Analytics</w:t>
      </w:r>
      <w:r w:rsidRPr="00B005E4">
        <w:t>, μπορεί</w:t>
      </w:r>
      <w:r w:rsidR="00CB1342">
        <w:t xml:space="preserve"> κανείς</w:t>
      </w:r>
      <w:r w:rsidRPr="00B005E4">
        <w:t xml:space="preserve"> να παρακολουθεί την απόδοση του πράκτορα σε πραγματικό χρόνο, να ανακαλύπτε</w:t>
      </w:r>
      <w:r w:rsidR="00B01412">
        <w:t>ι</w:t>
      </w:r>
      <w:r w:rsidRPr="00B005E4">
        <w:t xml:space="preserve"> ποια μέρη της συνομιλίας είναι πιο επιτυχημένα και να προσαρμόζε</w:t>
      </w:r>
      <w:r w:rsidR="00B01412">
        <w:t>ι</w:t>
      </w:r>
      <w:r w:rsidRPr="00B005E4">
        <w:t xml:space="preserve"> τον πράκτορα βάσει των στοιχείων που συλλέγονται.</w:t>
      </w:r>
    </w:p>
    <w:p w14:paraId="199837A4" w14:textId="7F9B45A6" w:rsidR="00510068" w:rsidRDefault="00510068" w:rsidP="00B005E4">
      <w:pPr>
        <w:ind w:left="360" w:firstLine="216"/>
      </w:pPr>
    </w:p>
    <w:p w14:paraId="459C4018" w14:textId="4E071900" w:rsidR="00510068" w:rsidRDefault="00510068" w:rsidP="00442C11">
      <w:pPr>
        <w:ind w:firstLine="360"/>
      </w:pPr>
      <w:r w:rsidRPr="00510068">
        <w:rPr>
          <w:b/>
          <w:bCs/>
        </w:rPr>
        <w:t>Prebuilt Agents:</w:t>
      </w:r>
      <w:r>
        <w:t xml:space="preserve"> </w:t>
      </w:r>
      <w:r w:rsidRPr="00510068">
        <w:t xml:space="preserve">Το </w:t>
      </w:r>
      <w:r w:rsidRPr="001E7ED8">
        <w:rPr>
          <w:i/>
          <w:iCs/>
        </w:rPr>
        <w:t>Prebuilt Agents</w:t>
      </w:r>
      <w:r w:rsidRPr="00510068">
        <w:t xml:space="preserve"> αναφέρεται σε προκατασκευασμένους πράκτορες που παρέχονται από το </w:t>
      </w:r>
      <w:r w:rsidRPr="001E7ED8">
        <w:rPr>
          <w:i/>
          <w:iCs/>
        </w:rPr>
        <w:t>Dialog</w:t>
      </w:r>
      <w:r w:rsidR="001E7ED8" w:rsidRPr="001E7ED8">
        <w:rPr>
          <w:i/>
          <w:iCs/>
          <w:lang w:val="en-US"/>
        </w:rPr>
        <w:t>Fl</w:t>
      </w:r>
      <w:r w:rsidRPr="001E7ED8">
        <w:rPr>
          <w:i/>
          <w:iCs/>
        </w:rPr>
        <w:t>ow</w:t>
      </w:r>
      <w:r w:rsidRPr="00510068">
        <w:t xml:space="preserve"> και έχουν δημιουργηθεί εκ των προτέρων για συγκεκριμένους τομείς ή χρήσεις. Αυτοί οι πράκτορες περιέχουν προεργασμένες εντολές, οντότητες, κανόνες και παραμέτρους που σχετίζονται με τον συγκεκριμένο τομέα, προσφέροντας μια βασική βάση για την δημιουργία προκατασκευασμένων διαλογικών πρακτόρων. </w:t>
      </w:r>
    </w:p>
    <w:p w14:paraId="244F059D" w14:textId="6886B90A" w:rsidR="00510068" w:rsidRDefault="00510068" w:rsidP="00442C11">
      <w:pPr>
        <w:ind w:firstLine="360"/>
      </w:pPr>
      <w:r w:rsidRPr="00510068">
        <w:t>Η χρήση των προκατασκευασμένων πρακτόρων μπορεί να επιταχύνει τη διαδικασία ανάπτυξης, καθώς δεν απαιτείται η δημιουργία κάθε στοιχείου από την αρχή. Οι προκατασκευασμένοι πράκτορες προσφέρουν ήδη τη δομή και τα βασικά στοιχεία που απαιτούνται για να ξεκινήσ</w:t>
      </w:r>
      <w:r w:rsidR="00B01412">
        <w:t>ει η</w:t>
      </w:r>
      <w:r w:rsidRPr="00510068">
        <w:t xml:space="preserve"> δημιουργία του </w:t>
      </w:r>
      <w:r w:rsidR="00B01412">
        <w:t>εκάστοτε</w:t>
      </w:r>
      <w:r w:rsidRPr="00510068">
        <w:t xml:space="preserve"> διαλογικού πράκτορα, ενώ μπορεί επίσης να </w:t>
      </w:r>
      <w:r w:rsidR="00B01412">
        <w:t xml:space="preserve">γίνει </w:t>
      </w:r>
      <w:r w:rsidRPr="00510068">
        <w:t>προσαρμ</w:t>
      </w:r>
      <w:r w:rsidR="00B01412">
        <w:t>ογή</w:t>
      </w:r>
      <w:r w:rsidRPr="00510068">
        <w:t xml:space="preserve"> και </w:t>
      </w:r>
      <w:r w:rsidR="00B01412">
        <w:t xml:space="preserve">προσθήκη </w:t>
      </w:r>
      <w:r w:rsidRPr="00510068">
        <w:t>νέ</w:t>
      </w:r>
      <w:r w:rsidR="00B01412">
        <w:t>ων</w:t>
      </w:r>
      <w:r w:rsidRPr="00510068">
        <w:t xml:space="preserve"> λειτουργ</w:t>
      </w:r>
      <w:r w:rsidR="00B01412">
        <w:t xml:space="preserve">ιών </w:t>
      </w:r>
      <w:r w:rsidRPr="00510068">
        <w:t xml:space="preserve">ανάλογα με τις απαιτήσεις </w:t>
      </w:r>
      <w:r w:rsidR="00B01412">
        <w:t>του κατασκευαστή.</w:t>
      </w:r>
      <w:r w:rsidRPr="00510068">
        <w:t xml:space="preserve"> </w:t>
      </w:r>
    </w:p>
    <w:p w14:paraId="02CBDE8E" w14:textId="025FB9E4" w:rsidR="00510068" w:rsidRDefault="00510068" w:rsidP="00442C11">
      <w:pPr>
        <w:ind w:firstLine="360"/>
      </w:pPr>
      <w:r w:rsidRPr="00510068">
        <w:t xml:space="preserve">Το </w:t>
      </w:r>
      <w:r w:rsidRPr="001E7ED8">
        <w:rPr>
          <w:i/>
          <w:iCs/>
        </w:rPr>
        <w:t>Prebuilt Agents</w:t>
      </w:r>
      <w:r w:rsidRPr="00510068">
        <w:t xml:space="preserve"> παρέχει μια ευκολότερη αρχική ανάπτυξη για συγκεκριμένους τομείς, όπως αεροπορία, κρατήσεις ξενοδοχείων, πληροφορίες για εστιατόρια και άλλα.</w:t>
      </w:r>
    </w:p>
    <w:p w14:paraId="6F6A26AD" w14:textId="565AB2E2" w:rsidR="00510068" w:rsidRDefault="00510068" w:rsidP="00B005E4">
      <w:pPr>
        <w:ind w:left="360" w:firstLine="216"/>
      </w:pPr>
    </w:p>
    <w:p w14:paraId="6DD70796" w14:textId="378D9C3D" w:rsidR="00AE3A2F" w:rsidRDefault="00510068" w:rsidP="00442C11">
      <w:pPr>
        <w:ind w:firstLine="360"/>
      </w:pPr>
      <w:r w:rsidRPr="00AE3A2F">
        <w:rPr>
          <w:b/>
          <w:bCs/>
        </w:rPr>
        <w:t>Small Talk:</w:t>
      </w:r>
      <w:r>
        <w:t xml:space="preserve"> </w:t>
      </w:r>
      <w:r w:rsidR="00AE3A2F" w:rsidRPr="00AE3A2F">
        <w:t xml:space="preserve">Το </w:t>
      </w:r>
      <w:r w:rsidR="00AE3A2F" w:rsidRPr="001E7ED8">
        <w:rPr>
          <w:i/>
          <w:iCs/>
        </w:rPr>
        <w:t>Small Talk</w:t>
      </w:r>
      <w:r w:rsidR="00AE3A2F" w:rsidRPr="00AE3A2F">
        <w:t xml:space="preserve"> στο πλαίσιο του </w:t>
      </w:r>
      <w:r w:rsidR="00AE3A2F" w:rsidRPr="001E7ED8">
        <w:rPr>
          <w:i/>
          <w:iCs/>
        </w:rPr>
        <w:t>Dialog</w:t>
      </w:r>
      <w:r w:rsidR="001E7ED8" w:rsidRPr="001E7ED8">
        <w:rPr>
          <w:i/>
          <w:iCs/>
          <w:lang w:val="en-US"/>
        </w:rPr>
        <w:t>Fl</w:t>
      </w:r>
      <w:r w:rsidR="00AE3A2F" w:rsidRPr="001E7ED8">
        <w:rPr>
          <w:i/>
          <w:iCs/>
        </w:rPr>
        <w:t>ow</w:t>
      </w:r>
      <w:r w:rsidR="00AE3A2F" w:rsidRPr="00AE3A2F">
        <w:t xml:space="preserve"> αναφέρεται σε προκαθορισμένες φράσεις και απαντήσεις που μπορούν να χρησιμοποιηθούν για ανοιχτή και φυσική επικοινωνία με τον διαλογικό πράκτορα, πέραν των κανονικών λειτουργιών του. </w:t>
      </w:r>
    </w:p>
    <w:p w14:paraId="6D2CE8A0" w14:textId="45AEE170" w:rsidR="00AE3A2F" w:rsidRDefault="00AE3A2F" w:rsidP="00442C11">
      <w:pPr>
        <w:ind w:firstLine="360"/>
      </w:pPr>
      <w:r w:rsidRPr="00AE3A2F">
        <w:lastRenderedPageBreak/>
        <w:t xml:space="preserve">Συγκεκριμένα, το </w:t>
      </w:r>
      <w:r w:rsidRPr="001E7ED8">
        <w:rPr>
          <w:i/>
          <w:iCs/>
        </w:rPr>
        <w:t>Small Talk</w:t>
      </w:r>
      <w:r w:rsidRPr="00AE3A2F">
        <w:t xml:space="preserve"> περιλαμβάνει συνομιλιακές φράσεις που συχνά εμφανίζονται σε καθημερινές συζητήσεις και αναφορές σε θέματα όπως ο καιρός, ο χαιρετισμός, η ευχαρίστηση, η απάντηση σε ερωτήσεις για τον εαυτό του πράκτορα, η αναγνώριση πληροφοριών για την εφαρμογή και άλλα παρόμοια. </w:t>
      </w:r>
    </w:p>
    <w:p w14:paraId="708D61A3" w14:textId="0B73BA32" w:rsidR="00510068" w:rsidRDefault="00AE3A2F" w:rsidP="00442C11">
      <w:pPr>
        <w:ind w:firstLine="360"/>
      </w:pPr>
      <w:r w:rsidRPr="00AE3A2F">
        <w:t xml:space="preserve">Η προσθήκη του </w:t>
      </w:r>
      <w:r w:rsidRPr="001E7ED8">
        <w:rPr>
          <w:i/>
          <w:iCs/>
        </w:rPr>
        <w:t>Small Talk</w:t>
      </w:r>
      <w:r w:rsidRPr="00AE3A2F">
        <w:t xml:space="preserve"> στον διαλογικό πράκτορα επιτρέπει στον πράκτορα να ανταποκρίνεται με πιο ανθρώπινο τρόπο και να δημιουργεί μια πιο φυσική αίσθηση στην επικοινωνία με τον χρήστη, παρέχοντας του τη δυνατότητα να αντιμετωπίζει πιο ανοιχτές συζητήσεις και ερωτήσεις.</w:t>
      </w:r>
    </w:p>
    <w:p w14:paraId="22A223CD" w14:textId="77777777" w:rsidR="00AE3A2F" w:rsidRPr="00AE3A2F" w:rsidRDefault="00AE3A2F" w:rsidP="00B005E4">
      <w:pPr>
        <w:ind w:left="360" w:firstLine="216"/>
      </w:pPr>
    </w:p>
    <w:p w14:paraId="1FEF5BCC" w14:textId="232730D1" w:rsidR="001B6F6F" w:rsidRDefault="00624A2A" w:rsidP="00335575">
      <w:pPr>
        <w:pStyle w:val="Heading2"/>
      </w:pPr>
      <w:bookmarkStart w:id="62" w:name="_Toc147133971"/>
      <w:r w:rsidRPr="00624A2A">
        <w:t>Ασφάλεια και Προστασία Δεδομένων στο Dialog</w:t>
      </w:r>
      <w:r w:rsidR="001E7ED8">
        <w:rPr>
          <w:lang w:val="en-US"/>
        </w:rPr>
        <w:t>F</w:t>
      </w:r>
      <w:r w:rsidRPr="00624A2A">
        <w:t>low</w:t>
      </w:r>
      <w:bookmarkEnd w:id="62"/>
    </w:p>
    <w:p w14:paraId="4F7F9001" w14:textId="6BC46375" w:rsidR="00624A2A" w:rsidRDefault="00624A2A" w:rsidP="00624A2A">
      <w:pPr>
        <w:rPr>
          <w:lang w:eastAsia="en-US"/>
        </w:rPr>
      </w:pPr>
    </w:p>
    <w:p w14:paraId="68286B53" w14:textId="792E4C07" w:rsidR="00624A2A" w:rsidRDefault="00624A2A" w:rsidP="00624A2A">
      <w:pPr>
        <w:ind w:firstLine="576"/>
        <w:rPr>
          <w:lang w:eastAsia="en-US"/>
        </w:rPr>
      </w:pPr>
      <w:r w:rsidRPr="00624A2A">
        <w:rPr>
          <w:lang w:eastAsia="en-US"/>
        </w:rPr>
        <w:t xml:space="preserve">Η ασφάλεια και η προστασία των δεδομένων αποτελούν θεμελιώδες ζήτημα κατά την ανάπτυξη διαλογικών πρακτόρων με χρήση της πλατφόρμας </w:t>
      </w:r>
      <w:r w:rsidRPr="00AB0B5C">
        <w:rPr>
          <w:i/>
          <w:iCs/>
          <w:lang w:eastAsia="en-US"/>
        </w:rPr>
        <w:t>Dialog</w:t>
      </w:r>
      <w:r w:rsidR="00AB0B5C" w:rsidRPr="00AB0B5C">
        <w:rPr>
          <w:i/>
          <w:iCs/>
          <w:lang w:val="en-US" w:eastAsia="en-US"/>
        </w:rPr>
        <w:t>F</w:t>
      </w:r>
      <w:r w:rsidRPr="00AB0B5C">
        <w:rPr>
          <w:i/>
          <w:iCs/>
          <w:lang w:eastAsia="en-US"/>
        </w:rPr>
        <w:t>low</w:t>
      </w:r>
      <w:r w:rsidRPr="00624A2A">
        <w:rPr>
          <w:lang w:eastAsia="en-US"/>
        </w:rPr>
        <w:t xml:space="preserve"> της </w:t>
      </w:r>
      <w:r w:rsidRPr="00AB0B5C">
        <w:rPr>
          <w:i/>
          <w:iCs/>
          <w:lang w:eastAsia="en-US"/>
        </w:rPr>
        <w:t>Google</w:t>
      </w:r>
      <w:r w:rsidRPr="00624A2A">
        <w:rPr>
          <w:lang w:eastAsia="en-US"/>
        </w:rPr>
        <w:t xml:space="preserve">. Στο πλαίσιο αυτής της ενότητας, θα εξετάσουμε τις διάφορες πτυχές της ασφάλειας και της προστασίας δεδομένων στο </w:t>
      </w:r>
      <w:r w:rsidRPr="00AB0B5C">
        <w:rPr>
          <w:i/>
          <w:iCs/>
          <w:lang w:eastAsia="en-US"/>
        </w:rPr>
        <w:t>Dialog</w:t>
      </w:r>
      <w:r w:rsidR="00AB0B5C" w:rsidRPr="00AB0B5C">
        <w:rPr>
          <w:i/>
          <w:iCs/>
          <w:lang w:val="en-US" w:eastAsia="en-US"/>
        </w:rPr>
        <w:t>F</w:t>
      </w:r>
      <w:r w:rsidRPr="00AB0B5C">
        <w:rPr>
          <w:i/>
          <w:iCs/>
          <w:lang w:eastAsia="en-US"/>
        </w:rPr>
        <w:t>low</w:t>
      </w:r>
      <w:r w:rsidRPr="00624A2A">
        <w:rPr>
          <w:lang w:eastAsia="en-US"/>
        </w:rPr>
        <w:t xml:space="preserve"> και πώς η πλατφόρμα διασφαλίζει την ασφαλή και αξιόπιστη λειτουργία των διαλογικών πρακτόρων.</w:t>
      </w:r>
    </w:p>
    <w:p w14:paraId="5D864A38" w14:textId="03DA3611" w:rsidR="00624A2A" w:rsidRDefault="00624A2A" w:rsidP="00624A2A">
      <w:pPr>
        <w:ind w:firstLine="576"/>
        <w:rPr>
          <w:lang w:eastAsia="en-US"/>
        </w:rPr>
      </w:pPr>
    </w:p>
    <w:p w14:paraId="6558D6FB" w14:textId="7EAAEC71" w:rsidR="00624A2A" w:rsidRDefault="00624A2A" w:rsidP="00335575">
      <w:pPr>
        <w:pStyle w:val="Heading3"/>
      </w:pPr>
      <w:bookmarkStart w:id="63" w:name="_Toc147133972"/>
      <w:r w:rsidRPr="00624A2A">
        <w:t>Διαχείριση Δεδομένων Χρηστών</w:t>
      </w:r>
      <w:bookmarkEnd w:id="63"/>
    </w:p>
    <w:p w14:paraId="0CA70C67" w14:textId="06FF1D68" w:rsidR="00624A2A" w:rsidRDefault="00624A2A" w:rsidP="00624A2A">
      <w:pPr>
        <w:rPr>
          <w:lang w:eastAsia="en-US"/>
        </w:rPr>
      </w:pPr>
    </w:p>
    <w:p w14:paraId="4128D390" w14:textId="0D30D12C" w:rsidR="00624A2A" w:rsidRDefault="00624A2A" w:rsidP="00624A2A">
      <w:pPr>
        <w:ind w:firstLine="576"/>
        <w:rPr>
          <w:lang w:eastAsia="en-US"/>
        </w:rPr>
      </w:pPr>
      <w:r w:rsidRPr="00624A2A">
        <w:rPr>
          <w:lang w:eastAsia="en-US"/>
        </w:rPr>
        <w:t xml:space="preserve">Η διαχείριση των δεδομένων χρηστών αποτελεί βασικό κομμάτι της ασφάλειας και προστασίας δεδομένων στην πλατφόρμα </w:t>
      </w:r>
      <w:r w:rsidRPr="00AB0B5C">
        <w:rPr>
          <w:i/>
          <w:iCs/>
          <w:lang w:eastAsia="en-US"/>
        </w:rPr>
        <w:t>Dialog</w:t>
      </w:r>
      <w:r w:rsidR="00AB0B5C" w:rsidRPr="00AB0B5C">
        <w:rPr>
          <w:i/>
          <w:iCs/>
          <w:lang w:val="en-US" w:eastAsia="en-US"/>
        </w:rPr>
        <w:t>F</w:t>
      </w:r>
      <w:r w:rsidRPr="00AB0B5C">
        <w:rPr>
          <w:i/>
          <w:iCs/>
          <w:lang w:eastAsia="en-US"/>
        </w:rPr>
        <w:t>low</w:t>
      </w:r>
      <w:r w:rsidRPr="00624A2A">
        <w:rPr>
          <w:lang w:eastAsia="en-US"/>
        </w:rPr>
        <w:t xml:space="preserve"> της </w:t>
      </w:r>
      <w:r w:rsidRPr="00AB0B5C">
        <w:rPr>
          <w:i/>
          <w:iCs/>
          <w:lang w:eastAsia="en-US"/>
        </w:rPr>
        <w:t>Google</w:t>
      </w:r>
      <w:r w:rsidRPr="00624A2A">
        <w:rPr>
          <w:lang w:eastAsia="en-US"/>
        </w:rPr>
        <w:t xml:space="preserve">. Καθώς οι χρήστες αλληλεπιδρούν με τους διαλογικούς πράκτορες, παρέχοντας πληροφορίες και δεδομένα, η αναγνώριση και εξασφάλιση της ασφάλειάς τους αποκτούν κρίσιμη σημασία. </w:t>
      </w:r>
    </w:p>
    <w:p w14:paraId="4E415961" w14:textId="2564EA14" w:rsidR="00624A2A" w:rsidRDefault="00624A2A" w:rsidP="00624A2A">
      <w:pPr>
        <w:ind w:firstLine="576"/>
        <w:rPr>
          <w:lang w:eastAsia="en-US"/>
        </w:rPr>
      </w:pPr>
      <w:r w:rsidRPr="00624A2A">
        <w:rPr>
          <w:lang w:eastAsia="en-US"/>
        </w:rPr>
        <w:t xml:space="preserve">Ο </w:t>
      </w:r>
      <w:r w:rsidRPr="00AB0B5C">
        <w:rPr>
          <w:i/>
          <w:iCs/>
          <w:lang w:eastAsia="en-US"/>
        </w:rPr>
        <w:t>Dialog</w:t>
      </w:r>
      <w:r w:rsidR="00AB0B5C" w:rsidRPr="00AB0B5C">
        <w:rPr>
          <w:i/>
          <w:iCs/>
          <w:lang w:val="en-US" w:eastAsia="en-US"/>
        </w:rPr>
        <w:t>F</w:t>
      </w:r>
      <w:r w:rsidRPr="00AB0B5C">
        <w:rPr>
          <w:i/>
          <w:iCs/>
          <w:lang w:eastAsia="en-US"/>
        </w:rPr>
        <w:t>low</w:t>
      </w:r>
      <w:r w:rsidRPr="00624A2A">
        <w:rPr>
          <w:lang w:eastAsia="en-US"/>
        </w:rPr>
        <w:t xml:space="preserve"> υιοθετεί μια σειρά από προληπτικά μέτρα για να διασφαλίσει ότι τα προσωπικά δεδομένα των χρηστών είναι ασφαλή. Οι πληροφορίες που συλλέγονται κατά την διάρκεια των διαλόγων διαχειρίζονται με αυστηρότητα και χρησιμοποιούνται αποκλειστικά για τους προκαθορισμένους σκοπούς, ενώ δεν διατίθενται σε τρίτους χωρίς τη συγκατάθεση του χρήστη. </w:t>
      </w:r>
    </w:p>
    <w:p w14:paraId="735A1DE7" w14:textId="3A365CE1" w:rsidR="00624A2A" w:rsidRDefault="00624A2A" w:rsidP="00624A2A">
      <w:pPr>
        <w:ind w:firstLine="576"/>
        <w:rPr>
          <w:lang w:eastAsia="en-US"/>
        </w:rPr>
      </w:pPr>
      <w:r w:rsidRPr="00624A2A">
        <w:rPr>
          <w:lang w:eastAsia="en-US"/>
        </w:rPr>
        <w:t xml:space="preserve">Οι υπηρεσίες του </w:t>
      </w:r>
      <w:r w:rsidRPr="00AB0B5C">
        <w:rPr>
          <w:i/>
          <w:iCs/>
          <w:lang w:eastAsia="en-US"/>
        </w:rPr>
        <w:t>Dialog</w:t>
      </w:r>
      <w:r w:rsidR="00AB0B5C" w:rsidRPr="00AB0B5C">
        <w:rPr>
          <w:i/>
          <w:iCs/>
          <w:lang w:val="en-US" w:eastAsia="en-US"/>
        </w:rPr>
        <w:t>F</w:t>
      </w:r>
      <w:r w:rsidRPr="00AB0B5C">
        <w:rPr>
          <w:i/>
          <w:iCs/>
          <w:lang w:eastAsia="en-US"/>
        </w:rPr>
        <w:t>low</w:t>
      </w:r>
      <w:r w:rsidRPr="00624A2A">
        <w:rPr>
          <w:lang w:eastAsia="en-US"/>
        </w:rPr>
        <w:t xml:space="preserve"> διασφαλίζουν την ευελιξία στον τρόπο που χειρίζονται τα δεδομένα. Οι διαχειριστές μπορούν να προσαρμόσουν τις ρυθμίσεις προκειμένου να πληρούνται τα απαιτούμενα πρότυπα ασφαλείας και προστασίας δεδομένων για κάθε συγκεκριμένη εφαρμογή. </w:t>
      </w:r>
    </w:p>
    <w:p w14:paraId="486628BC" w14:textId="77777777" w:rsidR="00624A2A" w:rsidRDefault="00624A2A" w:rsidP="00624A2A">
      <w:pPr>
        <w:ind w:firstLine="576"/>
        <w:rPr>
          <w:lang w:eastAsia="en-US"/>
        </w:rPr>
      </w:pPr>
      <w:r w:rsidRPr="00624A2A">
        <w:rPr>
          <w:lang w:eastAsia="en-US"/>
        </w:rPr>
        <w:t xml:space="preserve">Επιπλέον, η πλατφόρμα εφαρμόζει μέτρα κρυπτογράφησης δεδομένων προκειμένου να εξασφαλίσει ότι οι πληροφορίες παραμένουν ασφαλείς κατά τη διάρκεια της αποθήκευσης και της μετάδοσής τους. Αυτό διασφαλίζει ότι ακόμη και σε περίπτωση διαρροής, τα δεδομένα παραμένουν αδύνατα στην αποκρυπτογράφηση. </w:t>
      </w:r>
    </w:p>
    <w:p w14:paraId="2A33568E" w14:textId="2B1D3212" w:rsidR="00624A2A" w:rsidRDefault="00624A2A" w:rsidP="00624A2A">
      <w:pPr>
        <w:ind w:firstLine="576"/>
        <w:rPr>
          <w:lang w:eastAsia="en-US"/>
        </w:rPr>
      </w:pPr>
      <w:r w:rsidRPr="00624A2A">
        <w:rPr>
          <w:lang w:eastAsia="en-US"/>
        </w:rPr>
        <w:t xml:space="preserve">Στον τομέα της διαχείρισης πρόσβασης, ο </w:t>
      </w:r>
      <w:r w:rsidRPr="00AB0B5C">
        <w:rPr>
          <w:i/>
          <w:iCs/>
          <w:lang w:eastAsia="en-US"/>
        </w:rPr>
        <w:t>Dialog</w:t>
      </w:r>
      <w:r w:rsidR="00AB0B5C" w:rsidRPr="00AB0B5C">
        <w:rPr>
          <w:i/>
          <w:iCs/>
          <w:lang w:val="en-US" w:eastAsia="en-US"/>
        </w:rPr>
        <w:t>Fl</w:t>
      </w:r>
      <w:r w:rsidRPr="00AB0B5C">
        <w:rPr>
          <w:i/>
          <w:iCs/>
          <w:lang w:eastAsia="en-US"/>
        </w:rPr>
        <w:t>ow</w:t>
      </w:r>
      <w:r w:rsidRPr="00624A2A">
        <w:rPr>
          <w:lang w:eastAsia="en-US"/>
        </w:rPr>
        <w:t xml:space="preserve"> επιτρέπει την ανάθεση διαφορετικών επιπέδων πρόσβασης σε διαφορετικούς χρήστες. Αυτό εξασφαλίζει ότι μόνο οι εξουσιοδοτημένοι χρήστες έχουν πρόσβαση σε συγκεκριμένα δεδομένα, διασφαλίζοντας έτσι την εμπιστευτικότητα και την ασφάλεια των πληροφοριών. </w:t>
      </w:r>
    </w:p>
    <w:p w14:paraId="3CA17794" w14:textId="70A523D8" w:rsidR="001B6F6F" w:rsidRDefault="00624A2A" w:rsidP="00624A2A">
      <w:pPr>
        <w:ind w:firstLine="576"/>
        <w:rPr>
          <w:lang w:eastAsia="en-US"/>
        </w:rPr>
      </w:pPr>
      <w:r w:rsidRPr="00624A2A">
        <w:rPr>
          <w:lang w:eastAsia="en-US"/>
        </w:rPr>
        <w:t xml:space="preserve">Συνολικά, η διαχείριση δεδομένων χρηστών στο </w:t>
      </w:r>
      <w:r w:rsidRPr="00AB0B5C">
        <w:rPr>
          <w:i/>
          <w:iCs/>
          <w:lang w:eastAsia="en-US"/>
        </w:rPr>
        <w:t>Dialog</w:t>
      </w:r>
      <w:r w:rsidR="00AB0B5C" w:rsidRPr="00AB0B5C">
        <w:rPr>
          <w:i/>
          <w:iCs/>
          <w:lang w:val="en-US" w:eastAsia="en-US"/>
        </w:rPr>
        <w:t>F</w:t>
      </w:r>
      <w:r w:rsidRPr="00AB0B5C">
        <w:rPr>
          <w:i/>
          <w:iCs/>
          <w:lang w:eastAsia="en-US"/>
        </w:rPr>
        <w:t>low</w:t>
      </w:r>
      <w:r w:rsidRPr="00624A2A">
        <w:rPr>
          <w:lang w:eastAsia="en-US"/>
        </w:rPr>
        <w:t xml:space="preserve"> αντιπροσωπεύει έναν συνεκτικό και προηγμένο τρόπο διασφάλισης της ασφάλειας και της προστασίας των προσωπικών δεδομένων των </w:t>
      </w:r>
      <w:r w:rsidRPr="00624A2A">
        <w:rPr>
          <w:lang w:eastAsia="en-US"/>
        </w:rPr>
        <w:lastRenderedPageBreak/>
        <w:t>χρηστών, συμβάλλοντας στην αναβαθμισμένη εμπειρία αλληλεπίδρασης με τους διαλογικούς πράκτορες.</w:t>
      </w:r>
    </w:p>
    <w:p w14:paraId="5A6917D0" w14:textId="77777777" w:rsidR="00624A2A" w:rsidRDefault="00624A2A" w:rsidP="00624A2A">
      <w:pPr>
        <w:ind w:firstLine="576"/>
        <w:rPr>
          <w:lang w:eastAsia="en-US"/>
        </w:rPr>
      </w:pPr>
    </w:p>
    <w:p w14:paraId="40A717E1" w14:textId="610A190D" w:rsidR="00AE3A2F" w:rsidRDefault="00624A2A" w:rsidP="00335575">
      <w:pPr>
        <w:pStyle w:val="Heading3"/>
        <w:rPr>
          <w:lang w:val="en-US"/>
        </w:rPr>
      </w:pPr>
      <w:bookmarkStart w:id="64" w:name="_Toc147133973"/>
      <w:r w:rsidRPr="00624A2A">
        <w:rPr>
          <w:lang w:val="en-US"/>
        </w:rPr>
        <w:t>Προστασία Προσωπικών Δεδομένων</w:t>
      </w:r>
      <w:bookmarkEnd w:id="64"/>
    </w:p>
    <w:p w14:paraId="3F3768B7" w14:textId="0CC37649" w:rsidR="00624A2A" w:rsidRDefault="00624A2A" w:rsidP="001F77F2">
      <w:pPr>
        <w:rPr>
          <w:lang w:val="en-US"/>
        </w:rPr>
      </w:pPr>
    </w:p>
    <w:p w14:paraId="21E9F408" w14:textId="2E159041" w:rsidR="00624A2A" w:rsidRDefault="00624A2A" w:rsidP="00624A2A">
      <w:pPr>
        <w:ind w:firstLine="576"/>
      </w:pPr>
      <w:r w:rsidRPr="00624A2A">
        <w:t xml:space="preserve">Η προστασία των προσωπικών δεδομένων αποτελεί προτεραιότητα ζωτικής σημασίας για το </w:t>
      </w:r>
      <w:r w:rsidRPr="00AB0B5C">
        <w:rPr>
          <w:i/>
          <w:iCs/>
        </w:rPr>
        <w:t>Dialog</w:t>
      </w:r>
      <w:r w:rsidR="00AB0B5C" w:rsidRPr="00AB0B5C">
        <w:rPr>
          <w:i/>
          <w:iCs/>
          <w:lang w:val="en-US"/>
        </w:rPr>
        <w:t>F</w:t>
      </w:r>
      <w:r w:rsidRPr="00AB0B5C">
        <w:rPr>
          <w:i/>
          <w:iCs/>
        </w:rPr>
        <w:t>low</w:t>
      </w:r>
      <w:r w:rsidRPr="00624A2A">
        <w:t xml:space="preserve">, την πρωτοπόρο πλατφόρμα επικοινωνίας με τους διαλογικούς πράκτορες. Καθώς η τεχνολογία ενσωματώνεται ολοένα και περισσότερο στην καθημερινή μας ζωή, η ανάγκη προστασίας των προσωπικών μας δεδομένων από παραβιάσεις και κατάχρηση γίνεται εξίσου επιτακτική. </w:t>
      </w:r>
    </w:p>
    <w:p w14:paraId="66726413" w14:textId="1D01C4A5" w:rsidR="00624A2A" w:rsidRDefault="00624A2A" w:rsidP="00624A2A">
      <w:pPr>
        <w:ind w:firstLine="576"/>
      </w:pPr>
      <w:r w:rsidRPr="00624A2A">
        <w:t xml:space="preserve">Στο εσωτερικό της πλατφόρμας </w:t>
      </w:r>
      <w:r w:rsidRPr="00AB0B5C">
        <w:rPr>
          <w:i/>
          <w:iCs/>
        </w:rPr>
        <w:t>Dialo</w:t>
      </w:r>
      <w:r w:rsidR="00AB0B5C" w:rsidRPr="00AB0B5C">
        <w:rPr>
          <w:i/>
          <w:iCs/>
          <w:lang w:val="en-US"/>
        </w:rPr>
        <w:t>F</w:t>
      </w:r>
      <w:r w:rsidRPr="00AB0B5C">
        <w:rPr>
          <w:i/>
          <w:iCs/>
        </w:rPr>
        <w:t>low</w:t>
      </w:r>
      <w:r w:rsidRPr="00624A2A">
        <w:t xml:space="preserve">, εφαρμόζονται αυστηρά πρότυπα ασφάλειας για την διασφάλιση της εμπιστοσύνης των χρηστών. Ενώ η ανταλλαγή πληροφοριών απαιτείται για την απρόσκοπτη λειτουργία των διαλογικών πρακτόρων, η πλατφόρμα διασφαλίζει ότι η πρόσβαση και χρήση αυτών των δεδομένων περιορίζονται αυστηρά στους οριοθετημένους σκοπούς που έχουν δηλωθεί. </w:t>
      </w:r>
    </w:p>
    <w:p w14:paraId="48E84F60" w14:textId="77777777" w:rsidR="00624A2A" w:rsidRDefault="00624A2A" w:rsidP="00624A2A">
      <w:pPr>
        <w:ind w:firstLine="576"/>
      </w:pPr>
      <w:r w:rsidRPr="00624A2A">
        <w:t xml:space="preserve">Η τεχνική υποδομή προστασίας περιλαμβάνει την κρυπτογράφηση των δεδομένων, την εφαρμογή προηγμένων μηχανισμών αυθεντικοποίησης και τον περιοδικό έλεγχο της πρόσβασης. Επιπλέον, διατηρείται συνεχής εποπτεία για τον εντοπισμό και την αντιμετώπιση απειλών ασφαλείας. </w:t>
      </w:r>
    </w:p>
    <w:p w14:paraId="3331F42F" w14:textId="77777777" w:rsidR="00624A2A" w:rsidRDefault="00624A2A" w:rsidP="00624A2A">
      <w:pPr>
        <w:ind w:firstLine="576"/>
      </w:pPr>
      <w:r w:rsidRPr="00624A2A">
        <w:t xml:space="preserve">Είναι σημαντικό να αναγνωρίσουμε ότι η προστασία των προσωπικών δεδομένων είναι μια συνεχής διαδικασία βελτίωσης και προσαρμογής. </w:t>
      </w:r>
    </w:p>
    <w:p w14:paraId="419D7B54" w14:textId="34226A82" w:rsidR="00624A2A" w:rsidRDefault="00624A2A" w:rsidP="00624A2A">
      <w:pPr>
        <w:ind w:firstLine="576"/>
      </w:pPr>
      <w:r w:rsidRPr="00624A2A">
        <w:t xml:space="preserve">Η πλατφόρμα </w:t>
      </w:r>
      <w:r w:rsidRPr="00AB0B5C">
        <w:rPr>
          <w:i/>
          <w:iCs/>
        </w:rPr>
        <w:t>Dialog</w:t>
      </w:r>
      <w:r w:rsidR="00AB0B5C" w:rsidRPr="00AB0B5C">
        <w:rPr>
          <w:i/>
          <w:iCs/>
          <w:lang w:val="en-US"/>
        </w:rPr>
        <w:t>F</w:t>
      </w:r>
      <w:r w:rsidRPr="00AB0B5C">
        <w:rPr>
          <w:i/>
          <w:iCs/>
        </w:rPr>
        <w:t>low</w:t>
      </w:r>
      <w:r w:rsidRPr="00624A2A">
        <w:t xml:space="preserve"> δεσμεύεται να διατηρεί υψηλά πρότυπα ασφαλείας και να αντιμετωπίζει τις εξελισσόμενες απειλές της ψηφιακής εποχής. Με αυτόν τον τρόπο, η πλατφόρμα </w:t>
      </w:r>
      <w:r w:rsidRPr="00AB0B5C">
        <w:rPr>
          <w:i/>
          <w:iCs/>
        </w:rPr>
        <w:t>Dialog</w:t>
      </w:r>
      <w:r w:rsidR="00AB0B5C" w:rsidRPr="00AB0B5C">
        <w:rPr>
          <w:i/>
          <w:iCs/>
          <w:lang w:val="en-US"/>
        </w:rPr>
        <w:t>F</w:t>
      </w:r>
      <w:r w:rsidRPr="00AB0B5C">
        <w:rPr>
          <w:i/>
          <w:iCs/>
        </w:rPr>
        <w:t>low</w:t>
      </w:r>
      <w:r w:rsidRPr="00624A2A">
        <w:t xml:space="preserve"> προωθεί την ασφάλεια, την εμπιστοσύνη και τον σεβασμό προς τα προσωπικά δεδομένα, διασφαλίζοντας την απορρητότητα και την ασφάλεια κάθε αλληλεπίδρασης.</w:t>
      </w:r>
    </w:p>
    <w:p w14:paraId="74E5D076" w14:textId="2F7B43B7" w:rsidR="00624A2A" w:rsidRDefault="00624A2A" w:rsidP="00624A2A"/>
    <w:p w14:paraId="26E19F45" w14:textId="0AB77EBB" w:rsidR="00624A2A" w:rsidRDefault="00624A2A" w:rsidP="00335575">
      <w:pPr>
        <w:pStyle w:val="Heading3"/>
      </w:pPr>
      <w:bookmarkStart w:id="65" w:name="_Toc147133974"/>
      <w:r w:rsidRPr="00624A2A">
        <w:t>Κρυπτογράφηση Δεδομένων</w:t>
      </w:r>
      <w:bookmarkEnd w:id="65"/>
    </w:p>
    <w:p w14:paraId="40734874" w14:textId="77777777" w:rsidR="00624A2A" w:rsidRPr="00624A2A" w:rsidRDefault="00624A2A" w:rsidP="00624A2A"/>
    <w:p w14:paraId="690DF244" w14:textId="77777777" w:rsidR="004B5675" w:rsidRDefault="004B5675" w:rsidP="004B5675">
      <w:pPr>
        <w:ind w:firstLine="576"/>
      </w:pPr>
      <w:r w:rsidRPr="004B5675">
        <w:t xml:space="preserve">Η κρυπτογράφηση δεδομένων αναδύεται ως ένα ζωτικής σημασίας μέσο που διασφαλίζει την ασφάλεια και το απόρρητο των πληροφοριών στο εικοστό πρώτο αιώνα. Σε έναν ψηφιακό κόσμο όπου η διακίνηση των δεδομένων είναι ανεξέλεγκτη και οι απειλές κυριαρχούν, η κρυπτογράφηση αναδύεται ως ασπίδα προστασίας. </w:t>
      </w:r>
    </w:p>
    <w:p w14:paraId="37A9DB5A" w14:textId="2CAB5BC4" w:rsidR="004B5675" w:rsidRDefault="004B5675" w:rsidP="004B5675">
      <w:pPr>
        <w:ind w:firstLine="576"/>
      </w:pPr>
      <w:r w:rsidRPr="004B5675">
        <w:t xml:space="preserve">Στο πλαίσιο του </w:t>
      </w:r>
      <w:r w:rsidRPr="00AB0B5C">
        <w:rPr>
          <w:i/>
          <w:iCs/>
        </w:rPr>
        <w:t>Dialog</w:t>
      </w:r>
      <w:r w:rsidR="00AB0B5C" w:rsidRPr="00AB0B5C">
        <w:rPr>
          <w:i/>
          <w:iCs/>
          <w:lang w:val="en-US"/>
        </w:rPr>
        <w:t>F</w:t>
      </w:r>
      <w:r w:rsidRPr="00AB0B5C">
        <w:rPr>
          <w:i/>
          <w:iCs/>
        </w:rPr>
        <w:t>low</w:t>
      </w:r>
      <w:r w:rsidRPr="004B5675">
        <w:t xml:space="preserve">, η κρυπτογράφηση δεδομένων είναι ένας πολύπλοκος και προηγμένος μηχανισμός που εξασφαλίζει την προστασία των ευαίσθητων πληροφοριών των χρηστών. Όταν δεδομένα αποστέλλονται από τον χρήστη στον πράκτορα ή αντίστροφα, αυτά κρυπτογραφούνται με προηγμένες τεχνικές. Αυτό σημαίνει ότι τα δεδομένα μετατρέπονται σε μια μορφή που είναι κατανοητή μόνο με τη χρήση ενός κλειδιού κρυπτογράφησης. </w:t>
      </w:r>
    </w:p>
    <w:p w14:paraId="10788F5A" w14:textId="77777777" w:rsidR="004B5675" w:rsidRDefault="004B5675" w:rsidP="004B5675">
      <w:pPr>
        <w:ind w:firstLine="576"/>
      </w:pPr>
      <w:r w:rsidRPr="004B5675">
        <w:t xml:space="preserve">Οι κρυπτογραφημένες πληροφορίες παραμένουν ασφαλείς κατά τη μεταφορά τους στο δίκτυο, μειώνοντας τον κίνδυνο της διαρροής και της παραβίασης. Κατά την αποθήκευση, τα δεδομένα εξακολουθούν να παραμένουν κρυπτογραφημένα, επιτρέποντας μόνο στους εξουσιοδοτημένους χρήστες να αποκρυπτογραφήσουν και να έχουν πρόσβαση σε αυτά. </w:t>
      </w:r>
    </w:p>
    <w:p w14:paraId="7ADD230E" w14:textId="37892030" w:rsidR="004B5675" w:rsidRDefault="004B5675" w:rsidP="004B5675">
      <w:pPr>
        <w:ind w:firstLine="576"/>
      </w:pPr>
      <w:r w:rsidRPr="004B5675">
        <w:lastRenderedPageBreak/>
        <w:t xml:space="preserve">Η επιλογή ισχυρών κρυπτογραφικών αλγορίθμων και η διαρκής αναβάθμιση των μηχανισμών κρυπτογράφησης αποτελούν κύρια αρχή για το </w:t>
      </w:r>
      <w:r w:rsidRPr="00AB0B5C">
        <w:rPr>
          <w:i/>
          <w:iCs/>
        </w:rPr>
        <w:t>Dialog</w:t>
      </w:r>
      <w:r w:rsidR="00AB0B5C" w:rsidRPr="00AB0B5C">
        <w:rPr>
          <w:i/>
          <w:iCs/>
          <w:lang w:val="en-US"/>
        </w:rPr>
        <w:t>F</w:t>
      </w:r>
      <w:r w:rsidRPr="00AB0B5C">
        <w:rPr>
          <w:i/>
          <w:iCs/>
        </w:rPr>
        <w:t>low</w:t>
      </w:r>
      <w:r w:rsidRPr="004B5675">
        <w:t xml:space="preserve">. Με αυτόν τον τρόπο, εξασφαλίζεται όχι μόνο η εμπιστοσύνη των χρηστών, αλλά και η προστασία των προσωπικών και ευαίσθητων πληροφοριών τους από εξωτερικές απειλές. </w:t>
      </w:r>
    </w:p>
    <w:p w14:paraId="197533C6" w14:textId="1EF2FB02" w:rsidR="001B6F6F" w:rsidRDefault="004B5675" w:rsidP="004B5675">
      <w:pPr>
        <w:ind w:firstLine="576"/>
      </w:pPr>
      <w:r w:rsidRPr="004B5675">
        <w:t xml:space="preserve">Στο σημείο αυτό αποδεικνύεται πόσο σημαντική είναι η κρυπτογράφηση δεδομένων για το </w:t>
      </w:r>
      <w:r w:rsidRPr="00AB0B5C">
        <w:rPr>
          <w:i/>
          <w:iCs/>
        </w:rPr>
        <w:t>Dialog</w:t>
      </w:r>
      <w:r w:rsidR="00AB0B5C" w:rsidRPr="00AB0B5C">
        <w:rPr>
          <w:i/>
          <w:iCs/>
          <w:lang w:val="en-US"/>
        </w:rPr>
        <w:t>F</w:t>
      </w:r>
      <w:r w:rsidRPr="00AB0B5C">
        <w:rPr>
          <w:i/>
          <w:iCs/>
        </w:rPr>
        <w:t>low</w:t>
      </w:r>
      <w:r w:rsidRPr="004B5675">
        <w:t xml:space="preserve"> και πώς αποτελεί αναπόσπαστο κομμάτι της φιλοσοφίας του για την προστασία της ιδιωτικότητας και της ασφάλειας των χρηστών.</w:t>
      </w:r>
    </w:p>
    <w:p w14:paraId="39F27B40" w14:textId="77777777" w:rsidR="00115E2E" w:rsidRPr="008247B2" w:rsidRDefault="00115E2E" w:rsidP="004B5675">
      <w:pPr>
        <w:ind w:firstLine="576"/>
      </w:pPr>
    </w:p>
    <w:p w14:paraId="404FDF96" w14:textId="5FFFA5A9" w:rsidR="001F77F2" w:rsidRPr="008247B2" w:rsidRDefault="00EB501A" w:rsidP="00335575">
      <w:pPr>
        <w:pStyle w:val="Heading2"/>
      </w:pPr>
      <w:bookmarkStart w:id="66" w:name="_Toc147133975"/>
      <w:r w:rsidRPr="00EB501A">
        <w:t>Επίλογος</w:t>
      </w:r>
      <w:bookmarkEnd w:id="66"/>
    </w:p>
    <w:p w14:paraId="0E3B987C" w14:textId="4B2A9A7C" w:rsidR="0036030E" w:rsidRDefault="0036030E" w:rsidP="00DF0591">
      <w:pPr>
        <w:rPr>
          <w:szCs w:val="22"/>
        </w:rPr>
      </w:pPr>
    </w:p>
    <w:p w14:paraId="04CA161A" w14:textId="208BE55D" w:rsidR="00DF0591" w:rsidRDefault="00DF0591" w:rsidP="00DF0591">
      <w:pPr>
        <w:ind w:firstLine="576"/>
        <w:rPr>
          <w:szCs w:val="22"/>
        </w:rPr>
      </w:pPr>
      <w:r w:rsidRPr="00DF0591">
        <w:rPr>
          <w:szCs w:val="22"/>
        </w:rPr>
        <w:t xml:space="preserve">Το τρίτο κεφάλαιο αποτελεί ένα εμβαθυμένο ταξίδι στην πλατφόρμα ανάπτυξης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της </w:t>
      </w:r>
      <w:r w:rsidRPr="00E933B7">
        <w:rPr>
          <w:i/>
          <w:iCs/>
          <w:szCs w:val="22"/>
        </w:rPr>
        <w:t>Google</w:t>
      </w:r>
      <w:r w:rsidRPr="00DF0591">
        <w:rPr>
          <w:szCs w:val="22"/>
        </w:rPr>
        <w:t xml:space="preserve">. Μέσα από την ενότητα </w:t>
      </w:r>
      <w:r w:rsidR="00EC1930">
        <w:rPr>
          <w:szCs w:val="22"/>
        </w:rPr>
        <w:t>4</w:t>
      </w:r>
      <w:r w:rsidRPr="00DF0591">
        <w:rPr>
          <w:szCs w:val="22"/>
        </w:rPr>
        <w:t xml:space="preserve">.1, εξετάσαμε διεξοδικά τα βασικά στοιχεία του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από την εισαγωγή σε αυτόν μέχρι την κατανόηση των βασικών εννοιών που το χαρακτηρίζουν. Εξετάσαμε επίσης τις ευέλικτες δυνατότητες που προσφέρει ο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μέσα από την ενότητα </w:t>
      </w:r>
      <w:r w:rsidR="00EC1930">
        <w:rPr>
          <w:szCs w:val="22"/>
        </w:rPr>
        <w:t>4</w:t>
      </w:r>
      <w:r w:rsidRPr="00DF0591">
        <w:rPr>
          <w:szCs w:val="22"/>
        </w:rPr>
        <w:t>.1.</w:t>
      </w:r>
      <w:r w:rsidR="004A72F2">
        <w:rPr>
          <w:szCs w:val="22"/>
        </w:rPr>
        <w:t>2</w:t>
      </w:r>
      <w:r w:rsidRPr="00DF0591">
        <w:rPr>
          <w:szCs w:val="22"/>
        </w:rPr>
        <w:t xml:space="preserve">. </w:t>
      </w:r>
    </w:p>
    <w:p w14:paraId="43778703" w14:textId="196ECC61" w:rsidR="00DF0591" w:rsidRDefault="00DF0591" w:rsidP="00DF0591">
      <w:pPr>
        <w:ind w:firstLine="576"/>
        <w:rPr>
          <w:szCs w:val="22"/>
        </w:rPr>
      </w:pPr>
      <w:r w:rsidRPr="00DF0591">
        <w:rPr>
          <w:szCs w:val="22"/>
        </w:rPr>
        <w:t xml:space="preserve">Στη συνέχεια, στο </w:t>
      </w:r>
      <w:r w:rsidR="00D13E0D">
        <w:rPr>
          <w:szCs w:val="22"/>
        </w:rPr>
        <w:t>4</w:t>
      </w:r>
      <w:r w:rsidRPr="00DF0591">
        <w:rPr>
          <w:szCs w:val="22"/>
        </w:rPr>
        <w:t xml:space="preserve">.2, εστιάσαμε στην ασφάλεια και την προστασία των δεδομένων στο πλαίσιο του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Αναλύσαμε τη διαχείριση των δεδομένων χρηστών, όπου το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διασφαλίζει την ιδιωτικότητα και την ασφάλεια των προσωπικών πληροφοριών που συλλέγονται κατά την αλληλεπίδραση. Στη συνέχεια, εξετάσαμε την προστασία των προσωπικών δεδομένων ως προτεραιότητα, με την πλατφόρμα να εφαρμόζει αυστηρά μέτρα για την διασφάλιση της απορρήτου και της ασφάλειας των ευαίσθητων πληροφοριών των χρηστών. Τέλος, ασχοληθήκαμε με την κρυπτογράφηση δεδομένων ως ένα ισχυρό μέσο προστασίας, εξηγώντας πώς η εφαρμογή προηγμένων τεχνικών κρυπτογράφησης εξασφαλίζει την ασφαλή μεταφορά και αποθήκευση των δεδομένων. </w:t>
      </w:r>
    </w:p>
    <w:p w14:paraId="3C75678E" w14:textId="6C151C98" w:rsidR="00DF0591" w:rsidRPr="008247B2" w:rsidRDefault="00DF0591" w:rsidP="00DF0591">
      <w:pPr>
        <w:ind w:firstLine="576"/>
        <w:rPr>
          <w:szCs w:val="22"/>
        </w:rPr>
      </w:pPr>
      <w:r w:rsidRPr="00DF0591">
        <w:rPr>
          <w:szCs w:val="22"/>
        </w:rPr>
        <w:t xml:space="preserve">Η ανάλυση αυτή αποδεικνύει ότι η πλατφόρμα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δεν εξασφαλίζει μόνον μια εξαιρετική εμπειρία αλληλεπίδρασης με τους χρήστες, αλλά επίσης δείχνει τη σοβαρότητα της ως προς την ασφάλεια και την προστασία των προσωπικών δεδομένων. Αυτό συμβάλλει στη δημιουργία μιας αξιόπιστης πλατφόρμας που μπορεί να χρησιμοποιηθεί με εμπιστοσύνη για την ανάπτυξη προηγμένων διαλογικών πρακτόρων. Αυτό το κεφάλαιο θέτει το θεμέλιο για την κατανόηση και την επιλογή του </w:t>
      </w:r>
      <w:r w:rsidRPr="00E933B7">
        <w:rPr>
          <w:i/>
          <w:iCs/>
          <w:szCs w:val="22"/>
        </w:rPr>
        <w:t>Dialog</w:t>
      </w:r>
      <w:r w:rsidR="00E933B7" w:rsidRPr="00E933B7">
        <w:rPr>
          <w:i/>
          <w:iCs/>
          <w:szCs w:val="22"/>
          <w:lang w:val="en-US"/>
        </w:rPr>
        <w:t>F</w:t>
      </w:r>
      <w:r w:rsidRPr="00E933B7">
        <w:rPr>
          <w:i/>
          <w:iCs/>
          <w:szCs w:val="22"/>
        </w:rPr>
        <w:t>low</w:t>
      </w:r>
      <w:r w:rsidRPr="00DF0591">
        <w:rPr>
          <w:szCs w:val="22"/>
        </w:rPr>
        <w:t xml:space="preserve"> ως πλατφόρμας ανάπτυξης, προσφέροντας την απαραίτητη προοπτική για την δημιουργία ασφαλών και αξιόπιστων εφαρμογών.</w:t>
      </w:r>
    </w:p>
    <w:p w14:paraId="1F55792F" w14:textId="5B8361D1" w:rsidR="006B32D2" w:rsidRDefault="006B32D2" w:rsidP="006B32D2">
      <w:pPr>
        <w:keepNext/>
        <w:jc w:val="center"/>
      </w:pPr>
      <w:bookmarkStart w:id="67" w:name="_Ref42208041"/>
      <w:bookmarkStart w:id="68" w:name="_Toc42210006"/>
    </w:p>
    <w:bookmarkEnd w:id="67"/>
    <w:bookmarkEnd w:id="68"/>
    <w:p w14:paraId="023D11D0" w14:textId="77777777" w:rsidR="00190E66" w:rsidRPr="008247B2" w:rsidRDefault="00190E66" w:rsidP="00190E66">
      <w:pPr>
        <w:pStyle w:val="Heading1"/>
        <w:rPr>
          <w:szCs w:val="28"/>
        </w:rPr>
        <w:sectPr w:rsidR="00190E66" w:rsidRPr="008247B2" w:rsidSect="00FF4F27">
          <w:headerReference w:type="even" r:id="rId25"/>
          <w:headerReference w:type="default" r:id="rId26"/>
          <w:type w:val="continuous"/>
          <w:pgSz w:w="11906" w:h="16838" w:code="9"/>
          <w:pgMar w:top="1418" w:right="1418" w:bottom="1418" w:left="1418" w:header="709" w:footer="709" w:gutter="0"/>
          <w:cols w:space="720"/>
          <w:docGrid w:linePitch="360"/>
        </w:sectPr>
      </w:pPr>
    </w:p>
    <w:p w14:paraId="7BE0F974" w14:textId="13D2865A" w:rsidR="00A550A2" w:rsidRDefault="00343DE7" w:rsidP="00190E66">
      <w:pPr>
        <w:pStyle w:val="Heading1"/>
      </w:pPr>
      <w:bookmarkStart w:id="69" w:name="_Toc147133976"/>
      <w:r w:rsidRPr="00343DE7">
        <w:t xml:space="preserve">Σχεδιασμός της </w:t>
      </w:r>
      <w:r w:rsidR="00C41935">
        <w:t>Δ</w:t>
      </w:r>
      <w:r w:rsidRPr="00343DE7">
        <w:t xml:space="preserve">ομής </w:t>
      </w:r>
      <w:r w:rsidR="00C41935">
        <w:t>Δ</w:t>
      </w:r>
      <w:r w:rsidRPr="00343DE7">
        <w:t>ιαλόγου</w:t>
      </w:r>
      <w:bookmarkEnd w:id="69"/>
    </w:p>
    <w:p w14:paraId="0E78EBE3" w14:textId="77777777" w:rsidR="006F092F" w:rsidRPr="006F092F" w:rsidRDefault="006F092F" w:rsidP="006F092F">
      <w:pPr>
        <w:rPr>
          <w:lang w:eastAsia="en-US"/>
        </w:rPr>
      </w:pPr>
    </w:p>
    <w:p w14:paraId="00CECD62" w14:textId="27B77EE5" w:rsidR="00A550A2" w:rsidRDefault="000410DA" w:rsidP="0059789D">
      <w:pPr>
        <w:ind w:firstLine="432"/>
      </w:pPr>
      <w:r>
        <w:t xml:space="preserve">Το παρόν </w:t>
      </w:r>
      <w:r w:rsidR="0059789D" w:rsidRPr="0059789D">
        <w:t>κεφάλαιο σηματοδοτεί την απαρχή της ανάπτυξης του διαλογικού πράκτορα-βοηθού μαθήματος, ο οποίος έχει ως κύριο στόχο την παροχή πληροφοριών σε φοιτητές σχετικά με μαθήματα και τον οδηγό σπουδών. Ειδικότερα, το κεφάλαιο περιλαμβάνει δύο βασικές ενότητες που αφορούν τον ορισμό των λειτουργικών απαιτήσεων για τον πράκτορα και τον σχεδιασμό του διαλόγου, παρέχοντας ένα ολοκληρωμένο πλαίσιο για την ανάπτυξη του διαλογικού συστήματος.</w:t>
      </w:r>
    </w:p>
    <w:p w14:paraId="6B9A249C" w14:textId="137B68D0" w:rsidR="0059789D" w:rsidRDefault="0059789D" w:rsidP="0059789D"/>
    <w:p w14:paraId="0070BC06" w14:textId="624312F5" w:rsidR="0059789D" w:rsidRDefault="0059789D" w:rsidP="00335575">
      <w:pPr>
        <w:pStyle w:val="Heading2"/>
        <w:rPr>
          <w:noProof/>
        </w:rPr>
      </w:pPr>
      <w:bookmarkStart w:id="70" w:name="_Toc147133977"/>
      <w:r w:rsidRPr="00D05DB5">
        <w:rPr>
          <w:noProof/>
        </w:rPr>
        <w:lastRenderedPageBreak/>
        <w:t xml:space="preserve">Ορισμός των </w:t>
      </w:r>
      <w:r w:rsidR="00DF647E">
        <w:rPr>
          <w:noProof/>
        </w:rPr>
        <w:t>Λ</w:t>
      </w:r>
      <w:r w:rsidRPr="00D05DB5">
        <w:rPr>
          <w:noProof/>
        </w:rPr>
        <w:t xml:space="preserve">ειτουργικών </w:t>
      </w:r>
      <w:r w:rsidR="00DF647E">
        <w:rPr>
          <w:noProof/>
        </w:rPr>
        <w:t>Α</w:t>
      </w:r>
      <w:r w:rsidRPr="00D05DB5">
        <w:rPr>
          <w:noProof/>
        </w:rPr>
        <w:t xml:space="preserve">παιτήσεων για τον </w:t>
      </w:r>
      <w:r w:rsidR="00DF647E">
        <w:rPr>
          <w:noProof/>
        </w:rPr>
        <w:t>Δ</w:t>
      </w:r>
      <w:r w:rsidRPr="00D05DB5">
        <w:rPr>
          <w:noProof/>
        </w:rPr>
        <w:t xml:space="preserve">ιαλογικό </w:t>
      </w:r>
      <w:r w:rsidR="00DF647E">
        <w:rPr>
          <w:noProof/>
        </w:rPr>
        <w:t>Π</w:t>
      </w:r>
      <w:r w:rsidRPr="00D05DB5">
        <w:rPr>
          <w:noProof/>
        </w:rPr>
        <w:t>ράκτορα-</w:t>
      </w:r>
      <w:r w:rsidR="00DF647E">
        <w:rPr>
          <w:noProof/>
        </w:rPr>
        <w:t>Β</w:t>
      </w:r>
      <w:r w:rsidRPr="00D05DB5">
        <w:rPr>
          <w:noProof/>
        </w:rPr>
        <w:t xml:space="preserve">οηθό </w:t>
      </w:r>
      <w:r w:rsidR="00DF647E">
        <w:rPr>
          <w:noProof/>
        </w:rPr>
        <w:t>Μ</w:t>
      </w:r>
      <w:r w:rsidRPr="00D05DB5">
        <w:rPr>
          <w:noProof/>
        </w:rPr>
        <w:t>αθήματος</w:t>
      </w:r>
      <w:bookmarkEnd w:id="70"/>
    </w:p>
    <w:p w14:paraId="5542294B" w14:textId="458BE6FC" w:rsidR="0059789D" w:rsidRDefault="0059789D" w:rsidP="0059789D"/>
    <w:p w14:paraId="23292BFD" w14:textId="27A4A8AB" w:rsidR="0059789D" w:rsidRDefault="002B55AA" w:rsidP="002B55AA">
      <w:pPr>
        <w:ind w:firstLine="576"/>
      </w:pPr>
      <w:r w:rsidRPr="002B55AA">
        <w:t>Η παρούσα ενότητα επικεντρώνεται στη λεπτομερή ανάλυση των λειτουργικών απαιτήσεων που πρέπει να πληρ</w:t>
      </w:r>
      <w:r w:rsidR="000410DA">
        <w:t>εί</w:t>
      </w:r>
      <w:r w:rsidRPr="002B55AA">
        <w:t xml:space="preserve"> ο διαλογικός πράκτορας-βοηθός μαθήματος, προκειμένου να παρέχει εξειδικευμένη και αποτελεσματική υποστήριξη στους χρήστες του, δηλαδή τους φοιτητές. Οι παρακάτω λειτουργικές απαιτήσεις διασφαλίζουν την πληρότητα της πρότασης του πράκτορα και την απρόσκοπτη αλληλεπίδρασή του με τους χρήστες:</w:t>
      </w:r>
    </w:p>
    <w:p w14:paraId="0BDDEC0F" w14:textId="5BB5A02A" w:rsidR="002B55AA" w:rsidRDefault="002B55AA" w:rsidP="002B55AA">
      <w:pPr>
        <w:ind w:firstLine="576"/>
      </w:pPr>
    </w:p>
    <w:p w14:paraId="0C6782D6" w14:textId="19B658E9" w:rsidR="002B55AA" w:rsidRDefault="002B55AA" w:rsidP="00724167">
      <w:pPr>
        <w:pStyle w:val="ListParagraph"/>
      </w:pPr>
      <w:r w:rsidRPr="002B55AA">
        <w:rPr>
          <w:b/>
          <w:bCs/>
        </w:rPr>
        <w:t>Αναγνώριση και Κατανόηση Ερωτημάτων Χρηστών:</w:t>
      </w:r>
      <w:r w:rsidRPr="002B55AA">
        <w:t xml:space="preserve"> Ο πράκτορας πρέπει να διαθέτει εξελιγμένη τεχνολογία αναγνώρισης φυσικής γλώσσας, που του επιτρέπει να αντιλαμβάνεται με ακρίβεια τα ερωτήματα και τις εντολές που του απευθύνονται από τους φοιτητές, ανεξάρτητα από την δομή τους ή την εκφραστική τους μορφή. </w:t>
      </w:r>
    </w:p>
    <w:p w14:paraId="037D92E7" w14:textId="77777777" w:rsidR="00A11D4E" w:rsidRDefault="00A11D4E" w:rsidP="00A11D4E">
      <w:pPr>
        <w:ind w:left="936"/>
      </w:pPr>
    </w:p>
    <w:p w14:paraId="46FE7BCD" w14:textId="03795A80" w:rsidR="000B54C1" w:rsidRDefault="002B55AA" w:rsidP="00724167">
      <w:pPr>
        <w:pStyle w:val="ListParagraph"/>
      </w:pPr>
      <w:r w:rsidRPr="002B55AA">
        <w:rPr>
          <w:b/>
          <w:bCs/>
        </w:rPr>
        <w:t>Παροχή Εξειδικευμένων Πληροφοριών για τα Μαθήματα:</w:t>
      </w:r>
      <w:r w:rsidRPr="002B55AA">
        <w:t xml:space="preserve"> Ο πράκτορας πρέπει να είναι σε θέση να παρέχει λεπτομερείς και ακριβείς πληροφορίες σχετικά με τα μαθήματα που προσφέρονται στο πρόγραμμα σπουδών</w:t>
      </w:r>
      <w:r w:rsidR="000B54C1">
        <w:t xml:space="preserve">, στην περίπτωσή μας τα μαθήματα θα αφορούν το </w:t>
      </w:r>
      <w:r w:rsidR="000B54C1" w:rsidRPr="000B54C1">
        <w:rPr>
          <w:i/>
          <w:iCs/>
          <w:u w:val="single"/>
        </w:rPr>
        <w:t xml:space="preserve">τμήμα Μηχανικών Πληροφορικής του Αλεξάνδρειο ΤΕΙ </w:t>
      </w:r>
      <w:r w:rsidR="000B54C1">
        <w:rPr>
          <w:i/>
          <w:iCs/>
          <w:u w:val="single"/>
        </w:rPr>
        <w:t>Θ</w:t>
      </w:r>
      <w:r w:rsidR="000B54C1" w:rsidRPr="000B54C1">
        <w:rPr>
          <w:i/>
          <w:iCs/>
          <w:u w:val="single"/>
        </w:rPr>
        <w:t>εσσαλονίκης</w:t>
      </w:r>
      <w:r w:rsidR="000B54C1">
        <w:t>.</w:t>
      </w:r>
      <w:r w:rsidRPr="002B55AA">
        <w:t xml:space="preserve"> Αυτό περιλαμβάνει τις ώρες διδασκαλίας, το περιεχόμενο του μαθήματος και τις απαιτήσεις για επιτυχή ολοκλήρωση.</w:t>
      </w:r>
    </w:p>
    <w:p w14:paraId="619184EA" w14:textId="77777777" w:rsidR="00A11D4E" w:rsidRDefault="00A11D4E" w:rsidP="00A11D4E">
      <w:pPr>
        <w:ind w:left="936"/>
      </w:pPr>
    </w:p>
    <w:p w14:paraId="48373D99" w14:textId="72E7809C" w:rsidR="002B55AA" w:rsidRDefault="000B54C1" w:rsidP="00724167">
      <w:pPr>
        <w:pStyle w:val="ListParagraph"/>
      </w:pPr>
      <w:r w:rsidRPr="000B54C1">
        <w:rPr>
          <w:b/>
          <w:bCs/>
        </w:rPr>
        <w:t>Παροχή Οδηγού Σπουδών:</w:t>
      </w:r>
      <w:r w:rsidRPr="000B54C1">
        <w:t xml:space="preserve"> Ο πράκτορας πρέπει να διαθέτει μια εκτενή βάση δεδομένων που περιλαμβάνει τις διαθέσιμες επιλογές</w:t>
      </w:r>
      <w:r>
        <w:t xml:space="preserve"> μαθημάτων που προσφέρονται στο πρόγραμμα</w:t>
      </w:r>
      <w:r w:rsidRPr="000B54C1">
        <w:t xml:space="preserve"> σπουδών. Μέσω του πράκτορα, οι φοιτητές μπορούν να πλοηγηθούν στο πρόγραμμα σπουδών</w:t>
      </w:r>
      <w:r>
        <w:t xml:space="preserve"> του τμήματος </w:t>
      </w:r>
      <w:r w:rsidRPr="000B54C1">
        <w:rPr>
          <w:i/>
          <w:iCs/>
          <w:u w:val="single"/>
        </w:rPr>
        <w:t>Μηχανικών Πληροφορικής του Αλεξάνδρειο ΤΕΙ Θεσσαλονίκης</w:t>
      </w:r>
      <w:r w:rsidRPr="000B54C1">
        <w:t xml:space="preserve"> και να πάρουν ενημερωμένες αποφάσεις σχετικά με την επιλογή των μαθημάτων τους.</w:t>
      </w:r>
    </w:p>
    <w:p w14:paraId="65698681" w14:textId="77777777" w:rsidR="00A11D4E" w:rsidRDefault="00A11D4E" w:rsidP="00A11D4E">
      <w:pPr>
        <w:ind w:left="936"/>
      </w:pPr>
    </w:p>
    <w:p w14:paraId="4650226C" w14:textId="76F97480" w:rsidR="002B55AA" w:rsidRDefault="002B55AA" w:rsidP="00724167">
      <w:pPr>
        <w:pStyle w:val="ListParagraph"/>
      </w:pPr>
      <w:r w:rsidRPr="002B55AA">
        <w:rPr>
          <w:b/>
          <w:bCs/>
        </w:rPr>
        <w:t>Διαχείριση Πολλαπλών Ερωτημάτων:</w:t>
      </w:r>
      <w:r w:rsidRPr="002B55AA">
        <w:t xml:space="preserve"> Ο πράκτορας πρέπει να είναι ικανός να ανταποκρίνεται σε πολλαπλά ερωτήματα και αιτήματα από πολλούς χρήστες ταυτόχρονα. Αυτό απαιτεί την επιθεώρηση της αντίστοιχης τεχνολογίας και την αποδοτική διαχείριση των αιτημάτων, ώστε να εξασφαλίζεται η συνεχής και ομαλή αλληλεπίδραση με τους χρήστες.</w:t>
      </w:r>
    </w:p>
    <w:p w14:paraId="20C14B8C" w14:textId="0D15C986" w:rsidR="002B55AA" w:rsidRDefault="002B55AA" w:rsidP="002B55AA">
      <w:pPr>
        <w:ind w:firstLine="576"/>
      </w:pPr>
    </w:p>
    <w:p w14:paraId="17E0D9D2" w14:textId="1DA04389" w:rsidR="002B55AA" w:rsidRDefault="002B55AA" w:rsidP="002B55AA">
      <w:pPr>
        <w:ind w:firstLine="576"/>
      </w:pPr>
      <w:r w:rsidRPr="002B55AA">
        <w:t>Ο ορισμός αυτών των λειτουργικών απαιτήσεων καθορίζει το ρόλο και τη λειτουργικότητα του διαλογικού πράκτορα-βοηθού μαθήματος. Με βάση αυτόν τον ορισμό, η περαιτέρω σχεδίαση και υλοποίηση του πράκτορα θα προσανατολίζονται προς την επίτευξη αυτών των απαιτήσεων, με στόχο την δημιουργία ενός αποτελεσματικού και αξιόπιστου εργαλείου υποστήριξης των φοιτητών κατά τη διάρκεια των σπουδών τους.</w:t>
      </w:r>
    </w:p>
    <w:p w14:paraId="284B9A30" w14:textId="36EBDA2E" w:rsidR="00163E3A" w:rsidRDefault="00163E3A" w:rsidP="00163E3A"/>
    <w:p w14:paraId="111DFA72" w14:textId="461D91D3" w:rsidR="002A3EB4" w:rsidRDefault="002A3EB4" w:rsidP="00163E3A"/>
    <w:p w14:paraId="77701E25" w14:textId="77777777" w:rsidR="002A3EB4" w:rsidRDefault="002A3EB4" w:rsidP="00163E3A"/>
    <w:p w14:paraId="454BBBC0" w14:textId="4B5ECD38" w:rsidR="00163E3A" w:rsidRDefault="00163E3A" w:rsidP="00335575">
      <w:pPr>
        <w:pStyle w:val="Heading2"/>
      </w:pPr>
      <w:bookmarkStart w:id="71" w:name="_Toc147133978"/>
      <w:r w:rsidRPr="00163E3A">
        <w:t>Σχεδιασμός του Διαλόγου και των Πιθανών Περιπτώσεων Χρήσης</w:t>
      </w:r>
      <w:bookmarkEnd w:id="71"/>
    </w:p>
    <w:p w14:paraId="0E1BC2D3" w14:textId="1AEECEE2" w:rsidR="00163E3A" w:rsidRDefault="00163E3A" w:rsidP="00163E3A"/>
    <w:p w14:paraId="72A947E9" w14:textId="77777777" w:rsidR="00977C7D" w:rsidRDefault="00977C7D" w:rsidP="00977C7D">
      <w:pPr>
        <w:ind w:firstLine="576"/>
      </w:pPr>
      <w:r w:rsidRPr="00977C7D">
        <w:lastRenderedPageBreak/>
        <w:t xml:space="preserve">Στη διαδικασία αυτής της ενότητας, επιδιώκεται ο λεπτομερής σχεδιασμός του διαλόγου που θα υλοποιήσει ο διαλογικός πράκτορας-βοηθός μαθήματος. Κεντρικό σημείο της εργασίας αυτής αποτελεί η ανάλυση των πιθανών περιπτώσεων χρήσης, με σκοπό να διαμορφωθεί ένας δομημένος και εύληπτος διάλογος που θα καλύπτει τις ανάγκες των φοιτητών. </w:t>
      </w:r>
    </w:p>
    <w:p w14:paraId="0DDF4309" w14:textId="77777777" w:rsidR="00977C7D" w:rsidRDefault="00977C7D" w:rsidP="00977C7D">
      <w:pPr>
        <w:ind w:firstLine="576"/>
      </w:pPr>
    </w:p>
    <w:p w14:paraId="79857345" w14:textId="1C7EA9C8" w:rsidR="00977C7D" w:rsidRDefault="00977C7D" w:rsidP="00A11D4E">
      <w:pPr>
        <w:ind w:firstLine="576"/>
      </w:pPr>
      <w:r w:rsidRPr="00977C7D">
        <w:t>Στο πρώτο στάδιο, ο διάλογος θα διαμορφωθεί με βάση τις πιο συχνές ερωτήσεις και αιτήματα των φοιτητών</w:t>
      </w:r>
      <w:r>
        <w:t>. Για παράδειγμα:</w:t>
      </w:r>
    </w:p>
    <w:p w14:paraId="2C92A65E" w14:textId="6C200797" w:rsidR="00977C7D" w:rsidRDefault="00977C7D" w:rsidP="006A4DBA">
      <w:pPr>
        <w:pStyle w:val="ListParagraph"/>
        <w:numPr>
          <w:ilvl w:val="0"/>
          <w:numId w:val="11"/>
        </w:numPr>
      </w:pPr>
      <w:r w:rsidRPr="00977C7D">
        <w:t xml:space="preserve">Πληροφορίες για μάθημα: </w:t>
      </w:r>
    </w:p>
    <w:p w14:paraId="23D0223F" w14:textId="77777777" w:rsidR="00C269DF" w:rsidRDefault="00C269DF" w:rsidP="006C5CB9">
      <w:pPr>
        <w:ind w:left="936"/>
      </w:pPr>
    </w:p>
    <w:p w14:paraId="0D4DF0F2" w14:textId="38C86290" w:rsidR="00977C7D" w:rsidRDefault="00977C7D" w:rsidP="006A4DBA">
      <w:pPr>
        <w:pStyle w:val="ListParagraph"/>
        <w:numPr>
          <w:ilvl w:val="0"/>
          <w:numId w:val="4"/>
        </w:numPr>
      </w:pPr>
      <w:r w:rsidRPr="00977C7D">
        <w:rPr>
          <w:b/>
          <w:bCs/>
        </w:rPr>
        <w:t>Χρήστης:</w:t>
      </w:r>
      <w:r w:rsidRPr="00977C7D">
        <w:t xml:space="preserve"> "Μπορείς να μου δώσεις πληροφορίες για το μάθημα 'Εισαγωγή στην Πληροφορική';" </w:t>
      </w:r>
    </w:p>
    <w:p w14:paraId="5B9D5AA8" w14:textId="77777777" w:rsidR="00977C7D" w:rsidRDefault="00977C7D" w:rsidP="00BD6A47">
      <w:pPr>
        <w:ind w:left="1440"/>
      </w:pPr>
    </w:p>
    <w:p w14:paraId="2447248B" w14:textId="2D108976" w:rsidR="00977C7D" w:rsidRDefault="00977C7D" w:rsidP="006A4DBA">
      <w:pPr>
        <w:pStyle w:val="ListParagraph"/>
        <w:numPr>
          <w:ilvl w:val="0"/>
          <w:numId w:val="4"/>
        </w:numPr>
      </w:pPr>
      <w:r w:rsidRPr="00977C7D">
        <w:rPr>
          <w:b/>
          <w:bCs/>
        </w:rPr>
        <w:t>Πράκτορας:</w:t>
      </w:r>
      <w:r w:rsidRPr="00977C7D">
        <w:t xml:space="preserve"> "Φυσικά! </w:t>
      </w:r>
      <w:r w:rsidR="00A11D4E">
        <w:t>Τι πληροφορία θα ήθελες να μάθεις;</w:t>
      </w:r>
      <w:r w:rsidRPr="00977C7D">
        <w:t>"</w:t>
      </w:r>
    </w:p>
    <w:p w14:paraId="4ADDB272" w14:textId="77777777" w:rsidR="00A11D4E" w:rsidRDefault="00A11D4E" w:rsidP="006C5CB9">
      <w:pPr>
        <w:ind w:left="936"/>
      </w:pPr>
    </w:p>
    <w:p w14:paraId="6E76490F" w14:textId="331B42AF" w:rsidR="00A11D4E" w:rsidRPr="00A11D4E" w:rsidRDefault="00A11D4E" w:rsidP="006A4DBA">
      <w:pPr>
        <w:pStyle w:val="ListParagraph"/>
        <w:numPr>
          <w:ilvl w:val="0"/>
          <w:numId w:val="4"/>
        </w:numPr>
        <w:rPr>
          <w:b/>
          <w:bCs/>
        </w:rPr>
      </w:pPr>
      <w:r w:rsidRPr="00A11D4E">
        <w:rPr>
          <w:b/>
          <w:bCs/>
        </w:rPr>
        <w:t>Χρήστης:</w:t>
      </w:r>
      <w:r>
        <w:rPr>
          <w:b/>
          <w:bCs/>
        </w:rPr>
        <w:t xml:space="preserve"> </w:t>
      </w:r>
      <w:r w:rsidRPr="00977C7D">
        <w:t>"</w:t>
      </w:r>
      <w:r>
        <w:t>Τον κωδικό του μαθήματος</w:t>
      </w:r>
      <w:r w:rsidRPr="00977C7D">
        <w:t>"</w:t>
      </w:r>
    </w:p>
    <w:p w14:paraId="42D15239" w14:textId="77777777" w:rsidR="00A11D4E" w:rsidRPr="00A11D4E" w:rsidRDefault="00A11D4E" w:rsidP="006C5CB9">
      <w:pPr>
        <w:ind w:left="936"/>
      </w:pPr>
    </w:p>
    <w:p w14:paraId="37DA0A7E" w14:textId="2272D8D2" w:rsidR="00A11D4E" w:rsidRPr="00A11D4E" w:rsidRDefault="00A11D4E" w:rsidP="006A4DBA">
      <w:pPr>
        <w:pStyle w:val="ListParagraph"/>
        <w:numPr>
          <w:ilvl w:val="0"/>
          <w:numId w:val="4"/>
        </w:numPr>
        <w:rPr>
          <w:b/>
          <w:bCs/>
        </w:rPr>
      </w:pPr>
      <w:r w:rsidRPr="00977C7D">
        <w:rPr>
          <w:b/>
          <w:bCs/>
        </w:rPr>
        <w:t>Πράκτορας:</w:t>
      </w:r>
      <w:r>
        <w:rPr>
          <w:b/>
          <w:bCs/>
        </w:rPr>
        <w:t xml:space="preserve"> </w:t>
      </w:r>
      <w:r w:rsidRPr="00977C7D">
        <w:t>"</w:t>
      </w:r>
      <w:r>
        <w:t>Σας παραθέτω τον κωδικό του μαθήματος</w:t>
      </w:r>
      <w:r w:rsidRPr="00977C7D">
        <w:t>"</w:t>
      </w:r>
    </w:p>
    <w:p w14:paraId="03B5641E" w14:textId="77777777" w:rsidR="00885996" w:rsidRDefault="00885996" w:rsidP="00885996"/>
    <w:p w14:paraId="0ACC7A85" w14:textId="02BE7E11" w:rsidR="00977C7D" w:rsidRDefault="00977C7D" w:rsidP="00724167">
      <w:pPr>
        <w:pStyle w:val="ListParagraph"/>
      </w:pPr>
      <w:r w:rsidRPr="00977C7D">
        <w:t xml:space="preserve">Οδηγίες επιλογής προγράμματος σπουδών: </w:t>
      </w:r>
    </w:p>
    <w:p w14:paraId="60F707F9" w14:textId="77777777" w:rsidR="00C269DF" w:rsidRDefault="00C269DF" w:rsidP="006C5CB9">
      <w:pPr>
        <w:ind w:left="936"/>
      </w:pPr>
    </w:p>
    <w:p w14:paraId="46892D66" w14:textId="171CCE0E" w:rsidR="00977C7D" w:rsidRDefault="00977C7D" w:rsidP="006A4DBA">
      <w:pPr>
        <w:pStyle w:val="ListParagraph"/>
        <w:numPr>
          <w:ilvl w:val="0"/>
          <w:numId w:val="4"/>
        </w:numPr>
      </w:pPr>
      <w:r w:rsidRPr="00977C7D">
        <w:rPr>
          <w:b/>
          <w:bCs/>
        </w:rPr>
        <w:t>Χρήστης:</w:t>
      </w:r>
      <w:r w:rsidRPr="00977C7D">
        <w:t xml:space="preserve"> "</w:t>
      </w:r>
      <w:r w:rsidR="004D0A9E">
        <w:t>Π</w:t>
      </w:r>
      <w:r w:rsidR="00A11D4E">
        <w:t>όσα εξάμηνα έχει η σχολή</w:t>
      </w:r>
      <w:r w:rsidRPr="00977C7D">
        <w:t xml:space="preserve">;" </w:t>
      </w:r>
    </w:p>
    <w:p w14:paraId="2A4293C7" w14:textId="77777777" w:rsidR="00977C7D" w:rsidRDefault="00977C7D" w:rsidP="00BD6A47">
      <w:pPr>
        <w:ind w:left="1800"/>
      </w:pPr>
    </w:p>
    <w:p w14:paraId="4B215213" w14:textId="524C606A" w:rsidR="00977C7D" w:rsidRDefault="00977C7D" w:rsidP="006A4DBA">
      <w:pPr>
        <w:pStyle w:val="ListParagraph"/>
        <w:numPr>
          <w:ilvl w:val="0"/>
          <w:numId w:val="4"/>
        </w:numPr>
      </w:pPr>
      <w:r w:rsidRPr="00977C7D">
        <w:rPr>
          <w:b/>
          <w:bCs/>
        </w:rPr>
        <w:t>Πράκτορας:</w:t>
      </w:r>
      <w:r w:rsidRPr="00977C7D">
        <w:t xml:space="preserve"> "</w:t>
      </w:r>
      <w:r w:rsidR="00A11D4E">
        <w:t>Η σχολή έχει Χ εξάμηνα</w:t>
      </w:r>
      <w:r w:rsidR="00A11D4E" w:rsidRPr="00977C7D">
        <w:t>"</w:t>
      </w:r>
      <w:r w:rsidR="004D0A9E">
        <w:t>.</w:t>
      </w:r>
      <w:r w:rsidRPr="00977C7D">
        <w:t xml:space="preserve"> </w:t>
      </w:r>
    </w:p>
    <w:p w14:paraId="17B7B16A" w14:textId="77777777" w:rsidR="00977C7D" w:rsidRDefault="00977C7D" w:rsidP="004D0A9E"/>
    <w:p w14:paraId="443F9492" w14:textId="3B5D69C7" w:rsidR="00467166" w:rsidRDefault="005B1F17" w:rsidP="00F55525">
      <w:pPr>
        <w:ind w:firstLine="720"/>
      </w:pPr>
      <w:r w:rsidRPr="005B1F17">
        <w:t xml:space="preserve">Σε αυτό το παράδειγμα, ο διαλογικός πράκτορας αντιλαμβάνεται την ερώτηση του φοιτητή, αναγνωρίζει το μάθημα που αναφέρεται και παρέχει λεπτομερείς πληροφορίες για </w:t>
      </w:r>
      <w:r w:rsidR="009C3DC3">
        <w:t>τον κωδικό</w:t>
      </w:r>
      <w:r w:rsidRPr="005B1F17">
        <w:t xml:space="preserve"> του μαθήματος "Εισαγωγή στην Πληροφορική".</w:t>
      </w:r>
    </w:p>
    <w:p w14:paraId="18A9E4EC" w14:textId="250D9286" w:rsidR="00A550A2" w:rsidRDefault="00467166" w:rsidP="00260BC5">
      <w:pPr>
        <w:ind w:firstLine="720"/>
      </w:pPr>
      <w:r w:rsidRPr="00467166">
        <w:t>Ένας διαλογικός πράκτορας πρέπει να είναι εξοικειωμένος με την ποικιλία των εκφράσεων που μπορεί να χρησιμοποιήσουν οι φοιτητές, αλλά και με τον τρόπο που αυτές οι εκφράσεις μπορούν να αλληλεπιδρούν με το περιεχόμενο του μαθήματος. Συνεπώς, κατά το σχεδιασμό του διαλόγου, θα πρέπει να ληφθούν υπόψη οι διάφορες πτυχές της πληροφορίας που οι φοιτητές ενδέχεται να αναζητούν.</w:t>
      </w:r>
    </w:p>
    <w:p w14:paraId="734337E8" w14:textId="74C4A781" w:rsidR="00260BC5" w:rsidRDefault="00260BC5" w:rsidP="00260BC5"/>
    <w:p w14:paraId="375AF32E" w14:textId="1B24164F" w:rsidR="00260BC5" w:rsidRDefault="00260BC5" w:rsidP="00335575">
      <w:pPr>
        <w:pStyle w:val="Heading2"/>
        <w:rPr>
          <w:rFonts w:eastAsiaTheme="minorEastAsia"/>
        </w:rPr>
      </w:pPr>
      <w:bookmarkStart w:id="72" w:name="_Toc147133979"/>
      <w:r>
        <w:rPr>
          <w:rFonts w:eastAsiaTheme="minorEastAsia"/>
        </w:rPr>
        <w:t>Επίλογος</w:t>
      </w:r>
      <w:bookmarkEnd w:id="72"/>
    </w:p>
    <w:p w14:paraId="2F216435" w14:textId="1320F2DB" w:rsidR="00260BC5" w:rsidRDefault="00260BC5" w:rsidP="00260BC5"/>
    <w:p w14:paraId="322E3975" w14:textId="77777777" w:rsidR="00260BC5" w:rsidRDefault="00260BC5" w:rsidP="00260BC5">
      <w:pPr>
        <w:ind w:firstLine="576"/>
      </w:pPr>
      <w:r w:rsidRPr="00260BC5">
        <w:t xml:space="preserve">Συνοψίζοντας, ο λεπτομερής σχεδιασμός του διαλόγου για τον διαλογικό πράκτορα-βοηθό μαθήματος αποτελεί βασικό στοιχείο για τη δημιουργία μιας πλούσιας και ενδιαφέρουσας ακαδημαϊκής εμπειρίας για τους φοιτητές. Μέσω του επιμελούς σχεδιασμού του διαλόγου, οι φοιτητές θα μπορούν να αποκτήσουν εύκολη πρόσβαση σε απαραίτητες πληροφορίες για τα μαθήματα, το πρόγραμμα σπουδών και άλλες ακαδημαϊκές λεπτομέρειες. </w:t>
      </w:r>
    </w:p>
    <w:p w14:paraId="05A4D5EB" w14:textId="568D7662" w:rsidR="00260BC5" w:rsidRDefault="00260BC5" w:rsidP="00260BC5">
      <w:pPr>
        <w:ind w:firstLine="576"/>
      </w:pPr>
      <w:r w:rsidRPr="00260BC5">
        <w:lastRenderedPageBreak/>
        <w:t xml:space="preserve">Ο διαλογικός πράκτορας, χάρη στην χρήση προηγμένων τεχνολογιών, θα παρέχει εξατομικευμένες απαντήσεις και οδηγίες, συμβάλλοντας στην περαιτέρω </w:t>
      </w:r>
      <w:r w:rsidR="000410DA">
        <w:t>εξέλιξη</w:t>
      </w:r>
      <w:r w:rsidRPr="00260BC5">
        <w:t xml:space="preserve"> των φοιτητών. Μέσω της επικοινωνίας με πολυμέσα, οι φοιτητές θα αποκομίσουν πιο συγκεκριμένες και οπτικοποιημένες γνώσεις, ενώ η ενίσχυση της ατομικής εκπαίδευσης θα επιτρέπει την προσαρμογή του μαθήματος στις ανάγκες και τις αντιλήψεις του κάθε φοιτητή. </w:t>
      </w:r>
    </w:p>
    <w:p w14:paraId="254DBADD" w14:textId="3940291B" w:rsidR="00260BC5" w:rsidRDefault="00260BC5" w:rsidP="00260BC5">
      <w:pPr>
        <w:ind w:firstLine="576"/>
      </w:pPr>
      <w:r w:rsidRPr="00260BC5">
        <w:t xml:space="preserve">Τέλος, ο διαλογικός πράκτορας θα αποτελεί έναν ευέλικτο και </w:t>
      </w:r>
      <w:r w:rsidR="000410DA">
        <w:t>διο</w:t>
      </w:r>
      <w:r w:rsidRPr="00260BC5">
        <w:t xml:space="preserve">ορατικό εκπαιδευτικό σύμβουλο, ικανό να προσαρμοστεί σε νέες ερωτήσεις και ανάγκες των φοιτητών. Μέσα από αυτή τη διαδικασία, ο διαλογικός πράκτορας δεν </w:t>
      </w:r>
      <w:r w:rsidR="000410DA">
        <w:t>παρέχει απλώς</w:t>
      </w:r>
      <w:r w:rsidRPr="00260BC5">
        <w:t xml:space="preserve"> απαντήσεις, αλλά συμβάλλει στην ανάπτυξη των δεξιοτήτων και της αυτονομίας των φοιτητών, δημιουργώντας μια ενδιαφέρουσα και ενδελεχή ακαδημαϊκή εμπειρία. </w:t>
      </w:r>
    </w:p>
    <w:p w14:paraId="7211643E" w14:textId="1FAF5B49" w:rsidR="00260BC5" w:rsidRPr="00260BC5" w:rsidRDefault="00260BC5" w:rsidP="00260BC5">
      <w:pPr>
        <w:ind w:firstLine="576"/>
      </w:pPr>
      <w:r w:rsidRPr="00260BC5">
        <w:t>Με τον σχεδιασμό αυτό, ο διαλογικός πράκτορας αναδεικνύεται ως ένας πολύτιμος σύμμαχος στην πορεία των φοιτητών προς την ακαδημαϊκή τους επιτυχία.</w:t>
      </w:r>
    </w:p>
    <w:p w14:paraId="17F33629" w14:textId="22899C64" w:rsidR="00BA582B" w:rsidRDefault="00150793">
      <w:pPr>
        <w:spacing w:after="160" w:line="259" w:lineRule="auto"/>
        <w:jc w:val="left"/>
      </w:pPr>
      <w:r>
        <w:br w:type="page"/>
      </w:r>
    </w:p>
    <w:p w14:paraId="39691641" w14:textId="673CDDE2" w:rsidR="00200AC3" w:rsidRDefault="0034217C" w:rsidP="00200AC3">
      <w:pPr>
        <w:pStyle w:val="Heading1"/>
      </w:pPr>
      <w:bookmarkStart w:id="73" w:name="_Toc147133980"/>
      <w:r w:rsidRPr="0034217C">
        <w:lastRenderedPageBreak/>
        <w:t xml:space="preserve">Υλοποίηση της </w:t>
      </w:r>
      <w:r w:rsidR="000F615A">
        <w:t>Ε</w:t>
      </w:r>
      <w:r w:rsidRPr="0034217C">
        <w:t>φαρμογής</w:t>
      </w:r>
      <w:bookmarkEnd w:id="73"/>
    </w:p>
    <w:p w14:paraId="25190643" w14:textId="77777777" w:rsidR="000F615A" w:rsidRPr="000F615A" w:rsidRDefault="000F615A" w:rsidP="000F615A">
      <w:pPr>
        <w:rPr>
          <w:lang w:eastAsia="en-US"/>
        </w:rPr>
      </w:pPr>
    </w:p>
    <w:p w14:paraId="0F877B88" w14:textId="0456EE5D" w:rsidR="00200AC3" w:rsidRDefault="00F5121C" w:rsidP="00200AC3">
      <w:pPr>
        <w:ind w:firstLine="432"/>
      </w:pPr>
      <w:r w:rsidRPr="00F5121C">
        <w:t xml:space="preserve">Σε αυτό το κεφάλαιο, παρουσιάζεται λεπτομερώς η διαδικασία ανάπτυξης της εφαρμογής </w:t>
      </w:r>
      <w:r>
        <w:t>του φοιτητικού διαλογικού πράκτορα</w:t>
      </w:r>
      <w:r w:rsidRPr="00F5121C">
        <w:t xml:space="preserve">, από τη δημιουργία της βάσης δεδομένων μέχρι την </w:t>
      </w:r>
      <w:r>
        <w:t xml:space="preserve">ανάπτυξη του </w:t>
      </w:r>
      <w:r w:rsidRPr="000F615A">
        <w:rPr>
          <w:i/>
          <w:iCs/>
          <w:lang w:val="en-US"/>
        </w:rPr>
        <w:t>DialogFlow</w:t>
      </w:r>
      <w:r w:rsidRPr="00F5121C">
        <w:t>. Παρακάτω παρουσιάζονται τα βήματα που ακολουθήθηκαν για την υλοποίηση της εφαρμογής.</w:t>
      </w:r>
    </w:p>
    <w:p w14:paraId="5B9AC18F" w14:textId="77777777" w:rsidR="00200AC3" w:rsidRDefault="00200AC3" w:rsidP="00200AC3"/>
    <w:p w14:paraId="12335341" w14:textId="0869F014" w:rsidR="00146FFE" w:rsidRDefault="00F5121C" w:rsidP="00335575">
      <w:pPr>
        <w:pStyle w:val="Heading2"/>
      </w:pPr>
      <w:bookmarkStart w:id="74" w:name="_Toc147133981"/>
      <w:r w:rsidRPr="00F5121C">
        <w:t>Δημιουργία Βάσης Δεδομένων</w:t>
      </w:r>
      <w:bookmarkEnd w:id="74"/>
    </w:p>
    <w:p w14:paraId="5FC759B5" w14:textId="77777777" w:rsidR="008A3572" w:rsidRPr="008A3572" w:rsidRDefault="008A3572" w:rsidP="008A3572">
      <w:pPr>
        <w:rPr>
          <w:lang w:eastAsia="en-US"/>
        </w:rPr>
      </w:pPr>
    </w:p>
    <w:p w14:paraId="329BE391" w14:textId="77777777" w:rsidR="008A3572" w:rsidRDefault="008A3572" w:rsidP="00200AC3">
      <w:pPr>
        <w:ind w:firstLine="576"/>
      </w:pPr>
      <w:r w:rsidRPr="008A3572">
        <w:t xml:space="preserve">Σε αυτή την ενότητα, παρουσιάζουμε τη διαδικασία δημιουργίας της βάσης δεδομένων που χρησιμοποιείται για την αποθήκευση πληροφοριών σχετικά με τα μαθήματα της σχολής μας. Για τον σκοπό αυτό, επιλέξαμε την χρήση του συστήματος διαχείρισης βάσης δεδομένων </w:t>
      </w:r>
      <w:r w:rsidRPr="000F615A">
        <w:rPr>
          <w:i/>
          <w:iCs/>
        </w:rPr>
        <w:t>MySQL</w:t>
      </w:r>
      <w:r w:rsidRPr="008A3572">
        <w:t xml:space="preserve">, καθώς προσφέρει μια αξιόπιστη και αποδοτική λύση για την αποθήκευση και οργάνωση των δεδομένων μας. </w:t>
      </w:r>
    </w:p>
    <w:p w14:paraId="48AA585E" w14:textId="77777777" w:rsidR="008A3572" w:rsidRDefault="008A3572" w:rsidP="00200AC3">
      <w:pPr>
        <w:ind w:firstLine="576"/>
      </w:pPr>
    </w:p>
    <w:p w14:paraId="57D19CC5" w14:textId="4C12060A" w:rsidR="008A3572" w:rsidRDefault="008A3572" w:rsidP="000F615A">
      <w:pPr>
        <w:ind w:firstLine="576"/>
      </w:pPr>
      <w:r w:rsidRPr="008A3572">
        <w:t xml:space="preserve">Η βάση δεδομένων μας αποτελείται από </w:t>
      </w:r>
      <w:r w:rsidR="00AC1EE0">
        <w:t>ένα</w:t>
      </w:r>
      <w:r w:rsidRPr="008A3572">
        <w:t xml:space="preserve"> πίνακ</w:t>
      </w:r>
      <w:r w:rsidR="00AC1EE0">
        <w:t>α</w:t>
      </w:r>
      <w:r w:rsidRPr="008A3572">
        <w:t xml:space="preserve">, </w:t>
      </w:r>
      <w:r w:rsidR="00AC1EE0">
        <w:t xml:space="preserve">με όνομα </w:t>
      </w:r>
      <w:r w:rsidR="00AC1EE0">
        <w:rPr>
          <w:lang w:val="en-US"/>
        </w:rPr>
        <w:t>course</w:t>
      </w:r>
      <w:r w:rsidR="00AC1EE0">
        <w:t xml:space="preserve">. </w:t>
      </w:r>
      <w:r w:rsidRPr="008A3572">
        <w:t xml:space="preserve">Ας δούμε πιο αναλυτικά το σχήμα αυτής της βάσης δεδομένων: </w:t>
      </w:r>
    </w:p>
    <w:p w14:paraId="0334183D" w14:textId="7C325CBC" w:rsidR="008A3572" w:rsidRDefault="008A3572" w:rsidP="00E81D7A">
      <w:pPr>
        <w:ind w:firstLine="576"/>
      </w:pPr>
      <w:r w:rsidRPr="008A3572">
        <w:t xml:space="preserve">Πίνακας </w:t>
      </w:r>
      <w:r w:rsidR="00AC1EE0" w:rsidRPr="000F615A">
        <w:rPr>
          <w:b/>
          <w:bCs/>
          <w:lang w:val="en-US"/>
        </w:rPr>
        <w:t>course</w:t>
      </w:r>
      <w:r w:rsidR="00784F8A" w:rsidRPr="000F615A">
        <w:rPr>
          <w:b/>
          <w:bCs/>
          <w:lang w:val="en-US"/>
        </w:rPr>
        <w:t>s</w:t>
      </w:r>
      <w:r w:rsidRPr="000F615A">
        <w:rPr>
          <w:b/>
          <w:bCs/>
        </w:rPr>
        <w:t>:</w:t>
      </w:r>
      <w:r w:rsidRPr="008A3572">
        <w:t xml:space="preserve"> </w:t>
      </w:r>
    </w:p>
    <w:p w14:paraId="6F9FA464" w14:textId="79A1A63F" w:rsidR="008A3572" w:rsidRDefault="00790CB5" w:rsidP="00724167">
      <w:pPr>
        <w:pStyle w:val="ListParagraph"/>
      </w:pPr>
      <w:r>
        <w:rPr>
          <w:b/>
          <w:bCs/>
          <w:lang w:val="en-US"/>
        </w:rPr>
        <w:t>c</w:t>
      </w:r>
      <w:r w:rsidR="00282717">
        <w:rPr>
          <w:b/>
          <w:bCs/>
          <w:lang w:val="en-US"/>
        </w:rPr>
        <w:t>ourse</w:t>
      </w:r>
      <w:r w:rsidR="00282717" w:rsidRPr="00790CB5">
        <w:rPr>
          <w:b/>
          <w:bCs/>
        </w:rPr>
        <w:t>_</w:t>
      </w:r>
      <w:r w:rsidR="00282717">
        <w:rPr>
          <w:b/>
          <w:bCs/>
          <w:lang w:val="en-US"/>
        </w:rPr>
        <w:t>title</w:t>
      </w:r>
      <w:r w:rsidR="008A3572" w:rsidRPr="008A3572">
        <w:rPr>
          <w:b/>
          <w:bCs/>
        </w:rPr>
        <w:t>:</w:t>
      </w:r>
      <w:r w:rsidR="008A3572" w:rsidRPr="008A3572">
        <w:t xml:space="preserve"> Αυτό το πεδίο περιέχει το όνομα του μαθήματος. Είναι ένα πεδίο κειμένου με μέγιστο μήκος </w:t>
      </w:r>
      <w:r w:rsidR="00DA498C" w:rsidRPr="00DA498C">
        <w:t>255</w:t>
      </w:r>
      <w:r w:rsidR="008A3572" w:rsidRPr="008A3572">
        <w:t xml:space="preserve"> χαρακτήρων</w:t>
      </w:r>
      <w:r w:rsidR="00DA498C" w:rsidRPr="00DA498C">
        <w:t xml:space="preserve"> </w:t>
      </w:r>
      <w:r w:rsidR="00DA498C">
        <w:t>για τυχόν προβλήματα που μπορεί να συναντηθούν σε μαθήματα με μεγάλο μήκος τίτλου</w:t>
      </w:r>
      <w:r w:rsidR="008A3572" w:rsidRPr="008A3572">
        <w:t xml:space="preserve">. </w:t>
      </w:r>
    </w:p>
    <w:p w14:paraId="4973C7C8" w14:textId="77777777" w:rsidR="00E81D7A" w:rsidRDefault="00E81D7A" w:rsidP="00E81D7A">
      <w:pPr>
        <w:pStyle w:val="ListParagraph"/>
        <w:numPr>
          <w:ilvl w:val="0"/>
          <w:numId w:val="0"/>
        </w:numPr>
        <w:ind w:left="936"/>
      </w:pPr>
    </w:p>
    <w:p w14:paraId="6B74F3D9" w14:textId="70DA1698" w:rsidR="00E81D7A" w:rsidRDefault="00E81D7A" w:rsidP="00E81D7A">
      <w:pPr>
        <w:pStyle w:val="ListParagraph"/>
      </w:pPr>
      <w:r w:rsidRPr="006C5CB9">
        <w:rPr>
          <w:b/>
          <w:bCs/>
        </w:rPr>
        <w:t>id:</w:t>
      </w:r>
      <w:r w:rsidRPr="008A3572">
        <w:t xml:space="preserve"> Αυτός είναι ένας αυξανόμενος αριθμητικός αναγνωριστικός αριθμός που χρησιμοποιείται για να αναγνωρίσει μοναδικά κάθε μάθημα. Είναι το κύριο πεδίο που το προσδιορίζει. </w:t>
      </w:r>
    </w:p>
    <w:p w14:paraId="5DA56B9B" w14:textId="77777777" w:rsidR="00784F8A" w:rsidRPr="00784F8A" w:rsidRDefault="00784F8A" w:rsidP="00C50549">
      <w:pPr>
        <w:ind w:left="720"/>
      </w:pPr>
    </w:p>
    <w:p w14:paraId="4C241A60" w14:textId="4A1A14BF" w:rsidR="00A44F47" w:rsidRDefault="00784F8A" w:rsidP="00724167">
      <w:pPr>
        <w:pStyle w:val="ListParagraph"/>
      </w:pPr>
      <w:r>
        <w:rPr>
          <w:b/>
          <w:bCs/>
          <w:lang w:val="en-US"/>
        </w:rPr>
        <w:t>course</w:t>
      </w:r>
      <w:r w:rsidRPr="00784F8A">
        <w:rPr>
          <w:b/>
          <w:bCs/>
        </w:rPr>
        <w:t>_</w:t>
      </w:r>
      <w:r>
        <w:rPr>
          <w:b/>
          <w:bCs/>
          <w:lang w:val="en-US"/>
        </w:rPr>
        <w:t>code</w:t>
      </w:r>
      <w:r w:rsidR="008A3572" w:rsidRPr="00A44F47">
        <w:rPr>
          <w:b/>
          <w:bCs/>
        </w:rPr>
        <w:t>:</w:t>
      </w:r>
      <w:r w:rsidR="008A3572" w:rsidRPr="008A3572">
        <w:t xml:space="preserve"> </w:t>
      </w:r>
      <w:r w:rsidRPr="008A3572">
        <w:t>Αυτό το πεδίο περιέχει τον κωδικό του μαθήματος</w:t>
      </w:r>
      <w:r w:rsidRPr="00784F8A">
        <w:t>.</w:t>
      </w:r>
      <w:r>
        <w:t xml:space="preserve"> Κάθε μάθημα έχει ένα μοναδικό κωδικό στον πίνακα σπουδών.</w:t>
      </w:r>
    </w:p>
    <w:p w14:paraId="252542BC" w14:textId="77777777" w:rsidR="00A44F47" w:rsidRDefault="00A44F47" w:rsidP="00BD6A47">
      <w:pPr>
        <w:ind w:left="936"/>
      </w:pPr>
    </w:p>
    <w:p w14:paraId="5731551D" w14:textId="39434603" w:rsidR="00A44F47" w:rsidRDefault="00784F8A" w:rsidP="00724167">
      <w:pPr>
        <w:pStyle w:val="ListParagraph"/>
      </w:pPr>
      <w:r>
        <w:rPr>
          <w:b/>
          <w:bCs/>
          <w:lang w:val="en-US"/>
        </w:rPr>
        <w:t>semester</w:t>
      </w:r>
      <w:r w:rsidR="008A3572" w:rsidRPr="00A44F47">
        <w:rPr>
          <w:b/>
          <w:bCs/>
        </w:rPr>
        <w:t>:</w:t>
      </w:r>
      <w:r w:rsidR="008A3572" w:rsidRPr="008A3572">
        <w:t xml:space="preserve"> </w:t>
      </w:r>
      <w:r w:rsidRPr="008A3572">
        <w:t>Εδώ καταχωρείται το εξάμηνο κατά το οποίο διδάσκεται το μάθημα.</w:t>
      </w:r>
    </w:p>
    <w:p w14:paraId="1F19C0DF" w14:textId="77777777" w:rsidR="00A44F47" w:rsidRDefault="00A44F47" w:rsidP="00BD6A47">
      <w:pPr>
        <w:ind w:left="720"/>
      </w:pPr>
    </w:p>
    <w:p w14:paraId="4B73CDD7" w14:textId="7987D484" w:rsidR="00A44F47" w:rsidRDefault="00981CEF" w:rsidP="00724167">
      <w:pPr>
        <w:pStyle w:val="ListParagraph"/>
      </w:pPr>
      <w:r>
        <w:rPr>
          <w:b/>
          <w:bCs/>
          <w:lang w:val="en-US"/>
        </w:rPr>
        <w:t>sourse</w:t>
      </w:r>
      <w:r w:rsidRPr="00981CEF">
        <w:rPr>
          <w:b/>
          <w:bCs/>
        </w:rPr>
        <w:t>_</w:t>
      </w:r>
      <w:r>
        <w:rPr>
          <w:b/>
          <w:bCs/>
          <w:lang w:val="en-US"/>
        </w:rPr>
        <w:t>type</w:t>
      </w:r>
      <w:r w:rsidR="008A3572" w:rsidRPr="00A44F47">
        <w:rPr>
          <w:b/>
          <w:bCs/>
        </w:rPr>
        <w:t>:</w:t>
      </w:r>
      <w:r w:rsidR="008A3572" w:rsidRPr="008A3572">
        <w:t xml:space="preserve"> Εδώ καταχωρείται </w:t>
      </w:r>
      <w:r w:rsidR="00ED71BD">
        <w:t>ο τύπος του μαθήματος για</w:t>
      </w:r>
      <w:r w:rsidR="008A3572" w:rsidRPr="008A3572">
        <w:t xml:space="preserve"> το</w:t>
      </w:r>
      <w:r w:rsidR="00ED71BD">
        <w:t xml:space="preserve"> κάθε</w:t>
      </w:r>
      <w:r w:rsidR="008A3572" w:rsidRPr="008A3572">
        <w:t xml:space="preserve"> μάθημα. </w:t>
      </w:r>
      <w:r w:rsidR="00D4128D">
        <w:t xml:space="preserve">Για παράδειγμα αν το μάθημα είναι γενικού τύπου, δηλαδή για όλες τις </w:t>
      </w:r>
      <w:r w:rsidR="00D4128D" w:rsidRPr="00D4128D">
        <w:t>κατευθύνσεις</w:t>
      </w:r>
      <w:r w:rsidR="00D4128D">
        <w:t xml:space="preserve"> ή αν είναι ειδικού τύπου δηλαδή για ορισμένες </w:t>
      </w:r>
      <w:r w:rsidR="00D4128D" w:rsidRPr="00D4128D">
        <w:t>κατευθύνσεις</w:t>
      </w:r>
      <w:r w:rsidR="00675186">
        <w:t>.</w:t>
      </w:r>
    </w:p>
    <w:p w14:paraId="5322429D" w14:textId="77777777" w:rsidR="00A44F47" w:rsidRDefault="00A44F47" w:rsidP="00BD6A47">
      <w:pPr>
        <w:ind w:left="720"/>
      </w:pPr>
    </w:p>
    <w:p w14:paraId="5810D1F8" w14:textId="0A7ACF83" w:rsidR="00A44F47" w:rsidRDefault="00675186" w:rsidP="00724167">
      <w:pPr>
        <w:pStyle w:val="ListParagraph"/>
      </w:pPr>
      <w:r>
        <w:rPr>
          <w:b/>
          <w:bCs/>
          <w:lang w:val="en-US"/>
        </w:rPr>
        <w:t>lectures</w:t>
      </w:r>
      <w:r w:rsidR="008A3572" w:rsidRPr="00A44F47">
        <w:rPr>
          <w:b/>
          <w:bCs/>
        </w:rPr>
        <w:t>:</w:t>
      </w:r>
      <w:r w:rsidR="008A3572" w:rsidRPr="008A3572">
        <w:t xml:space="preserve"> </w:t>
      </w:r>
      <w:r w:rsidRPr="008A3572">
        <w:t>Ο αριθμός των ωρών διδασκαλίας ανά εβδομάδα.</w:t>
      </w:r>
    </w:p>
    <w:p w14:paraId="34DFC0AA" w14:textId="77777777" w:rsidR="00A44F47" w:rsidRDefault="00A44F47" w:rsidP="00BD6A47">
      <w:pPr>
        <w:ind w:left="720"/>
      </w:pPr>
    </w:p>
    <w:p w14:paraId="66BF18F6" w14:textId="250BF3BE" w:rsidR="00A44F47" w:rsidRDefault="00734183" w:rsidP="00724167">
      <w:pPr>
        <w:pStyle w:val="ListParagraph"/>
      </w:pPr>
      <w:r w:rsidRPr="00A44F47">
        <w:rPr>
          <w:b/>
          <w:bCs/>
        </w:rPr>
        <w:t>ects</w:t>
      </w:r>
      <w:r w:rsidR="008A3572" w:rsidRPr="00A44F47">
        <w:rPr>
          <w:b/>
          <w:bCs/>
        </w:rPr>
        <w:t>:</w:t>
      </w:r>
      <w:r w:rsidR="008A3572" w:rsidRPr="008A3572">
        <w:t xml:space="preserve"> </w:t>
      </w:r>
      <w:r w:rsidRPr="008A3572">
        <w:t xml:space="preserve">Οι </w:t>
      </w:r>
      <w:r w:rsidRPr="006C5CB9">
        <w:rPr>
          <w:i/>
          <w:iCs/>
        </w:rPr>
        <w:t>ECTS</w:t>
      </w:r>
      <w:r w:rsidRPr="008A3572">
        <w:t xml:space="preserve"> μονάδες που αντιστοιχούν στο μάθημα</w:t>
      </w:r>
      <w:r w:rsidR="008A3572" w:rsidRPr="008A3572">
        <w:t>.</w:t>
      </w:r>
      <w:r w:rsidR="00707017" w:rsidRPr="00707017">
        <w:t xml:space="preserve"> </w:t>
      </w:r>
      <w:r w:rsidR="00707017">
        <w:t>Είναι ο βαθμός συντελεστή του κάθε μαθήματος.</w:t>
      </w:r>
      <w:r w:rsidR="008A3572" w:rsidRPr="008A3572">
        <w:t xml:space="preserve"> </w:t>
      </w:r>
    </w:p>
    <w:p w14:paraId="6C402A9C" w14:textId="77777777" w:rsidR="00A44F47" w:rsidRDefault="00A44F47" w:rsidP="00BD6A47">
      <w:pPr>
        <w:ind w:left="720"/>
      </w:pPr>
    </w:p>
    <w:p w14:paraId="0820FE22" w14:textId="582DBD54" w:rsidR="00A44F47" w:rsidRDefault="00394435" w:rsidP="00724167">
      <w:pPr>
        <w:pStyle w:val="ListParagraph"/>
      </w:pPr>
      <w:r>
        <w:rPr>
          <w:b/>
          <w:bCs/>
          <w:lang w:val="en-US"/>
        </w:rPr>
        <w:t>instructors</w:t>
      </w:r>
      <w:r w:rsidR="008A3572" w:rsidRPr="00A44F47">
        <w:rPr>
          <w:b/>
          <w:bCs/>
        </w:rPr>
        <w:t>:</w:t>
      </w:r>
      <w:r w:rsidR="008A3572" w:rsidRPr="008A3572">
        <w:t xml:space="preserve"> </w:t>
      </w:r>
      <w:r w:rsidRPr="008A3572">
        <w:t>Το όνομα του διδάσκοντα του μαθήματος</w:t>
      </w:r>
      <w:r>
        <w:t>.</w:t>
      </w:r>
    </w:p>
    <w:p w14:paraId="374098C0" w14:textId="77777777" w:rsidR="00A44F47" w:rsidRDefault="00A44F47" w:rsidP="00BD6A47">
      <w:pPr>
        <w:ind w:left="720"/>
      </w:pPr>
    </w:p>
    <w:p w14:paraId="5945548F" w14:textId="7ACF60FC" w:rsidR="00A44F47" w:rsidRDefault="0078397A" w:rsidP="00724167">
      <w:pPr>
        <w:pStyle w:val="ListParagraph"/>
      </w:pPr>
      <w:r>
        <w:rPr>
          <w:b/>
          <w:bCs/>
          <w:lang w:val="en-US"/>
        </w:rPr>
        <w:t>course</w:t>
      </w:r>
      <w:r w:rsidRPr="0078397A">
        <w:rPr>
          <w:b/>
          <w:bCs/>
        </w:rPr>
        <w:t>_</w:t>
      </w:r>
      <w:r>
        <w:rPr>
          <w:b/>
          <w:bCs/>
          <w:lang w:val="en-US"/>
        </w:rPr>
        <w:t>webpage</w:t>
      </w:r>
      <w:r w:rsidR="008A3572" w:rsidRPr="00A44F47">
        <w:rPr>
          <w:b/>
          <w:bCs/>
        </w:rPr>
        <w:t>:</w:t>
      </w:r>
      <w:r w:rsidR="008A3572" w:rsidRPr="008A3572">
        <w:t xml:space="preserve"> </w:t>
      </w:r>
      <w:r>
        <w:t>Ο σύνδεσμος του αντίστοιχου μαθήματος αν υπάρχει</w:t>
      </w:r>
      <w:r w:rsidR="008A3572" w:rsidRPr="008A3572">
        <w:t xml:space="preserve">. </w:t>
      </w:r>
    </w:p>
    <w:p w14:paraId="44FEEE93" w14:textId="77777777" w:rsidR="00A44F47" w:rsidRDefault="00A44F47" w:rsidP="00A44F47"/>
    <w:p w14:paraId="559CEBDB" w14:textId="04A02F1F" w:rsidR="00A44F47" w:rsidRDefault="0078397A" w:rsidP="00724167">
      <w:pPr>
        <w:pStyle w:val="ListParagraph"/>
      </w:pPr>
      <w:r>
        <w:rPr>
          <w:b/>
          <w:bCs/>
          <w:lang w:val="en-US"/>
        </w:rPr>
        <w:t>educational</w:t>
      </w:r>
      <w:r w:rsidRPr="0078397A">
        <w:rPr>
          <w:b/>
          <w:bCs/>
        </w:rPr>
        <w:t>_</w:t>
      </w:r>
      <w:r w:rsidRPr="006C5CB9">
        <w:rPr>
          <w:b/>
          <w:bCs/>
          <w:lang w:val="en-US"/>
        </w:rPr>
        <w:t>goals</w:t>
      </w:r>
      <w:r w:rsidR="008A3572" w:rsidRPr="006C5CB9">
        <w:rPr>
          <w:b/>
          <w:bCs/>
        </w:rPr>
        <w:t>:</w:t>
      </w:r>
      <w:r w:rsidR="000410DA">
        <w:rPr>
          <w:b/>
          <w:bCs/>
        </w:rPr>
        <w:t xml:space="preserve"> </w:t>
      </w:r>
      <w:r w:rsidRPr="006C5CB9">
        <w:t>Τι</w:t>
      </w:r>
      <w:r>
        <w:t xml:space="preserve"> ακριβώς πρόκειται να πετύχει κάποιος μετά το πέρας διδασκαλίας του αντίστοιχου μαθήματος</w:t>
      </w:r>
      <w:r w:rsidR="008A3572" w:rsidRPr="008A3572">
        <w:t xml:space="preserve">. </w:t>
      </w:r>
    </w:p>
    <w:p w14:paraId="5DABC647" w14:textId="77777777" w:rsidR="00A44F47" w:rsidRDefault="00A44F47" w:rsidP="00BD6A47">
      <w:pPr>
        <w:ind w:left="720"/>
      </w:pPr>
    </w:p>
    <w:p w14:paraId="29BFF19B" w14:textId="6C1FB625" w:rsidR="00A44F47" w:rsidRDefault="00074E03" w:rsidP="00724167">
      <w:pPr>
        <w:pStyle w:val="ListParagraph"/>
      </w:pPr>
      <w:r>
        <w:rPr>
          <w:b/>
          <w:bCs/>
          <w:lang w:val="en-US"/>
        </w:rPr>
        <w:t>course</w:t>
      </w:r>
      <w:r w:rsidRPr="00074E03">
        <w:rPr>
          <w:b/>
          <w:bCs/>
        </w:rPr>
        <w:t>_</w:t>
      </w:r>
      <w:r w:rsidR="008A3572" w:rsidRPr="00A44F47">
        <w:rPr>
          <w:b/>
          <w:bCs/>
        </w:rPr>
        <w:t>content</w:t>
      </w:r>
      <w:r>
        <w:rPr>
          <w:b/>
          <w:bCs/>
          <w:lang w:val="en-US"/>
        </w:rPr>
        <w:t>s</w:t>
      </w:r>
      <w:r w:rsidR="008A3572" w:rsidRPr="00A44F47">
        <w:rPr>
          <w:b/>
          <w:bCs/>
        </w:rPr>
        <w:t>:</w:t>
      </w:r>
      <w:r w:rsidR="008A3572" w:rsidRPr="008A3572">
        <w:t xml:space="preserve"> Αυτό το πεδίο περιέχει το περιεχόμενο του μαθήματος. </w:t>
      </w:r>
    </w:p>
    <w:p w14:paraId="779DB221" w14:textId="77777777" w:rsidR="00A44F47" w:rsidRDefault="00A44F47" w:rsidP="00BD6A47">
      <w:pPr>
        <w:ind w:left="720"/>
      </w:pPr>
    </w:p>
    <w:p w14:paraId="1C571EAB" w14:textId="193BDF4C" w:rsidR="00A44F47" w:rsidRDefault="00074E03" w:rsidP="00724167">
      <w:pPr>
        <w:pStyle w:val="ListParagraph"/>
      </w:pPr>
      <w:r>
        <w:rPr>
          <w:b/>
          <w:bCs/>
          <w:lang w:val="en-US"/>
        </w:rPr>
        <w:t>teaching</w:t>
      </w:r>
      <w:r w:rsidRPr="00074E03">
        <w:rPr>
          <w:b/>
          <w:bCs/>
        </w:rPr>
        <w:t>_</w:t>
      </w:r>
      <w:r>
        <w:rPr>
          <w:b/>
          <w:bCs/>
          <w:lang w:val="en-US"/>
        </w:rPr>
        <w:t>method</w:t>
      </w:r>
      <w:r w:rsidR="008A3572" w:rsidRPr="00A44F47">
        <w:rPr>
          <w:b/>
          <w:bCs/>
        </w:rPr>
        <w:t>:</w:t>
      </w:r>
      <w:r w:rsidR="008A3572" w:rsidRPr="008A3572">
        <w:t xml:space="preserve"> Οι μέθοδοι διδασκαλίας που χρησιμοποιούνται. </w:t>
      </w:r>
      <w:r>
        <w:t>Για παράδειγμα κάποιο μάθημα μπορεί να διδάσκεται διαδικτυακά.</w:t>
      </w:r>
    </w:p>
    <w:p w14:paraId="50F5D6FE" w14:textId="77777777" w:rsidR="00A44F47" w:rsidRDefault="00A44F47" w:rsidP="00BD6A47">
      <w:pPr>
        <w:ind w:left="720"/>
      </w:pPr>
    </w:p>
    <w:p w14:paraId="20833F7E" w14:textId="0847775C" w:rsidR="00A44F47" w:rsidRDefault="008A3572" w:rsidP="00724167">
      <w:pPr>
        <w:pStyle w:val="ListParagraph"/>
      </w:pPr>
      <w:r w:rsidRPr="00A44F47">
        <w:rPr>
          <w:b/>
          <w:bCs/>
        </w:rPr>
        <w:t>student</w:t>
      </w:r>
      <w:r w:rsidR="00074E03">
        <w:rPr>
          <w:b/>
          <w:bCs/>
          <w:lang w:val="en-US"/>
        </w:rPr>
        <w:t>s</w:t>
      </w:r>
      <w:r w:rsidRPr="00A44F47">
        <w:rPr>
          <w:b/>
          <w:bCs/>
        </w:rPr>
        <w:t>_evaluation:</w:t>
      </w:r>
      <w:r w:rsidRPr="008A3572">
        <w:t xml:space="preserve"> Εδώ καταγράφονται </w:t>
      </w:r>
      <w:r w:rsidR="00074E03">
        <w:t>οι τρόποι με τους οποίους ένα φοιτητής θα εξεταστεί σε ένα μάθημα</w:t>
      </w:r>
      <w:r w:rsidRPr="008A3572">
        <w:t>.</w:t>
      </w:r>
      <w:r w:rsidR="00074E03">
        <w:t xml:space="preserve"> Για παράδειγμα, με γραπτές ή προφορικές εξετάσεις, με ερωτήσεις πολλαπλής επιλογής.</w:t>
      </w:r>
    </w:p>
    <w:p w14:paraId="7E81730D" w14:textId="55BAF044" w:rsidR="00A21222" w:rsidRDefault="00A21222" w:rsidP="00C50549">
      <w:pPr>
        <w:ind w:left="720"/>
      </w:pPr>
    </w:p>
    <w:p w14:paraId="7FA03F09" w14:textId="77777777" w:rsidR="006C5CB9" w:rsidRDefault="006C5CB9" w:rsidP="00C50549">
      <w:pPr>
        <w:ind w:left="720"/>
      </w:pPr>
    </w:p>
    <w:p w14:paraId="68AA53D9" w14:textId="42A77686" w:rsidR="009C0ABA" w:rsidRDefault="00A21222" w:rsidP="007F7A48">
      <w:pPr>
        <w:ind w:firstLine="360"/>
      </w:pPr>
      <w:r w:rsidRPr="00A21222">
        <w:t xml:space="preserve">Αυτή η βάση δεδομένων είναι κατάλληλη για την αποθήκευση λεπτομερών πληροφοριών για τα μαθήματα </w:t>
      </w:r>
      <w:r>
        <w:t>της σχολής</w:t>
      </w:r>
      <w:r w:rsidRPr="00A21222">
        <w:t xml:space="preserve">. Κάθε εγγραφή στον πίνακα </w:t>
      </w:r>
      <w:r w:rsidRPr="006C5CB9">
        <w:rPr>
          <w:i/>
          <w:iCs/>
        </w:rPr>
        <w:t>courses</w:t>
      </w:r>
      <w:r w:rsidRPr="00A21222">
        <w:t xml:space="preserve"> αντιστοιχεί σε ένα μάθημα και περιλαμβάνει </w:t>
      </w:r>
      <w:r>
        <w:t>βασικές πληροφορίες</w:t>
      </w:r>
      <w:r w:rsidRPr="00A21222">
        <w:t xml:space="preserve"> για </w:t>
      </w:r>
      <w:r>
        <w:t>ένα</w:t>
      </w:r>
      <w:r w:rsidRPr="00A21222">
        <w:t xml:space="preserve"> μάθημα.</w:t>
      </w:r>
      <w:r>
        <w:t xml:space="preserve"> Έπειτα, σε συνεργασία με τον </w:t>
      </w:r>
      <w:r w:rsidRPr="007F7A48">
        <w:rPr>
          <w:lang w:val="en-US"/>
        </w:rPr>
        <w:t>scrapper</w:t>
      </w:r>
      <w:r w:rsidRPr="00A21222">
        <w:t xml:space="preserve"> </w:t>
      </w:r>
      <w:r>
        <w:t xml:space="preserve">που δημιουργήθηκε για την αυτόματη άντληση των δεδομένων από την επίσημη ιστοσελίδα της σχολής, θα έρθει το </w:t>
      </w:r>
      <w:r w:rsidRPr="006C5CB9">
        <w:rPr>
          <w:i/>
          <w:iCs/>
          <w:lang w:val="en-US"/>
        </w:rPr>
        <w:t>DialogFlow</w:t>
      </w:r>
      <w:r w:rsidRPr="00A21222">
        <w:t xml:space="preserve"> </w:t>
      </w:r>
      <w:r>
        <w:t>έτσι ώστε να πλαισιώσει όλη αυτή την δουλε</w:t>
      </w:r>
      <w:r w:rsidR="00DF0635">
        <w:t>ιά</w:t>
      </w:r>
      <w:r>
        <w:t xml:space="preserve"> απαντώντας σε ερωτήματα φοιτητών σχετικά με το μάθημα που τους ενδιαφέρει.</w:t>
      </w:r>
    </w:p>
    <w:p w14:paraId="043B8BD9" w14:textId="77777777" w:rsidR="00D25071" w:rsidRDefault="00D25071" w:rsidP="00C50549">
      <w:pPr>
        <w:ind w:left="720"/>
      </w:pPr>
    </w:p>
    <w:p w14:paraId="66D5C223" w14:textId="52D15519" w:rsidR="00200AC3" w:rsidRDefault="009C0ABA" w:rsidP="00335575">
      <w:pPr>
        <w:pStyle w:val="Heading3"/>
      </w:pPr>
      <w:bookmarkStart w:id="75" w:name="_Toc147133982"/>
      <w:r>
        <w:t>Α</w:t>
      </w:r>
      <w:r w:rsidRPr="009C0ABA">
        <w:t>υτοματοποιημ</w:t>
      </w:r>
      <w:r>
        <w:t xml:space="preserve">ένη </w:t>
      </w:r>
      <w:r w:rsidR="006C5CB9">
        <w:t>Ε</w:t>
      </w:r>
      <w:r>
        <w:t xml:space="preserve">ισαγωγή </w:t>
      </w:r>
      <w:r w:rsidR="006C5CB9">
        <w:t>Δ</w:t>
      </w:r>
      <w:r>
        <w:t>εδομένων</w:t>
      </w:r>
      <w:bookmarkEnd w:id="75"/>
    </w:p>
    <w:p w14:paraId="7C3CBA7C" w14:textId="09214474" w:rsidR="009C0ABA" w:rsidRDefault="009C0ABA" w:rsidP="009C0ABA">
      <w:pPr>
        <w:rPr>
          <w:lang w:eastAsia="en-US"/>
        </w:rPr>
      </w:pPr>
    </w:p>
    <w:p w14:paraId="3A5A4E00" w14:textId="02A85E05" w:rsidR="003959D5" w:rsidRDefault="003959D5" w:rsidP="003959D5">
      <w:pPr>
        <w:ind w:left="576"/>
        <w:rPr>
          <w:b/>
          <w:bCs/>
          <w:sz w:val="36"/>
          <w:szCs w:val="36"/>
          <w:lang w:eastAsia="en-US"/>
        </w:rPr>
      </w:pPr>
      <w:r w:rsidRPr="003959D5">
        <w:rPr>
          <w:b/>
          <w:bCs/>
          <w:sz w:val="36"/>
          <w:szCs w:val="36"/>
          <w:lang w:eastAsia="en-US"/>
        </w:rPr>
        <w:t>Εισαγωγή</w:t>
      </w:r>
    </w:p>
    <w:p w14:paraId="102B89C9" w14:textId="77777777" w:rsidR="003959D5" w:rsidRPr="003959D5" w:rsidRDefault="003959D5" w:rsidP="003959D5">
      <w:pPr>
        <w:ind w:left="576"/>
        <w:rPr>
          <w:b/>
          <w:bCs/>
          <w:szCs w:val="22"/>
          <w:lang w:eastAsia="en-US"/>
        </w:rPr>
      </w:pPr>
    </w:p>
    <w:p w14:paraId="163FD456" w14:textId="5ECCDD99" w:rsidR="003959D5" w:rsidRDefault="003959D5" w:rsidP="003959D5">
      <w:pPr>
        <w:ind w:firstLine="576"/>
        <w:rPr>
          <w:szCs w:val="22"/>
          <w:lang w:eastAsia="en-US"/>
        </w:rPr>
      </w:pPr>
      <w:r w:rsidRPr="003959D5">
        <w:rPr>
          <w:szCs w:val="22"/>
          <w:lang w:eastAsia="en-US"/>
        </w:rPr>
        <w:t xml:space="preserve">Η αυτοματοποιημένη εισαγωγή δεδομένων μέσω </w:t>
      </w:r>
      <w:r w:rsidRPr="004437BA">
        <w:rPr>
          <w:i/>
          <w:iCs/>
          <w:szCs w:val="22"/>
          <w:lang w:eastAsia="en-US"/>
        </w:rPr>
        <w:t>web scraping</w:t>
      </w:r>
      <w:r w:rsidRPr="003959D5">
        <w:rPr>
          <w:szCs w:val="22"/>
          <w:lang w:eastAsia="en-US"/>
        </w:rPr>
        <w:t xml:space="preserve"> αποτελεί ισχυρό εργαλείο για τη συλλογή πληροφοριών από ιστοσελίδες και την αποθήκευσή τους σε μια βάση δεδομένων. Σε αυτήν την υποενότητα, θα εξετάσουμε </w:t>
      </w:r>
      <w:r w:rsidR="00F95CFF">
        <w:rPr>
          <w:szCs w:val="22"/>
          <w:lang w:eastAsia="en-US"/>
        </w:rPr>
        <w:t>τον δικό μας</w:t>
      </w:r>
      <w:r w:rsidRPr="003959D5">
        <w:rPr>
          <w:szCs w:val="22"/>
          <w:lang w:eastAsia="en-US"/>
        </w:rPr>
        <w:t xml:space="preserve"> </w:t>
      </w:r>
      <w:r w:rsidRPr="004437BA">
        <w:rPr>
          <w:i/>
          <w:iCs/>
          <w:szCs w:val="22"/>
          <w:lang w:eastAsia="en-US"/>
        </w:rPr>
        <w:t>web scraper</w:t>
      </w:r>
      <w:r w:rsidRPr="003959D5">
        <w:rPr>
          <w:szCs w:val="22"/>
          <w:lang w:eastAsia="en-US"/>
        </w:rPr>
        <w:t xml:space="preserve"> που συλλέγει πληροφορίες για μαθήματα από την ιστοσελίδα </w:t>
      </w:r>
      <w:r w:rsidR="00F95CFF">
        <w:rPr>
          <w:szCs w:val="22"/>
          <w:lang w:eastAsia="en-US"/>
        </w:rPr>
        <w:t>της</w:t>
      </w:r>
      <w:r w:rsidRPr="003959D5">
        <w:rPr>
          <w:szCs w:val="22"/>
          <w:lang w:eastAsia="en-US"/>
        </w:rPr>
        <w:t xml:space="preserve"> σχολής και τις αποθηκεύει σε μια βάση δεδομένων. Θα αναλύσουμε τον κώδικα και θα παρουσιάσουμε πιθανές επεκτάσεις και βελτιώσεις.</w:t>
      </w:r>
      <w:r w:rsidR="00F95CFF" w:rsidRPr="00F95CFF">
        <w:rPr>
          <w:szCs w:val="22"/>
          <w:lang w:eastAsia="en-US"/>
        </w:rPr>
        <w:t xml:space="preserve"> </w:t>
      </w:r>
    </w:p>
    <w:p w14:paraId="745E23F9" w14:textId="29FA99BB" w:rsidR="00F95CFF" w:rsidRDefault="00F95CFF" w:rsidP="003959D5">
      <w:pPr>
        <w:ind w:firstLine="576"/>
        <w:rPr>
          <w:szCs w:val="22"/>
          <w:lang w:eastAsia="en-US"/>
        </w:rPr>
      </w:pPr>
      <w:r>
        <w:rPr>
          <w:szCs w:val="22"/>
          <w:lang w:eastAsia="en-US"/>
        </w:rPr>
        <w:t xml:space="preserve">Ο κώδικάς μας </w:t>
      </w:r>
      <w:r w:rsidRPr="00F95CFF">
        <w:rPr>
          <w:szCs w:val="22"/>
          <w:lang w:eastAsia="en-US"/>
        </w:rPr>
        <w:t xml:space="preserve">πραγματοποιεί </w:t>
      </w:r>
      <w:r w:rsidRPr="004437BA">
        <w:rPr>
          <w:i/>
          <w:iCs/>
          <w:szCs w:val="22"/>
          <w:lang w:eastAsia="en-US"/>
        </w:rPr>
        <w:t>web scraping</w:t>
      </w:r>
      <w:r w:rsidRPr="00F95CFF">
        <w:rPr>
          <w:szCs w:val="22"/>
          <w:lang w:eastAsia="en-US"/>
        </w:rPr>
        <w:t xml:space="preserve"> από την ιστοσελίδα της σχολής </w:t>
      </w:r>
      <w:r w:rsidRPr="00F95CFF">
        <w:rPr>
          <w:szCs w:val="22"/>
          <w:u w:val="single"/>
          <w:lang w:eastAsia="en-US"/>
        </w:rPr>
        <w:t>https://www.iee.ihu.gr/en/udg_courses/,</w:t>
      </w:r>
      <w:r w:rsidRPr="00F95CFF">
        <w:rPr>
          <w:szCs w:val="22"/>
          <w:lang w:eastAsia="en-US"/>
        </w:rPr>
        <w:t xml:space="preserve"> συλλέγοντας πληροφορίες για διάφορα μαθήματα και αποθηκεύοντάς τες σε μια βάση δεδομένων </w:t>
      </w:r>
      <w:r w:rsidRPr="004437BA">
        <w:rPr>
          <w:i/>
          <w:iCs/>
          <w:szCs w:val="22"/>
          <w:lang w:eastAsia="en-US"/>
        </w:rPr>
        <w:t>MySQL</w:t>
      </w:r>
      <w:r w:rsidRPr="00F95CFF">
        <w:rPr>
          <w:szCs w:val="22"/>
          <w:lang w:eastAsia="en-US"/>
        </w:rPr>
        <w:t xml:space="preserve">. Ας αναλύσουμε τα βήματα που </w:t>
      </w:r>
      <w:r>
        <w:rPr>
          <w:szCs w:val="22"/>
          <w:lang w:eastAsia="en-US"/>
        </w:rPr>
        <w:t xml:space="preserve">ακολουθήθηκαν </w:t>
      </w:r>
      <w:r w:rsidR="009A6D02">
        <w:rPr>
          <w:szCs w:val="22"/>
          <w:lang w:eastAsia="en-US"/>
        </w:rPr>
        <w:t>περαιτέρω</w:t>
      </w:r>
      <w:r>
        <w:rPr>
          <w:szCs w:val="22"/>
          <w:lang w:eastAsia="en-US"/>
        </w:rPr>
        <w:t>.</w:t>
      </w:r>
    </w:p>
    <w:p w14:paraId="1680E464" w14:textId="3E1B1336" w:rsidR="00F95CFF" w:rsidRDefault="00F95CFF" w:rsidP="00F95CFF">
      <w:pPr>
        <w:ind w:firstLine="576"/>
        <w:jc w:val="center"/>
        <w:rPr>
          <w:szCs w:val="22"/>
          <w:lang w:eastAsia="en-US"/>
        </w:rPr>
      </w:pPr>
      <w:r>
        <w:rPr>
          <w:noProof/>
          <w:szCs w:val="22"/>
          <w:lang w:eastAsia="en-US"/>
        </w:rPr>
        <w:lastRenderedPageBreak/>
        <w:drawing>
          <wp:inline distT="0" distB="0" distL="0" distR="0" wp14:anchorId="59C34EE2" wp14:editId="10D11E40">
            <wp:extent cx="2647950" cy="406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340" cy="4069109"/>
                    </a:xfrm>
                    <a:prstGeom prst="rect">
                      <a:avLst/>
                    </a:prstGeom>
                    <a:noFill/>
                    <a:ln>
                      <a:noFill/>
                    </a:ln>
                  </pic:spPr>
                </pic:pic>
              </a:graphicData>
            </a:graphic>
          </wp:inline>
        </w:drawing>
      </w:r>
    </w:p>
    <w:p w14:paraId="6E0A5D8E" w14:textId="74B66D94" w:rsidR="00F95CFF" w:rsidRPr="00E81ECD" w:rsidRDefault="00AB09A5" w:rsidP="00F95CFF">
      <w:pPr>
        <w:ind w:firstLine="576"/>
        <w:jc w:val="center"/>
      </w:pPr>
      <w:r>
        <w:t xml:space="preserve">Εικόνα 6.1.1.1 </w:t>
      </w:r>
      <w:r>
        <w:rPr>
          <w:lang w:val="en-US"/>
        </w:rPr>
        <w:t>Python</w:t>
      </w:r>
      <w:r w:rsidRPr="00E81ECD">
        <w:t xml:space="preserve"> </w:t>
      </w:r>
      <w:r>
        <w:rPr>
          <w:lang w:val="en-US"/>
        </w:rPr>
        <w:t>Sc</w:t>
      </w:r>
      <w:bookmarkStart w:id="76" w:name="PythonScrapper1"/>
      <w:bookmarkEnd w:id="76"/>
      <w:r>
        <w:rPr>
          <w:lang w:val="en-US"/>
        </w:rPr>
        <w:t>rapping</w:t>
      </w:r>
      <w:r w:rsidRPr="00E81ECD">
        <w:t xml:space="preserve"> (1)</w:t>
      </w:r>
    </w:p>
    <w:p w14:paraId="2FBCC307" w14:textId="77777777" w:rsidR="00F95CFF" w:rsidRDefault="00F95CFF" w:rsidP="00F95CFF">
      <w:pPr>
        <w:ind w:firstLine="576"/>
        <w:jc w:val="center"/>
        <w:rPr>
          <w:szCs w:val="22"/>
          <w:lang w:eastAsia="en-US"/>
        </w:rPr>
      </w:pPr>
    </w:p>
    <w:p w14:paraId="259556AA" w14:textId="79429023" w:rsidR="00F95CFF" w:rsidRDefault="00F95CFF" w:rsidP="003959D5">
      <w:pPr>
        <w:ind w:firstLine="576"/>
        <w:rPr>
          <w:szCs w:val="22"/>
          <w:lang w:eastAsia="en-US"/>
        </w:rPr>
      </w:pPr>
      <w:r w:rsidRPr="00F95CFF">
        <w:rPr>
          <w:szCs w:val="22"/>
          <w:lang w:eastAsia="en-US"/>
        </w:rPr>
        <w:t>Αρχικά, ο κώδικας</w:t>
      </w:r>
      <w:r>
        <w:rPr>
          <w:szCs w:val="22"/>
          <w:lang w:eastAsia="en-US"/>
        </w:rPr>
        <w:t xml:space="preserve"> όπως φαίνεται και στην φωτογραφία</w:t>
      </w:r>
      <w:r w:rsidRPr="00F95CFF">
        <w:rPr>
          <w:szCs w:val="22"/>
          <w:lang w:eastAsia="en-US"/>
        </w:rPr>
        <w:t xml:space="preserve"> </w:t>
      </w:r>
      <w:r>
        <w:rPr>
          <w:szCs w:val="22"/>
          <w:lang w:eastAsia="en-US"/>
        </w:rPr>
        <w:t xml:space="preserve">κάνει </w:t>
      </w:r>
      <w:r w:rsidRPr="00861CF3">
        <w:rPr>
          <w:i/>
          <w:iCs/>
          <w:szCs w:val="22"/>
          <w:lang w:val="en-US" w:eastAsia="en-US"/>
        </w:rPr>
        <w:t>Import</w:t>
      </w:r>
      <w:r w:rsidRPr="00F95CFF">
        <w:rPr>
          <w:szCs w:val="22"/>
          <w:lang w:eastAsia="en-US"/>
        </w:rPr>
        <w:t xml:space="preserve"> </w:t>
      </w:r>
      <w:r>
        <w:rPr>
          <w:szCs w:val="22"/>
          <w:lang w:eastAsia="en-US"/>
        </w:rPr>
        <w:t>όλες τις απαραίτητες βιβλιοθήκες που χρειάζεται. Στην συνέχεια πραγματοποιεί σύνδεση</w:t>
      </w:r>
      <w:r w:rsidRPr="00F95CFF">
        <w:rPr>
          <w:szCs w:val="22"/>
          <w:lang w:eastAsia="en-US"/>
        </w:rPr>
        <w:t xml:space="preserve"> με μια τοπική βάση δεδομένων </w:t>
      </w:r>
      <w:r w:rsidRPr="00861CF3">
        <w:rPr>
          <w:i/>
          <w:iCs/>
          <w:szCs w:val="22"/>
          <w:lang w:eastAsia="en-US"/>
        </w:rPr>
        <w:t>MySQL</w:t>
      </w:r>
      <w:r>
        <w:rPr>
          <w:szCs w:val="22"/>
          <w:lang w:eastAsia="en-US"/>
        </w:rPr>
        <w:t xml:space="preserve"> στην οποία και αναλύσαμε προηγουμένος</w:t>
      </w:r>
      <w:r w:rsidRPr="00F95CFF">
        <w:rPr>
          <w:szCs w:val="22"/>
          <w:lang w:eastAsia="en-US"/>
        </w:rPr>
        <w:t xml:space="preserve">. Οι παράμετροι για τη σύνδεση (όπως το όνομα χρήστη και ο κωδικός πρόσβασης) </w:t>
      </w:r>
      <w:r>
        <w:rPr>
          <w:szCs w:val="22"/>
          <w:lang w:eastAsia="en-US"/>
        </w:rPr>
        <w:t>ανήκουν στην δική μου περίπτωση τους οποίους και έχω ορίσει</w:t>
      </w:r>
      <w:r w:rsidRPr="00F95CFF">
        <w:rPr>
          <w:szCs w:val="22"/>
          <w:lang w:eastAsia="en-US"/>
        </w:rPr>
        <w:t>.</w:t>
      </w:r>
    </w:p>
    <w:p w14:paraId="09A08E52" w14:textId="2A55828C" w:rsidR="00131800" w:rsidRDefault="00131800" w:rsidP="003959D5">
      <w:pPr>
        <w:ind w:firstLine="576"/>
        <w:rPr>
          <w:szCs w:val="22"/>
          <w:lang w:eastAsia="en-US"/>
        </w:rPr>
      </w:pPr>
      <w:r>
        <w:rPr>
          <w:szCs w:val="22"/>
          <w:lang w:eastAsia="en-US"/>
        </w:rPr>
        <w:t>Έπειτα ο</w:t>
      </w:r>
      <w:r w:rsidRPr="00131800">
        <w:rPr>
          <w:szCs w:val="22"/>
          <w:lang w:eastAsia="en-US"/>
        </w:rPr>
        <w:t xml:space="preserve"> κώδικας χρησιμοποιεί το </w:t>
      </w:r>
      <w:r w:rsidRPr="00861CF3">
        <w:rPr>
          <w:i/>
          <w:iCs/>
          <w:szCs w:val="22"/>
          <w:lang w:eastAsia="en-US"/>
        </w:rPr>
        <w:t>module requests</w:t>
      </w:r>
      <w:r w:rsidRPr="00131800">
        <w:rPr>
          <w:szCs w:val="22"/>
          <w:lang w:eastAsia="en-US"/>
        </w:rPr>
        <w:t xml:space="preserve"> για να ανακτήσει το </w:t>
      </w:r>
      <w:r w:rsidRPr="00861CF3">
        <w:rPr>
          <w:i/>
          <w:iCs/>
          <w:szCs w:val="22"/>
          <w:lang w:eastAsia="en-US"/>
        </w:rPr>
        <w:t>HTML</w:t>
      </w:r>
      <w:r w:rsidRPr="00131800">
        <w:rPr>
          <w:szCs w:val="22"/>
          <w:lang w:eastAsia="en-US"/>
        </w:rPr>
        <w:t xml:space="preserve"> της σελίδας </w:t>
      </w:r>
      <w:hyperlink r:id="rId28" w:history="1">
        <w:r w:rsidR="005144F1" w:rsidRPr="00F361C4">
          <w:rPr>
            <w:rStyle w:val="Hyperlink"/>
            <w:szCs w:val="22"/>
            <w:lang w:eastAsia="en-US"/>
          </w:rPr>
          <w:t>https://www.iee.ihu.gr/en/udg_courses/</w:t>
        </w:r>
      </w:hyperlink>
      <w:r w:rsidR="005144F1">
        <w:rPr>
          <w:szCs w:val="22"/>
          <w:lang w:eastAsia="en-US"/>
        </w:rPr>
        <w:t xml:space="preserve"> μαζί με την βοήθεια της βιβλιοθήκης </w:t>
      </w:r>
      <w:r w:rsidR="005144F1" w:rsidRPr="00861CF3">
        <w:rPr>
          <w:i/>
          <w:iCs/>
          <w:szCs w:val="22"/>
          <w:lang w:val="en-US" w:eastAsia="en-US"/>
        </w:rPr>
        <w:t>BeautifulSoup</w:t>
      </w:r>
      <w:r w:rsidRPr="00131800">
        <w:rPr>
          <w:szCs w:val="22"/>
          <w:lang w:eastAsia="en-US"/>
        </w:rPr>
        <w:t>.</w:t>
      </w:r>
      <w:r w:rsidR="00EB32C4" w:rsidRPr="00EB32C4">
        <w:rPr>
          <w:szCs w:val="22"/>
          <w:lang w:eastAsia="en-US"/>
        </w:rPr>
        <w:t xml:space="preserve"> </w:t>
      </w:r>
      <w:r w:rsidR="00EB32C4">
        <w:rPr>
          <w:szCs w:val="22"/>
          <w:lang w:eastAsia="en-US"/>
        </w:rPr>
        <w:t xml:space="preserve">Στην συνέχεια γίνεται προσπάθεια εύρεσης του </w:t>
      </w:r>
      <w:r w:rsidR="00974AFC" w:rsidRPr="00974AFC">
        <w:rPr>
          <w:i/>
          <w:iCs/>
          <w:szCs w:val="22"/>
          <w:u w:val="single"/>
          <w:lang w:eastAsia="en-US"/>
        </w:rPr>
        <w:t>&lt;</w:t>
      </w:r>
      <w:r w:rsidR="00EB32C4" w:rsidRPr="00974AFC">
        <w:rPr>
          <w:i/>
          <w:iCs/>
          <w:szCs w:val="22"/>
          <w:u w:val="single"/>
          <w:lang w:val="en-US" w:eastAsia="en-US"/>
        </w:rPr>
        <w:t>div</w:t>
      </w:r>
      <w:r w:rsidR="00974AFC" w:rsidRPr="00974AFC">
        <w:rPr>
          <w:i/>
          <w:iCs/>
          <w:szCs w:val="22"/>
          <w:u w:val="single"/>
          <w:lang w:eastAsia="en-US"/>
        </w:rPr>
        <w:t>&gt;</w:t>
      </w:r>
      <w:r w:rsidR="00EB32C4" w:rsidRPr="004C3019">
        <w:rPr>
          <w:szCs w:val="22"/>
          <w:lang w:eastAsia="en-US"/>
        </w:rPr>
        <w:t xml:space="preserve"> </w:t>
      </w:r>
      <w:r w:rsidR="00EB32C4" w:rsidRPr="004C3019">
        <w:rPr>
          <w:szCs w:val="22"/>
          <w:lang w:val="en-US" w:eastAsia="en-US"/>
        </w:rPr>
        <w:t>tag</w:t>
      </w:r>
      <w:r w:rsidR="00EB32C4" w:rsidRPr="00EB32C4">
        <w:rPr>
          <w:szCs w:val="22"/>
          <w:lang w:eastAsia="en-US"/>
        </w:rPr>
        <w:t xml:space="preserve"> </w:t>
      </w:r>
      <w:r w:rsidR="00EB32C4">
        <w:rPr>
          <w:szCs w:val="22"/>
          <w:lang w:eastAsia="en-US"/>
        </w:rPr>
        <w:t>που μας ενδιαφέρει το οποίο περιέχει και τον πίνακα</w:t>
      </w:r>
      <w:r w:rsidR="004C3019">
        <w:rPr>
          <w:szCs w:val="22"/>
          <w:lang w:eastAsia="en-US"/>
        </w:rPr>
        <w:t xml:space="preserve"> </w:t>
      </w:r>
      <w:r w:rsidR="004C3019" w:rsidRPr="004C3019">
        <w:rPr>
          <w:i/>
          <w:iCs/>
          <w:szCs w:val="22"/>
          <w:u w:val="single"/>
          <w:lang w:eastAsia="en-US"/>
        </w:rPr>
        <w:t>&lt;</w:t>
      </w:r>
      <w:r w:rsidR="004C3019" w:rsidRPr="004C3019">
        <w:rPr>
          <w:i/>
          <w:iCs/>
          <w:szCs w:val="22"/>
          <w:u w:val="single"/>
          <w:lang w:val="en-US" w:eastAsia="en-US"/>
        </w:rPr>
        <w:t>table</w:t>
      </w:r>
      <w:r w:rsidR="004C3019" w:rsidRPr="004C3019">
        <w:rPr>
          <w:i/>
          <w:iCs/>
          <w:szCs w:val="22"/>
          <w:u w:val="single"/>
          <w:lang w:eastAsia="en-US"/>
        </w:rPr>
        <w:t>&gt;</w:t>
      </w:r>
      <w:r w:rsidR="004C3019" w:rsidRPr="004C3019">
        <w:rPr>
          <w:szCs w:val="22"/>
          <w:lang w:eastAsia="en-US"/>
        </w:rPr>
        <w:t xml:space="preserve"> </w:t>
      </w:r>
      <w:r w:rsidR="004C3019">
        <w:rPr>
          <w:szCs w:val="22"/>
          <w:lang w:val="en-US" w:eastAsia="en-US"/>
        </w:rPr>
        <w:t>tag</w:t>
      </w:r>
      <w:r w:rsidR="00EB32C4">
        <w:rPr>
          <w:szCs w:val="22"/>
          <w:lang w:eastAsia="en-US"/>
        </w:rPr>
        <w:t xml:space="preserve"> με τα μαθήματα της σχολής.</w:t>
      </w:r>
    </w:p>
    <w:p w14:paraId="2D7E099B" w14:textId="39F479C0" w:rsidR="00BB71F9" w:rsidRPr="00EB32C4" w:rsidRDefault="00BB71F9" w:rsidP="00BB71F9">
      <w:pPr>
        <w:ind w:firstLine="576"/>
        <w:jc w:val="center"/>
        <w:rPr>
          <w:szCs w:val="22"/>
          <w:lang w:eastAsia="en-US"/>
        </w:rPr>
      </w:pPr>
      <w:r>
        <w:rPr>
          <w:noProof/>
          <w:szCs w:val="22"/>
          <w:lang w:eastAsia="en-US"/>
        </w:rPr>
        <w:lastRenderedPageBreak/>
        <w:drawing>
          <wp:inline distT="0" distB="0" distL="0" distR="0" wp14:anchorId="314F1EBE" wp14:editId="0D179333">
            <wp:extent cx="2933700" cy="3799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9578" cy="3807367"/>
                    </a:xfrm>
                    <a:prstGeom prst="rect">
                      <a:avLst/>
                    </a:prstGeom>
                    <a:noFill/>
                    <a:ln>
                      <a:noFill/>
                    </a:ln>
                  </pic:spPr>
                </pic:pic>
              </a:graphicData>
            </a:graphic>
          </wp:inline>
        </w:drawing>
      </w:r>
    </w:p>
    <w:p w14:paraId="0B5751D1" w14:textId="2F538756" w:rsidR="00BB71F9" w:rsidRPr="00E81ECD" w:rsidRDefault="00AB09A5" w:rsidP="00BB71F9">
      <w:pPr>
        <w:ind w:firstLine="576"/>
        <w:jc w:val="center"/>
      </w:pPr>
      <w:r>
        <w:t xml:space="preserve">Εικόνα 6.1.1.2 </w:t>
      </w:r>
      <w:r>
        <w:rPr>
          <w:lang w:val="en-US"/>
        </w:rPr>
        <w:t>Python</w:t>
      </w:r>
      <w:r w:rsidRPr="00E81ECD">
        <w:t xml:space="preserve"> </w:t>
      </w:r>
      <w:r>
        <w:rPr>
          <w:lang w:val="en-US"/>
        </w:rPr>
        <w:t>Scra</w:t>
      </w:r>
      <w:bookmarkStart w:id="77" w:name="PythonScrapper2"/>
      <w:bookmarkEnd w:id="77"/>
      <w:r>
        <w:rPr>
          <w:lang w:val="en-US"/>
        </w:rPr>
        <w:t>pping</w:t>
      </w:r>
      <w:r w:rsidRPr="00E81ECD">
        <w:t xml:space="preserve"> (2)</w:t>
      </w:r>
    </w:p>
    <w:p w14:paraId="312AB1D5" w14:textId="77777777" w:rsidR="00AB09A5" w:rsidRPr="00E26A16" w:rsidRDefault="00AB09A5" w:rsidP="00BB71F9">
      <w:pPr>
        <w:ind w:firstLine="576"/>
        <w:jc w:val="center"/>
        <w:rPr>
          <w:i/>
          <w:iCs/>
        </w:rPr>
      </w:pPr>
    </w:p>
    <w:p w14:paraId="55824CBB" w14:textId="0BFFC297" w:rsidR="009C0ABA" w:rsidRDefault="00BB71F9" w:rsidP="00BB71F9">
      <w:pPr>
        <w:ind w:firstLine="576"/>
        <w:rPr>
          <w:lang w:eastAsia="en-US"/>
        </w:rPr>
      </w:pPr>
      <w:r>
        <w:rPr>
          <w:lang w:eastAsia="en-US"/>
        </w:rPr>
        <w:t xml:space="preserve">Εν συνεχεία, </w:t>
      </w:r>
      <w:r w:rsidRPr="00BB71F9">
        <w:rPr>
          <w:lang w:eastAsia="en-US"/>
        </w:rPr>
        <w:t>Ο κώδικας</w:t>
      </w:r>
      <w:r>
        <w:rPr>
          <w:lang w:eastAsia="en-US"/>
        </w:rPr>
        <w:t xml:space="preserve"> προσπαθεί να</w:t>
      </w:r>
      <w:r w:rsidRPr="00BB71F9">
        <w:rPr>
          <w:lang w:eastAsia="en-US"/>
        </w:rPr>
        <w:t xml:space="preserve"> εξάγει τα δεδομένα</w:t>
      </w:r>
      <w:r>
        <w:rPr>
          <w:lang w:eastAsia="en-US"/>
        </w:rPr>
        <w:t xml:space="preserve"> (όνομα μαθήματος και κωδικός μαθήματος)</w:t>
      </w:r>
      <w:r w:rsidRPr="00BB71F9">
        <w:rPr>
          <w:lang w:eastAsia="en-US"/>
        </w:rPr>
        <w:t xml:space="preserve"> που βρίσκονται στον πίνακα του </w:t>
      </w:r>
      <w:r w:rsidRPr="00861CF3">
        <w:rPr>
          <w:i/>
          <w:iCs/>
          <w:lang w:eastAsia="en-US"/>
        </w:rPr>
        <w:t>HTML</w:t>
      </w:r>
      <w:r>
        <w:rPr>
          <w:lang w:eastAsia="en-US"/>
        </w:rPr>
        <w:t xml:space="preserve"> ο οποίος και περιέχει τα μαθήματα της σχολής. Για να πραγματοποιηθεί αυτό γίνεται χρήση </w:t>
      </w:r>
      <w:r w:rsidRPr="00BB71F9">
        <w:rPr>
          <w:i/>
          <w:iCs/>
          <w:lang w:eastAsia="en-US"/>
        </w:rPr>
        <w:t>regular expressions</w:t>
      </w:r>
      <w:r w:rsidRPr="00BB71F9">
        <w:rPr>
          <w:lang w:eastAsia="en-US"/>
        </w:rPr>
        <w:t xml:space="preserve"> (με τα </w:t>
      </w:r>
      <w:r w:rsidRPr="00BB71F9">
        <w:rPr>
          <w:i/>
          <w:iCs/>
          <w:lang w:eastAsia="en-US"/>
        </w:rPr>
        <w:t>course_title_pattern</w:t>
      </w:r>
      <w:r w:rsidRPr="00BB71F9">
        <w:rPr>
          <w:lang w:eastAsia="en-US"/>
        </w:rPr>
        <w:t xml:space="preserve"> και </w:t>
      </w:r>
      <w:r w:rsidRPr="00BB71F9">
        <w:rPr>
          <w:i/>
          <w:iCs/>
          <w:lang w:eastAsia="en-US"/>
        </w:rPr>
        <w:t>course_code_pattern</w:t>
      </w:r>
      <w:r w:rsidRPr="00BB71F9">
        <w:rPr>
          <w:lang w:eastAsia="en-US"/>
        </w:rPr>
        <w:t>) για να εντοπίσει τον τίτλο και τον κωδικό του κάθε μαθήματος.</w:t>
      </w:r>
    </w:p>
    <w:p w14:paraId="6DD8DC44" w14:textId="17101032" w:rsidR="00BB71F9" w:rsidRDefault="00BB71F9" w:rsidP="009C0ABA">
      <w:pPr>
        <w:rPr>
          <w:lang w:eastAsia="en-US"/>
        </w:rPr>
      </w:pPr>
      <w:r>
        <w:rPr>
          <w:lang w:eastAsia="en-US"/>
        </w:rPr>
        <w:tab/>
        <w:t>Αφού εντοπιστούν, γ</w:t>
      </w:r>
      <w:r w:rsidRPr="00BB71F9">
        <w:rPr>
          <w:lang w:eastAsia="en-US"/>
        </w:rPr>
        <w:t xml:space="preserve">ια κάθε μάθημα, ο κώδικας επισκέπτεται την αντίστοιχη σελίδα του μαθήματος και συλλέγει πληροφορίες όπως τον τίτλο, τον </w:t>
      </w:r>
      <w:r w:rsidR="0095224D">
        <w:rPr>
          <w:lang w:eastAsia="en-US"/>
        </w:rPr>
        <w:t>κωδικό</w:t>
      </w:r>
      <w:r w:rsidRPr="00BB71F9">
        <w:rPr>
          <w:lang w:eastAsia="en-US"/>
        </w:rPr>
        <w:t>, τ</w:t>
      </w:r>
      <w:r>
        <w:rPr>
          <w:lang w:eastAsia="en-US"/>
        </w:rPr>
        <w:t>ο εξάμηνο</w:t>
      </w:r>
      <w:r w:rsidRPr="00BB71F9">
        <w:rPr>
          <w:lang w:eastAsia="en-US"/>
        </w:rPr>
        <w:t>, τον τύπο, τις διαλέξεις, τις ECTS μονάδες, τους διδάσκοντες και άλλες πληροφορίες</w:t>
      </w:r>
      <w:r>
        <w:rPr>
          <w:lang w:eastAsia="en-US"/>
        </w:rPr>
        <w:t xml:space="preserve">, έτσι ώστε αργότερα να τις τοποθετήσει στην βάση δεδομένων. Όλα αυτά πραγματοποιούνται με αντίστοιχο τρόπο όπως για την εντόπιση του πίνακα με τα μαθήματα, δηλαδή για την εντόπιση του κωδικού μαθήματος στην </w:t>
      </w:r>
      <w:r w:rsidRPr="00861CF3">
        <w:rPr>
          <w:i/>
          <w:iCs/>
          <w:lang w:val="en-US" w:eastAsia="en-US"/>
        </w:rPr>
        <w:t>HTML</w:t>
      </w:r>
      <w:r w:rsidRPr="00BB71F9">
        <w:rPr>
          <w:lang w:eastAsia="en-US"/>
        </w:rPr>
        <w:t xml:space="preserve"> </w:t>
      </w:r>
      <w:r>
        <w:rPr>
          <w:lang w:eastAsia="en-US"/>
        </w:rPr>
        <w:t xml:space="preserve">σελίδα έχει γίνει σχετική έρευνα έτσι ώστε να εντοπίζεται με ακρίβεια στην δομή του </w:t>
      </w:r>
      <w:r w:rsidRPr="00861CF3">
        <w:rPr>
          <w:i/>
          <w:iCs/>
          <w:lang w:val="en-US" w:eastAsia="en-US"/>
        </w:rPr>
        <w:t>HTML</w:t>
      </w:r>
      <w:r w:rsidRPr="00BB71F9">
        <w:rPr>
          <w:lang w:eastAsia="en-US"/>
        </w:rPr>
        <w:t xml:space="preserve"> </w:t>
      </w:r>
      <w:r>
        <w:rPr>
          <w:lang w:eastAsia="en-US"/>
        </w:rPr>
        <w:t>δένδρου για κάθε μάθημα.</w:t>
      </w:r>
      <w:r w:rsidR="00790430">
        <w:rPr>
          <w:lang w:eastAsia="en-US"/>
        </w:rPr>
        <w:t xml:space="preserve"> </w:t>
      </w:r>
    </w:p>
    <w:p w14:paraId="338F47C3" w14:textId="1AC0DC8F" w:rsidR="00997C1A" w:rsidRDefault="00997C1A" w:rsidP="009C0ABA">
      <w:pPr>
        <w:rPr>
          <w:lang w:eastAsia="en-US"/>
        </w:rPr>
      </w:pPr>
    </w:p>
    <w:p w14:paraId="73DA0FD2" w14:textId="494E7642" w:rsidR="00997C1A" w:rsidRDefault="00997C1A" w:rsidP="00997C1A">
      <w:pPr>
        <w:jc w:val="center"/>
        <w:rPr>
          <w:lang w:eastAsia="en-US"/>
        </w:rPr>
      </w:pPr>
      <w:r>
        <w:rPr>
          <w:noProof/>
          <w:lang w:eastAsia="en-US"/>
        </w:rPr>
        <w:lastRenderedPageBreak/>
        <w:drawing>
          <wp:inline distT="0" distB="0" distL="0" distR="0" wp14:anchorId="3D87DF47" wp14:editId="6B56CED7">
            <wp:extent cx="3130457" cy="29746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2832" cy="3033930"/>
                    </a:xfrm>
                    <a:prstGeom prst="rect">
                      <a:avLst/>
                    </a:prstGeom>
                    <a:noFill/>
                    <a:ln>
                      <a:noFill/>
                    </a:ln>
                  </pic:spPr>
                </pic:pic>
              </a:graphicData>
            </a:graphic>
          </wp:inline>
        </w:drawing>
      </w:r>
    </w:p>
    <w:p w14:paraId="297A931B" w14:textId="005F05AF" w:rsidR="00997C1A" w:rsidRPr="00E81ECD" w:rsidRDefault="006E369C" w:rsidP="00997C1A">
      <w:pPr>
        <w:ind w:firstLine="576"/>
        <w:jc w:val="center"/>
      </w:pPr>
      <w:r w:rsidRPr="006E369C">
        <w:t xml:space="preserve">Εικόνα 6.1.1.3 </w:t>
      </w:r>
      <w:r w:rsidRPr="006E369C">
        <w:rPr>
          <w:lang w:val="en-US"/>
        </w:rPr>
        <w:t>Python</w:t>
      </w:r>
      <w:r w:rsidRPr="00E81ECD">
        <w:t xml:space="preserve"> </w:t>
      </w:r>
      <w:r w:rsidRPr="006E369C">
        <w:rPr>
          <w:lang w:val="en-US"/>
        </w:rPr>
        <w:t>Scrappi</w:t>
      </w:r>
      <w:bookmarkStart w:id="78" w:name="PythonScrapper3"/>
      <w:bookmarkEnd w:id="78"/>
      <w:r w:rsidRPr="006E369C">
        <w:rPr>
          <w:lang w:val="en-US"/>
        </w:rPr>
        <w:t>ng</w:t>
      </w:r>
      <w:r w:rsidRPr="00E81ECD">
        <w:t xml:space="preserve"> (3)</w:t>
      </w:r>
    </w:p>
    <w:p w14:paraId="621B99F1" w14:textId="77777777" w:rsidR="00997C1A" w:rsidRDefault="00997C1A" w:rsidP="00997C1A">
      <w:pPr>
        <w:jc w:val="center"/>
        <w:rPr>
          <w:lang w:eastAsia="en-US"/>
        </w:rPr>
      </w:pPr>
    </w:p>
    <w:p w14:paraId="4D8CEB8B" w14:textId="11EA76BD" w:rsidR="00790430" w:rsidRDefault="00997C1A" w:rsidP="009C0ABA">
      <w:pPr>
        <w:rPr>
          <w:lang w:eastAsia="en-US"/>
        </w:rPr>
      </w:pPr>
      <w:r>
        <w:rPr>
          <w:lang w:eastAsia="en-US"/>
        </w:rPr>
        <w:tab/>
      </w:r>
      <w:r w:rsidR="00C50549">
        <w:rPr>
          <w:lang w:eastAsia="en-US"/>
        </w:rPr>
        <w:t>Κλείνοντας</w:t>
      </w:r>
      <w:r w:rsidR="00C33E9E">
        <w:rPr>
          <w:lang w:eastAsia="en-US"/>
        </w:rPr>
        <w:t>, τ</w:t>
      </w:r>
      <w:r w:rsidR="00C33E9E" w:rsidRPr="00C33E9E">
        <w:rPr>
          <w:lang w:eastAsia="en-US"/>
        </w:rPr>
        <w:t xml:space="preserve">α δεδομένα που συλλέγονται αποθηκεύονται σε μια βάση δεδομένων </w:t>
      </w:r>
      <w:r w:rsidR="00C33E9E" w:rsidRPr="00861CF3">
        <w:rPr>
          <w:i/>
          <w:iCs/>
          <w:lang w:eastAsia="en-US"/>
        </w:rPr>
        <w:t>MySQ</w:t>
      </w:r>
      <w:r w:rsidR="00861CF3">
        <w:rPr>
          <w:i/>
          <w:iCs/>
          <w:lang w:val="en-US" w:eastAsia="en-US"/>
        </w:rPr>
        <w:t>L</w:t>
      </w:r>
      <w:r w:rsidR="00C33E9E" w:rsidRPr="00861CF3">
        <w:rPr>
          <w:i/>
          <w:iCs/>
          <w:lang w:eastAsia="en-US"/>
        </w:rPr>
        <w:t xml:space="preserve">. </w:t>
      </w:r>
      <w:r w:rsidR="00C33E9E" w:rsidRPr="00C33E9E">
        <w:rPr>
          <w:lang w:eastAsia="en-US"/>
        </w:rPr>
        <w:t xml:space="preserve">Χρησιμοποιείται η γλώσσα </w:t>
      </w:r>
      <w:r w:rsidR="00C33E9E" w:rsidRPr="00C50549">
        <w:rPr>
          <w:i/>
          <w:iCs/>
          <w:lang w:eastAsia="en-US"/>
        </w:rPr>
        <w:t>SQL</w:t>
      </w:r>
      <w:r w:rsidR="00C33E9E" w:rsidRPr="00C33E9E">
        <w:rPr>
          <w:lang w:eastAsia="en-US"/>
        </w:rPr>
        <w:t xml:space="preserve"> για την εκτέλεση εντολών </w:t>
      </w:r>
      <w:r w:rsidR="00C33E9E" w:rsidRPr="00C50549">
        <w:rPr>
          <w:i/>
          <w:iCs/>
          <w:lang w:eastAsia="en-US"/>
        </w:rPr>
        <w:t>INSERT</w:t>
      </w:r>
      <w:r w:rsidR="00C33E9E" w:rsidRPr="00C33E9E">
        <w:rPr>
          <w:lang w:eastAsia="en-US"/>
        </w:rPr>
        <w:t>.</w:t>
      </w:r>
      <w:r w:rsidR="00A9413D">
        <w:rPr>
          <w:lang w:eastAsia="en-US"/>
        </w:rPr>
        <w:t xml:space="preserve"> Στο </w:t>
      </w:r>
      <w:r w:rsidR="00A9413D" w:rsidRPr="00A9413D">
        <w:rPr>
          <w:lang w:eastAsia="en-US"/>
        </w:rPr>
        <w:t>Παράρτημα Α</w:t>
      </w:r>
      <w:r w:rsidR="00A9413D">
        <w:rPr>
          <w:lang w:eastAsia="en-US"/>
        </w:rPr>
        <w:t xml:space="preserve"> φαίνεται και ολόκληρος ο κώδικας του </w:t>
      </w:r>
      <w:r w:rsidR="00A9413D" w:rsidRPr="00C50549">
        <w:rPr>
          <w:i/>
          <w:iCs/>
          <w:lang w:val="en-US" w:eastAsia="en-US"/>
        </w:rPr>
        <w:t>scrapper</w:t>
      </w:r>
      <w:r w:rsidR="00A9413D">
        <w:rPr>
          <w:lang w:eastAsia="en-US"/>
        </w:rPr>
        <w:t>.</w:t>
      </w:r>
    </w:p>
    <w:p w14:paraId="72AF7905" w14:textId="77777777" w:rsidR="00A9413D" w:rsidRDefault="00A9413D" w:rsidP="009C0ABA">
      <w:pPr>
        <w:rPr>
          <w:lang w:eastAsia="en-US"/>
        </w:rPr>
      </w:pPr>
    </w:p>
    <w:p w14:paraId="04AC9740" w14:textId="50C2A5F5" w:rsidR="00C33E9E" w:rsidRPr="00A9413D" w:rsidRDefault="00A9413D" w:rsidP="00A9413D">
      <w:pPr>
        <w:ind w:firstLine="576"/>
        <w:rPr>
          <w:b/>
          <w:bCs/>
          <w:sz w:val="36"/>
          <w:szCs w:val="36"/>
          <w:lang w:eastAsia="en-US"/>
        </w:rPr>
      </w:pPr>
      <w:r w:rsidRPr="00A9413D">
        <w:rPr>
          <w:b/>
          <w:bCs/>
          <w:sz w:val="36"/>
          <w:szCs w:val="36"/>
          <w:lang w:eastAsia="en-US"/>
        </w:rPr>
        <w:t>Βελτιώσεις και Επεκτάσεις</w:t>
      </w:r>
    </w:p>
    <w:p w14:paraId="66204C94" w14:textId="04251605" w:rsidR="00A9413D" w:rsidRDefault="00A9413D" w:rsidP="009C0ABA">
      <w:pPr>
        <w:rPr>
          <w:lang w:eastAsia="en-US"/>
        </w:rPr>
      </w:pPr>
    </w:p>
    <w:p w14:paraId="1DCA6BC0" w14:textId="14F0010D" w:rsidR="00A9413D" w:rsidRDefault="00A9413D" w:rsidP="009C0ABA">
      <w:pPr>
        <w:rPr>
          <w:lang w:eastAsia="en-US"/>
        </w:rPr>
      </w:pPr>
      <w:r>
        <w:rPr>
          <w:lang w:eastAsia="en-US"/>
        </w:rPr>
        <w:tab/>
        <w:t xml:space="preserve">Κάποιες μελλοντικές βελτιώσεις του </w:t>
      </w:r>
      <w:r w:rsidRPr="00C50549">
        <w:rPr>
          <w:i/>
          <w:iCs/>
          <w:lang w:val="en-US" w:eastAsia="en-US"/>
        </w:rPr>
        <w:t>scrapper</w:t>
      </w:r>
      <w:r w:rsidRPr="00A9413D">
        <w:rPr>
          <w:lang w:eastAsia="en-US"/>
        </w:rPr>
        <w:t xml:space="preserve"> </w:t>
      </w:r>
      <w:r>
        <w:rPr>
          <w:lang w:eastAsia="en-US"/>
        </w:rPr>
        <w:t>έτσι ώστε να είναι πιο αυτόνομος αλλά και πλήρως έγκυρος ως προς τα δεδομένα που συλλέγει, θα ήταν:</w:t>
      </w:r>
    </w:p>
    <w:p w14:paraId="74BE9FF9" w14:textId="3F4576CA" w:rsidR="00A9413D" w:rsidRDefault="00A9413D" w:rsidP="006A4DBA">
      <w:pPr>
        <w:pStyle w:val="ListParagraph"/>
        <w:numPr>
          <w:ilvl w:val="0"/>
          <w:numId w:val="13"/>
        </w:numPr>
        <w:rPr>
          <w:lang w:eastAsia="en-US"/>
        </w:rPr>
      </w:pPr>
      <w:r>
        <w:rPr>
          <w:lang w:eastAsia="en-US"/>
        </w:rPr>
        <w:t>Ο έλεγχος των δεδομένων</w:t>
      </w:r>
      <w:r w:rsidRPr="00A9413D">
        <w:rPr>
          <w:lang w:eastAsia="en-US"/>
        </w:rPr>
        <w:t xml:space="preserve"> που συλλέγονται από την ιστοσελίδα για πιθανές ασυνέπειες ή ανωμαλίες και </w:t>
      </w:r>
      <w:r>
        <w:rPr>
          <w:lang w:eastAsia="en-US"/>
        </w:rPr>
        <w:t>η εύρεση πιο σίγουρων και πιο αποτελεσματικών προτύπων έτσι ώστε η συλλογή να είναι πλήρως έγκυρη.</w:t>
      </w:r>
    </w:p>
    <w:p w14:paraId="66EB0BD5" w14:textId="77777777" w:rsidR="00C50549" w:rsidRDefault="00C50549" w:rsidP="00C50549">
      <w:pPr>
        <w:ind w:left="1080"/>
        <w:rPr>
          <w:lang w:eastAsia="en-US"/>
        </w:rPr>
      </w:pPr>
    </w:p>
    <w:p w14:paraId="5D7A6ECF" w14:textId="6231CC29" w:rsidR="00E075AD" w:rsidRDefault="00E075AD" w:rsidP="00724167">
      <w:pPr>
        <w:pStyle w:val="ListParagraph"/>
        <w:rPr>
          <w:lang w:eastAsia="en-US"/>
        </w:rPr>
      </w:pPr>
      <w:r>
        <w:rPr>
          <w:lang w:eastAsia="en-US"/>
        </w:rPr>
        <w:t>Η κατασκευή κάποιας διεπαφής (</w:t>
      </w:r>
      <w:r w:rsidRPr="00C50549">
        <w:rPr>
          <w:i/>
          <w:iCs/>
          <w:lang w:val="en-US" w:eastAsia="en-US"/>
        </w:rPr>
        <w:t>API</w:t>
      </w:r>
      <w:r w:rsidRPr="006B5E4A">
        <w:rPr>
          <w:lang w:eastAsia="en-US"/>
        </w:rPr>
        <w:t>)</w:t>
      </w:r>
      <w:r>
        <w:rPr>
          <w:lang w:eastAsia="en-US"/>
        </w:rPr>
        <w:t xml:space="preserve"> έτσι ώστε η πρόσβαση στα δεδομένα να μην γίνεται απευθείας με την βάση δεδομένων</w:t>
      </w:r>
      <w:r w:rsidR="006B5E4A" w:rsidRPr="006B5E4A">
        <w:rPr>
          <w:lang w:eastAsia="en-US"/>
        </w:rPr>
        <w:t xml:space="preserve"> </w:t>
      </w:r>
      <w:r w:rsidR="006B5E4A">
        <w:rPr>
          <w:lang w:eastAsia="en-US"/>
        </w:rPr>
        <w:t>για λόγους ασφαλείας</w:t>
      </w:r>
      <w:r>
        <w:rPr>
          <w:lang w:eastAsia="en-US"/>
        </w:rPr>
        <w:t>, καθώς να είναι και πιο εύκολη στην χρήση.</w:t>
      </w:r>
    </w:p>
    <w:p w14:paraId="2B721C4F" w14:textId="77777777" w:rsidR="00C50549" w:rsidRDefault="00C50549" w:rsidP="00C50549">
      <w:pPr>
        <w:ind w:left="1080"/>
        <w:rPr>
          <w:lang w:eastAsia="en-US"/>
        </w:rPr>
      </w:pPr>
    </w:p>
    <w:p w14:paraId="2DFF7878" w14:textId="13EDEBF2" w:rsidR="006B5E4A" w:rsidRDefault="006B5E4A" w:rsidP="00724167">
      <w:pPr>
        <w:pStyle w:val="ListParagraph"/>
        <w:rPr>
          <w:lang w:eastAsia="en-US"/>
        </w:rPr>
      </w:pPr>
      <w:r>
        <w:rPr>
          <w:lang w:eastAsia="en-US"/>
        </w:rPr>
        <w:t xml:space="preserve">Η συλλογή περισσότερων δεδομένων από την σχολή έτσι ώστε ο διαλογικός πράκτορας να έχει προοπτικές ακόμη και για την </w:t>
      </w:r>
      <w:r w:rsidRPr="006B5E4A">
        <w:rPr>
          <w:lang w:eastAsia="en-US"/>
        </w:rPr>
        <w:t xml:space="preserve">εδραίωση </w:t>
      </w:r>
      <w:r>
        <w:rPr>
          <w:lang w:eastAsia="en-US"/>
        </w:rPr>
        <w:t>του στην σχολή.</w:t>
      </w:r>
    </w:p>
    <w:p w14:paraId="2981714A" w14:textId="77777777" w:rsidR="00121B8D" w:rsidRPr="00A9413D" w:rsidRDefault="00121B8D" w:rsidP="00C50549">
      <w:pPr>
        <w:ind w:left="720"/>
        <w:rPr>
          <w:lang w:eastAsia="en-US"/>
        </w:rPr>
      </w:pPr>
    </w:p>
    <w:p w14:paraId="5F6399D0" w14:textId="77777777" w:rsidR="009C0ABA" w:rsidRPr="00D960F2" w:rsidRDefault="009C0ABA" w:rsidP="009C0ABA">
      <w:pPr>
        <w:ind w:firstLine="576"/>
      </w:pPr>
      <w:r>
        <w:t xml:space="preserve">Παρακάτω θα δούμε πως επιτυγχάνεται η σύνδεση της βάση δεδομένων με τον τοπικό </w:t>
      </w:r>
      <w:r>
        <w:rPr>
          <w:lang w:val="en-US"/>
        </w:rPr>
        <w:t>server</w:t>
      </w:r>
      <w:r>
        <w:t xml:space="preserve"> που αναπτύχθηκε με </w:t>
      </w:r>
      <w:r w:rsidRPr="00C50549">
        <w:rPr>
          <w:i/>
          <w:iCs/>
          <w:lang w:val="en-US"/>
        </w:rPr>
        <w:t>Python</w:t>
      </w:r>
      <w:r w:rsidRPr="00D960F2">
        <w:t>.</w:t>
      </w:r>
    </w:p>
    <w:p w14:paraId="12BDF5A8" w14:textId="53B4CD41" w:rsidR="009C0ABA" w:rsidRDefault="009C0ABA" w:rsidP="009C0ABA">
      <w:pPr>
        <w:rPr>
          <w:lang w:eastAsia="en-US"/>
        </w:rPr>
      </w:pPr>
    </w:p>
    <w:p w14:paraId="5A330630" w14:textId="77777777" w:rsidR="00C50549" w:rsidRPr="009C0ABA" w:rsidRDefault="00C50549" w:rsidP="009C0ABA">
      <w:pPr>
        <w:rPr>
          <w:lang w:eastAsia="en-US"/>
        </w:rPr>
      </w:pPr>
    </w:p>
    <w:p w14:paraId="51A91158" w14:textId="3DE7699F" w:rsidR="005A54FE" w:rsidRDefault="005A54FE" w:rsidP="00335575">
      <w:pPr>
        <w:pStyle w:val="Heading2"/>
      </w:pPr>
      <w:bookmarkStart w:id="79" w:name="_Toc147133983"/>
      <w:r w:rsidRPr="005A54FE">
        <w:lastRenderedPageBreak/>
        <w:t>Ανάπτυξη του Server με FastAPI και Python</w:t>
      </w:r>
      <w:bookmarkEnd w:id="79"/>
    </w:p>
    <w:p w14:paraId="56F8DDF8" w14:textId="24685002" w:rsidR="005A54FE" w:rsidRDefault="005A54FE" w:rsidP="005A54FE">
      <w:pPr>
        <w:rPr>
          <w:lang w:eastAsia="en-US"/>
        </w:rPr>
      </w:pPr>
    </w:p>
    <w:p w14:paraId="50D21931" w14:textId="1B0281EC" w:rsidR="005A54FE" w:rsidRDefault="005A54FE" w:rsidP="005A54FE">
      <w:pPr>
        <w:ind w:firstLine="576"/>
        <w:rPr>
          <w:lang w:eastAsia="en-US"/>
        </w:rPr>
      </w:pPr>
      <w:r w:rsidRPr="005A54FE">
        <w:rPr>
          <w:lang w:eastAsia="en-US"/>
        </w:rPr>
        <w:t xml:space="preserve">Για την υλοποίηση του βασικού λειτουργικού μέρους της εφαρμογής, επιλέξαμε να χρησιμοποιήσουμε το </w:t>
      </w:r>
      <w:r w:rsidRPr="00C50549">
        <w:rPr>
          <w:i/>
          <w:iCs/>
          <w:lang w:eastAsia="en-US"/>
        </w:rPr>
        <w:t>FastAPI framework</w:t>
      </w:r>
      <w:r w:rsidRPr="005A54FE">
        <w:rPr>
          <w:lang w:eastAsia="en-US"/>
        </w:rPr>
        <w:t xml:space="preserve"> σε συνδυασμό με την </w:t>
      </w:r>
      <w:r w:rsidRPr="00C50549">
        <w:rPr>
          <w:i/>
          <w:iCs/>
          <w:lang w:eastAsia="en-US"/>
        </w:rPr>
        <w:t>Python</w:t>
      </w:r>
      <w:r w:rsidRPr="005A54FE">
        <w:rPr>
          <w:lang w:eastAsia="en-US"/>
        </w:rPr>
        <w:t xml:space="preserve">. Η επιλογή αυτή μας προσέφερε μια γρήγορη και αποτελεσματική μέθοδο για την δημιουργία των απαραίτητων διαδρομών </w:t>
      </w:r>
      <w:r w:rsidRPr="00C50549">
        <w:rPr>
          <w:i/>
          <w:iCs/>
          <w:lang w:eastAsia="en-US"/>
        </w:rPr>
        <w:t>(endpoints)</w:t>
      </w:r>
      <w:r w:rsidRPr="005A54FE">
        <w:rPr>
          <w:lang w:eastAsia="en-US"/>
        </w:rPr>
        <w:t xml:space="preserve"> που απαιτεί η εφαρμογή μας. Χρησιμοποιήσαμε τις δυνατότητες του </w:t>
      </w:r>
      <w:r w:rsidRPr="00C50549">
        <w:rPr>
          <w:i/>
          <w:iCs/>
          <w:lang w:eastAsia="en-US"/>
        </w:rPr>
        <w:t>FastAPI</w:t>
      </w:r>
      <w:r w:rsidRPr="005A54FE">
        <w:rPr>
          <w:lang w:eastAsia="en-US"/>
        </w:rPr>
        <w:t xml:space="preserve"> για την επικοινωνία με τη βάση δεδομένων και τη διαχείριση των </w:t>
      </w:r>
      <w:r w:rsidRPr="00C50549">
        <w:rPr>
          <w:i/>
          <w:iCs/>
          <w:lang w:eastAsia="en-US"/>
        </w:rPr>
        <w:t>HTTP</w:t>
      </w:r>
      <w:r w:rsidRPr="005A54FE">
        <w:rPr>
          <w:lang w:eastAsia="en-US"/>
        </w:rPr>
        <w:t xml:space="preserve"> αιτημάτων.</w:t>
      </w:r>
    </w:p>
    <w:p w14:paraId="4A3EEFDC" w14:textId="77777777" w:rsidR="005A54FE" w:rsidRPr="005A54FE" w:rsidRDefault="005A54FE" w:rsidP="005A54FE">
      <w:pPr>
        <w:ind w:firstLine="576"/>
        <w:rPr>
          <w:lang w:eastAsia="en-US"/>
        </w:rPr>
      </w:pPr>
    </w:p>
    <w:p w14:paraId="6DEC6442" w14:textId="735B9D37" w:rsidR="005A54FE" w:rsidRDefault="005A54FE" w:rsidP="00335575">
      <w:pPr>
        <w:pStyle w:val="Heading3"/>
        <w:rPr>
          <w:lang w:val="en-US"/>
        </w:rPr>
      </w:pPr>
      <w:bookmarkStart w:id="80" w:name="_Toc147133984"/>
      <w:r>
        <w:rPr>
          <w:lang w:val="en-US"/>
        </w:rPr>
        <w:t>FastAPI</w:t>
      </w:r>
      <w:bookmarkEnd w:id="80"/>
    </w:p>
    <w:p w14:paraId="6E708AF1" w14:textId="4D51C4F4" w:rsidR="00200AC3" w:rsidRDefault="00200AC3" w:rsidP="008740AA">
      <w:pPr>
        <w:rPr>
          <w:lang w:val="en-US" w:eastAsia="en-US"/>
        </w:rPr>
      </w:pPr>
    </w:p>
    <w:p w14:paraId="4DE55552" w14:textId="3E746CF0" w:rsidR="008740AA" w:rsidRDefault="008740AA" w:rsidP="008740AA">
      <w:pPr>
        <w:ind w:firstLine="576"/>
      </w:pPr>
      <w:r w:rsidRPr="008740AA">
        <w:t xml:space="preserve">Το </w:t>
      </w:r>
      <w:r w:rsidRPr="00C50549">
        <w:rPr>
          <w:i/>
          <w:iCs/>
        </w:rPr>
        <w:t>FastAPI</w:t>
      </w:r>
      <w:r w:rsidRPr="008740AA">
        <w:t xml:space="preserve"> είναι ένα υψηλής απόδοσης πλαίσιο ανάπτυξης </w:t>
      </w:r>
      <w:r w:rsidRPr="00C50549">
        <w:rPr>
          <w:i/>
          <w:iCs/>
        </w:rPr>
        <w:t>(framework)</w:t>
      </w:r>
      <w:r w:rsidRPr="008740AA">
        <w:t xml:space="preserve"> για τη δημιουργία διαδικτυακών εφαρμογών </w:t>
      </w:r>
      <w:r w:rsidRPr="00C50549">
        <w:rPr>
          <w:i/>
          <w:iCs/>
        </w:rPr>
        <w:t>(web applications)</w:t>
      </w:r>
      <w:r w:rsidRPr="008740AA">
        <w:t xml:space="preserve"> με τη χρήση της γλώσσας προγραμματισμού </w:t>
      </w:r>
      <w:r w:rsidRPr="00C50549">
        <w:rPr>
          <w:i/>
          <w:iCs/>
        </w:rPr>
        <w:t>Python</w:t>
      </w:r>
      <w:r w:rsidRPr="008740AA">
        <w:t xml:space="preserve">. Το πλαίσιο αυτό έχει σχεδιαστεί με έμφαση στην ταχύτητα, την ευκολία χρήσης, την αυτόματη τεκμηρίωση και την υποστήριξη για τη δημιουργία </w:t>
      </w:r>
      <w:r w:rsidRPr="00C50549">
        <w:rPr>
          <w:i/>
          <w:iCs/>
        </w:rPr>
        <w:t>API</w:t>
      </w:r>
      <w:r w:rsidRPr="008740AA">
        <w:t xml:space="preserve"> (Διεπαφές Προγραμματισμού Εφαρμογής). </w:t>
      </w:r>
    </w:p>
    <w:p w14:paraId="13840D41" w14:textId="77777777" w:rsidR="008740AA" w:rsidRDefault="008740AA" w:rsidP="008740AA">
      <w:pPr>
        <w:ind w:firstLine="576"/>
      </w:pPr>
    </w:p>
    <w:p w14:paraId="4C2D300B" w14:textId="72813587" w:rsidR="008740AA" w:rsidRDefault="008740AA" w:rsidP="00C50549">
      <w:pPr>
        <w:ind w:firstLine="576"/>
      </w:pPr>
      <w:r w:rsidRPr="008740AA">
        <w:t xml:space="preserve">Ορισμένα σημαντικά χαρακτηριστικά και έννοιες του </w:t>
      </w:r>
      <w:r w:rsidRPr="00C50549">
        <w:rPr>
          <w:b/>
          <w:bCs/>
        </w:rPr>
        <w:t>FastAPI</w:t>
      </w:r>
      <w:r w:rsidRPr="008740AA">
        <w:t xml:space="preserve"> περιλαμβάνουν: </w:t>
      </w:r>
    </w:p>
    <w:p w14:paraId="35D3B6B6" w14:textId="16E136CE" w:rsidR="008740AA" w:rsidRDefault="008740AA" w:rsidP="00724167">
      <w:pPr>
        <w:pStyle w:val="ListParagraph"/>
      </w:pPr>
      <w:r w:rsidRPr="00C50549">
        <w:rPr>
          <w:b/>
          <w:bCs/>
        </w:rPr>
        <w:t>Δηλωτική Δρομολόγηση (Declarative Routing):</w:t>
      </w:r>
      <w:r w:rsidRPr="008740AA">
        <w:t xml:space="preserve"> Το </w:t>
      </w:r>
      <w:r w:rsidRPr="00C50549">
        <w:rPr>
          <w:i/>
          <w:iCs/>
        </w:rPr>
        <w:t>FastAPI</w:t>
      </w:r>
      <w:r w:rsidRPr="008740AA">
        <w:t xml:space="preserve"> επιτρέπει τη δημιουργία δρομολογητών </w:t>
      </w:r>
      <w:r w:rsidRPr="00C50549">
        <w:rPr>
          <w:i/>
          <w:iCs/>
        </w:rPr>
        <w:t>(routers)</w:t>
      </w:r>
      <w:r w:rsidRPr="008740AA">
        <w:t xml:space="preserve"> και διαδρομών </w:t>
      </w:r>
      <w:r w:rsidRPr="00C50549">
        <w:rPr>
          <w:i/>
          <w:iCs/>
        </w:rPr>
        <w:t>(routes)</w:t>
      </w:r>
      <w:r w:rsidRPr="008740AA">
        <w:t xml:space="preserve"> χρησιμοποιώντας δηλωτική σύνταξη. Αυτό σημαίνει ότι μπορ</w:t>
      </w:r>
      <w:r w:rsidR="00E8012E">
        <w:t>ούν να οριστούν οι</w:t>
      </w:r>
      <w:r w:rsidRPr="008740AA">
        <w:t xml:space="preserve"> λειτουργίες που αντιστοιχούν σε κάθε διαδρομή χρησιμοποιώντας απλή σύνταξη </w:t>
      </w:r>
      <w:r w:rsidRPr="00C50549">
        <w:rPr>
          <w:i/>
          <w:iCs/>
        </w:rPr>
        <w:t>Python</w:t>
      </w:r>
      <w:r w:rsidRPr="008740AA">
        <w:t xml:space="preserve">. </w:t>
      </w:r>
    </w:p>
    <w:p w14:paraId="690DCDDB" w14:textId="77777777" w:rsidR="00561344" w:rsidRDefault="00561344" w:rsidP="00C50549">
      <w:pPr>
        <w:ind w:left="1080"/>
      </w:pPr>
    </w:p>
    <w:p w14:paraId="48E546F1" w14:textId="2081E517" w:rsidR="008740AA" w:rsidRDefault="008740AA" w:rsidP="00724167">
      <w:pPr>
        <w:pStyle w:val="ListParagraph"/>
      </w:pPr>
      <w:r w:rsidRPr="00DF3333">
        <w:rPr>
          <w:b/>
          <w:bCs/>
        </w:rPr>
        <w:t>Υποστήριξη για Τύπους (Type Annotations):</w:t>
      </w:r>
      <w:r w:rsidRPr="008740AA">
        <w:t xml:space="preserve"> Οι τύποι δεδομένων μπορούν να χρησιμοποιηθούν για να καθορίσουν τα είδη των δεδομένων που περνούν σε μια διαδρομή και τα είδη των δεδομένων που επιστρέφονται από αυτήν. Αυτό βοηθά στην αυτόματη επικύρωση των δεδομένων και στη βελτίωση της ασφάλειας της εφαρμογής. </w:t>
      </w:r>
    </w:p>
    <w:p w14:paraId="323E6AEA" w14:textId="77777777" w:rsidR="00DF3333" w:rsidRDefault="00DF3333" w:rsidP="00BD6A47">
      <w:pPr>
        <w:ind w:left="936"/>
      </w:pPr>
    </w:p>
    <w:p w14:paraId="21EEC1E8" w14:textId="3F6B1F97" w:rsidR="00DF3333" w:rsidRDefault="008740AA" w:rsidP="00724167">
      <w:pPr>
        <w:pStyle w:val="ListParagraph"/>
      </w:pPr>
      <w:r w:rsidRPr="00DF3333">
        <w:rPr>
          <w:b/>
          <w:bCs/>
        </w:rPr>
        <w:t>Ενσωματωμένη Τεκμηρίωση (Automatic Documentation):</w:t>
      </w:r>
      <w:r w:rsidRPr="008740AA">
        <w:t xml:space="preserve"> Το </w:t>
      </w:r>
      <w:r w:rsidRPr="00C50549">
        <w:rPr>
          <w:i/>
          <w:iCs/>
        </w:rPr>
        <w:t>FastAPI</w:t>
      </w:r>
      <w:r w:rsidRPr="008740AA">
        <w:t xml:space="preserve"> παρέχει αυτόματη δημιουργία τεκμηρίωσης για τα API που δημιουργ</w:t>
      </w:r>
      <w:r w:rsidR="00CA07A7">
        <w:t>ούνται</w:t>
      </w:r>
      <w:r w:rsidRPr="008740AA">
        <w:t xml:space="preserve">. Η τεκμηρίωση παρουσιάζει τις διαδρομές, τους τύπους δεδομένων, τις περιγραφές και άλλες πληροφορίες, καθιστώντας ευκολότερη τη χρήση και την ανάπτυξη των </w:t>
      </w:r>
      <w:r w:rsidRPr="00C50549">
        <w:rPr>
          <w:i/>
          <w:iCs/>
        </w:rPr>
        <w:t>API</w:t>
      </w:r>
      <w:r w:rsidRPr="008740AA">
        <w:t xml:space="preserve">. </w:t>
      </w:r>
    </w:p>
    <w:p w14:paraId="5BDBF63A" w14:textId="77777777" w:rsidR="00DF3333" w:rsidRDefault="00DF3333" w:rsidP="00BD6A47">
      <w:pPr>
        <w:ind w:left="936"/>
      </w:pPr>
    </w:p>
    <w:p w14:paraId="6F130780" w14:textId="1ADD8B49" w:rsidR="00DF3333" w:rsidRDefault="008740AA" w:rsidP="00724167">
      <w:pPr>
        <w:pStyle w:val="ListParagraph"/>
      </w:pPr>
      <w:r w:rsidRPr="00DF3333">
        <w:rPr>
          <w:b/>
          <w:bCs/>
        </w:rPr>
        <w:t>Υποστήριξη Επαναχρησιμοποίησης Κώδικα (Code Reusability):</w:t>
      </w:r>
      <w:r w:rsidRPr="008740AA">
        <w:t xml:space="preserve"> Το </w:t>
      </w:r>
      <w:r w:rsidRPr="00C50549">
        <w:rPr>
          <w:i/>
          <w:iCs/>
        </w:rPr>
        <w:t>FastAPI</w:t>
      </w:r>
      <w:r w:rsidRPr="008740AA">
        <w:t xml:space="preserve"> διαχωρίζει τον κώδικα σε μικρούς δρομολογητές, προσφέροντας έτσι τη δυνατότητα εύκολης επαναχρησιμοποίησης και οργάνωσης του κώδικα. </w:t>
      </w:r>
    </w:p>
    <w:p w14:paraId="40353B92" w14:textId="77777777" w:rsidR="00DF3333" w:rsidRDefault="00DF3333" w:rsidP="00BD6A47">
      <w:pPr>
        <w:ind w:left="936"/>
      </w:pPr>
    </w:p>
    <w:p w14:paraId="34A0448E" w14:textId="1E2C053D" w:rsidR="00DF3333" w:rsidRDefault="008740AA" w:rsidP="00724167">
      <w:pPr>
        <w:pStyle w:val="ListParagraph"/>
      </w:pPr>
      <w:r w:rsidRPr="00DF3333">
        <w:rPr>
          <w:b/>
          <w:bCs/>
        </w:rPr>
        <w:t>Επεκτασιμότητα:</w:t>
      </w:r>
      <w:r w:rsidRPr="008740AA">
        <w:t xml:space="preserve"> Το </w:t>
      </w:r>
      <w:r w:rsidRPr="00C50549">
        <w:rPr>
          <w:i/>
          <w:iCs/>
        </w:rPr>
        <w:t>FastAPI</w:t>
      </w:r>
      <w:r w:rsidRPr="008740AA">
        <w:t xml:space="preserve"> επιτρέπει τη δημιουργία διαφόρων δρομολογητών για διαφορετικά τμήματα της εφαρμογής σας, βοηθώντας στην επεκτασιμότητα και τη διαχείριση μεγάλων εφαρμογών. </w:t>
      </w:r>
    </w:p>
    <w:p w14:paraId="19D1A617" w14:textId="77777777" w:rsidR="00DF3333" w:rsidRDefault="00DF3333" w:rsidP="00BD6A47">
      <w:pPr>
        <w:ind w:left="936"/>
      </w:pPr>
    </w:p>
    <w:p w14:paraId="64C946EB" w14:textId="18B2905F" w:rsidR="00DF3333" w:rsidRDefault="008740AA" w:rsidP="00724167">
      <w:pPr>
        <w:pStyle w:val="ListParagraph"/>
      </w:pPr>
      <w:r w:rsidRPr="00DF3333">
        <w:rPr>
          <w:b/>
          <w:bCs/>
        </w:rPr>
        <w:t>Ενσωματωμένη Υποστήριξη WebSocket:</w:t>
      </w:r>
      <w:r w:rsidRPr="008740AA">
        <w:t xml:space="preserve"> Το </w:t>
      </w:r>
      <w:r w:rsidRPr="00C50549">
        <w:rPr>
          <w:i/>
          <w:iCs/>
        </w:rPr>
        <w:t>FastAPI</w:t>
      </w:r>
      <w:r w:rsidRPr="008740AA">
        <w:t xml:space="preserve"> παρέχει υποστήριξη για την ανάπτυξη εφαρμογών που χρησιμοποιούν το πρωτόκολλο </w:t>
      </w:r>
      <w:r w:rsidRPr="00C50549">
        <w:rPr>
          <w:i/>
          <w:iCs/>
        </w:rPr>
        <w:t>WebSocket</w:t>
      </w:r>
      <w:r w:rsidRPr="008740AA">
        <w:t xml:space="preserve">, το οποίο επιτρέπει τη διεξαγωγή πραγματικού χρόνου επικοινωνίας μεταξύ του διακομιστή και του πελάτη. </w:t>
      </w:r>
    </w:p>
    <w:p w14:paraId="15594EAD" w14:textId="77777777" w:rsidR="00DF3333" w:rsidRDefault="00DF3333" w:rsidP="00BD6A47">
      <w:pPr>
        <w:ind w:left="936"/>
      </w:pPr>
    </w:p>
    <w:p w14:paraId="105A1C35" w14:textId="77777777" w:rsidR="00B8450F" w:rsidRDefault="008740AA" w:rsidP="00724167">
      <w:pPr>
        <w:pStyle w:val="ListParagraph"/>
      </w:pPr>
      <w:r w:rsidRPr="00DF3333">
        <w:rPr>
          <w:b/>
          <w:bCs/>
        </w:rPr>
        <w:t>Ενσωματωμένη Υποστήριξη Αποστολής Αρχείων:</w:t>
      </w:r>
      <w:r w:rsidRPr="008740AA">
        <w:t xml:space="preserve"> Το </w:t>
      </w:r>
      <w:r w:rsidRPr="00C50549">
        <w:rPr>
          <w:i/>
          <w:iCs/>
        </w:rPr>
        <w:t>FastAPI</w:t>
      </w:r>
      <w:r w:rsidRPr="008740AA">
        <w:t xml:space="preserve"> καθιστά εύκολο τον χειρισμό και την αποστολή αρχείων μέσω των </w:t>
      </w:r>
      <w:r w:rsidRPr="00C50549">
        <w:rPr>
          <w:i/>
          <w:iCs/>
        </w:rPr>
        <w:t>API</w:t>
      </w:r>
      <w:r w:rsidRPr="008740AA">
        <w:t xml:space="preserve"> σας. </w:t>
      </w:r>
    </w:p>
    <w:p w14:paraId="28F34CB8" w14:textId="77777777" w:rsidR="00B8450F" w:rsidRDefault="00B8450F" w:rsidP="00BD6A47">
      <w:pPr>
        <w:ind w:left="720"/>
      </w:pPr>
    </w:p>
    <w:p w14:paraId="54FDA872" w14:textId="48A97B7D" w:rsidR="008740AA" w:rsidRDefault="008740AA" w:rsidP="00BD6A47">
      <w:pPr>
        <w:ind w:left="576"/>
      </w:pPr>
      <w:r w:rsidRPr="008740AA">
        <w:t xml:space="preserve">Συνολικά, το </w:t>
      </w:r>
      <w:r w:rsidRPr="00C50549">
        <w:rPr>
          <w:i/>
          <w:iCs/>
        </w:rPr>
        <w:t>FastAPI</w:t>
      </w:r>
      <w:r w:rsidRPr="008740AA">
        <w:t xml:space="preserve"> είναι ένα πανίσχυρο πλαίσιο ανάπτυξης που επιτρέπει τη δημιουργία γρήγορων, αποδοτικών και καλά τεκμηριωμένων διαδικτυακών εφαρμογών με τη χρήση της </w:t>
      </w:r>
      <w:r w:rsidRPr="00C50549">
        <w:rPr>
          <w:i/>
          <w:iCs/>
        </w:rPr>
        <w:t>Python</w:t>
      </w:r>
      <w:r w:rsidRPr="008740AA">
        <w:t>.</w:t>
      </w:r>
    </w:p>
    <w:p w14:paraId="6E8F37CF" w14:textId="77777777" w:rsidR="00200AC3" w:rsidRDefault="00200AC3" w:rsidP="00200AC3">
      <w:pPr>
        <w:ind w:firstLine="576"/>
      </w:pPr>
    </w:p>
    <w:p w14:paraId="5155672F" w14:textId="632ECE4E" w:rsidR="00200AC3" w:rsidRDefault="00FE43B8" w:rsidP="00335575">
      <w:pPr>
        <w:pStyle w:val="Heading3"/>
        <w:rPr>
          <w:lang w:val="en-US"/>
        </w:rPr>
      </w:pPr>
      <w:bookmarkStart w:id="81" w:name="_Toc147133985"/>
      <w:r w:rsidRPr="00FE43B8">
        <w:t xml:space="preserve">Εξωτερική Πρόσβαση με το </w:t>
      </w:r>
      <w:r w:rsidRPr="00FE43B8">
        <w:rPr>
          <w:lang w:val="en-US"/>
        </w:rPr>
        <w:t>ngrok</w:t>
      </w:r>
      <w:bookmarkEnd w:id="81"/>
    </w:p>
    <w:p w14:paraId="16409B03" w14:textId="6A0025D0" w:rsidR="00FE43B8" w:rsidRDefault="00FE43B8" w:rsidP="00200AC3"/>
    <w:p w14:paraId="2670714A" w14:textId="77777777" w:rsidR="00D960F2" w:rsidRDefault="00D960F2" w:rsidP="00D960F2">
      <w:pPr>
        <w:ind w:firstLine="576"/>
      </w:pPr>
      <w:r w:rsidRPr="00D960F2">
        <w:t xml:space="preserve">Το </w:t>
      </w:r>
      <w:r w:rsidRPr="00C50549">
        <w:rPr>
          <w:i/>
          <w:iCs/>
        </w:rPr>
        <w:t>ngrok</w:t>
      </w:r>
      <w:r w:rsidRPr="00D960F2">
        <w:t xml:space="preserve"> είναι ένα εργαλείο που χρησιμοποιείται για να δημιουργήσει ασφαλή δημόσια προσπέλαση </w:t>
      </w:r>
      <w:r w:rsidRPr="00C50549">
        <w:rPr>
          <w:i/>
          <w:iCs/>
        </w:rPr>
        <w:t>(public access)</w:t>
      </w:r>
      <w:r w:rsidRPr="00D960F2">
        <w:t xml:space="preserve"> προς ένα τοπικό διακομιστή. Συχνά χρησιμοποιείται κατά την ανάπτυξη και τον έλεγχο εφαρμογών, καθώς επιτρέπει σε προγραμματιστές να κάνουν διαθέσιμες τις τοπικές εφαρμογές τους στο διαδίκτυο για δοκιμή ή για κοινή χρήση, χωρίς να χρειάζεται να ανοίγουν διάφορες θύρες στο δρομολογητή τους ή να διαχειριστούν πολύπλοκες ρυθμίσεις ασφαλείας. </w:t>
      </w:r>
    </w:p>
    <w:p w14:paraId="7EDA8EC6" w14:textId="77777777" w:rsidR="00D960F2" w:rsidRDefault="00D960F2" w:rsidP="00D960F2">
      <w:pPr>
        <w:ind w:firstLine="576"/>
      </w:pPr>
    </w:p>
    <w:p w14:paraId="0B06C2A1" w14:textId="5D2F5B62" w:rsidR="00D960F2" w:rsidRDefault="00D960F2" w:rsidP="00C50549">
      <w:pPr>
        <w:ind w:firstLine="576"/>
      </w:pPr>
      <w:r w:rsidRPr="00D960F2">
        <w:t xml:space="preserve">Πώς λειτουργεί το </w:t>
      </w:r>
      <w:r w:rsidRPr="00E8012E">
        <w:rPr>
          <w:b/>
          <w:bCs/>
        </w:rPr>
        <w:t>ngrok</w:t>
      </w:r>
      <w:r w:rsidRPr="00D960F2">
        <w:t xml:space="preserve">: </w:t>
      </w:r>
    </w:p>
    <w:p w14:paraId="67ADE629" w14:textId="398423BE" w:rsidR="00D960F2" w:rsidRDefault="00D960F2" w:rsidP="00724167">
      <w:pPr>
        <w:pStyle w:val="ListParagraph"/>
      </w:pPr>
      <w:r w:rsidRPr="00D960F2">
        <w:rPr>
          <w:b/>
          <w:bCs/>
        </w:rPr>
        <w:t>Εκκίνηση του Τοπικού Διακομιστή:</w:t>
      </w:r>
      <w:r w:rsidRPr="00D960F2">
        <w:t xml:space="preserve"> Πρώτα, θα πρέπει να </w:t>
      </w:r>
      <w:r w:rsidR="00E8012E">
        <w:t>έχει κανείς</w:t>
      </w:r>
      <w:r w:rsidRPr="00D960F2">
        <w:t xml:space="preserve"> έναν τοπικό διακομιστή (π.χ. έναν διακομιστή ιστού) που τρέχει στην τοπική </w:t>
      </w:r>
      <w:r w:rsidR="00E8012E">
        <w:t>του</w:t>
      </w:r>
      <w:r w:rsidRPr="00D960F2">
        <w:t xml:space="preserve"> μηχανή.</w:t>
      </w:r>
    </w:p>
    <w:p w14:paraId="5CFA2D11" w14:textId="5B15A027" w:rsidR="00D960F2" w:rsidRDefault="00D960F2" w:rsidP="00D960F2">
      <w:pPr>
        <w:ind w:left="576"/>
      </w:pPr>
      <w:r w:rsidRPr="00D960F2">
        <w:t xml:space="preserve"> </w:t>
      </w:r>
    </w:p>
    <w:p w14:paraId="03D69B6F" w14:textId="7B719BD0" w:rsidR="00D960F2" w:rsidRDefault="00D960F2" w:rsidP="00724167">
      <w:pPr>
        <w:pStyle w:val="ListParagraph"/>
      </w:pPr>
      <w:r w:rsidRPr="00D960F2">
        <w:rPr>
          <w:b/>
          <w:bCs/>
        </w:rPr>
        <w:t>Εκτέλεση του ngrok:</w:t>
      </w:r>
      <w:r w:rsidRPr="00D960F2">
        <w:t xml:space="preserve"> Στη συνέχεια, εκτελείτ</w:t>
      </w:r>
      <w:r w:rsidR="00E8012E">
        <w:t>αι</w:t>
      </w:r>
      <w:r w:rsidRPr="00D960F2">
        <w:t xml:space="preserve"> το </w:t>
      </w:r>
      <w:r w:rsidRPr="00C50549">
        <w:rPr>
          <w:i/>
          <w:iCs/>
        </w:rPr>
        <w:t>ngrok</w:t>
      </w:r>
      <w:r w:rsidRPr="00D960F2">
        <w:t xml:space="preserve"> από τη γραμμή εντολών, παρέχοντας τη θύρα του τοπικού διακομιστή. Το </w:t>
      </w:r>
      <w:r w:rsidRPr="00C50549">
        <w:rPr>
          <w:i/>
          <w:iCs/>
        </w:rPr>
        <w:t>ngrok</w:t>
      </w:r>
      <w:r w:rsidRPr="00D960F2">
        <w:t xml:space="preserve"> θα δημιουργήσει ένα δημόσιο URL που προωθεί τις αιτήσεις προς τον τοπικό διακομιστή. </w:t>
      </w:r>
    </w:p>
    <w:p w14:paraId="3179B9E3" w14:textId="77777777" w:rsidR="00D960F2" w:rsidRDefault="00D960F2" w:rsidP="00BD6A47">
      <w:pPr>
        <w:ind w:left="720"/>
      </w:pPr>
    </w:p>
    <w:p w14:paraId="516A9E20" w14:textId="29931535" w:rsidR="00D960F2" w:rsidRDefault="00D960F2" w:rsidP="00724167">
      <w:pPr>
        <w:pStyle w:val="ListParagraph"/>
      </w:pPr>
      <w:r w:rsidRPr="00D960F2">
        <w:rPr>
          <w:b/>
          <w:bCs/>
        </w:rPr>
        <w:t>Δημόσια Προσπέλαση:</w:t>
      </w:r>
      <w:r w:rsidRPr="00D960F2">
        <w:t xml:space="preserve"> Το </w:t>
      </w:r>
      <w:r w:rsidRPr="00C50549">
        <w:rPr>
          <w:i/>
          <w:iCs/>
        </w:rPr>
        <w:t>ngrok</w:t>
      </w:r>
      <w:r w:rsidRPr="00D960F2">
        <w:t xml:space="preserve">  παρέχει ένα μοναδικό </w:t>
      </w:r>
      <w:r w:rsidRPr="00C50549">
        <w:rPr>
          <w:i/>
          <w:iCs/>
        </w:rPr>
        <w:t>URL</w:t>
      </w:r>
      <w:r w:rsidRPr="00D960F2">
        <w:t xml:space="preserve"> το οποίο μπορεί να χρησιμοποι</w:t>
      </w:r>
      <w:r w:rsidR="00E8012E">
        <w:t>ηθεί</w:t>
      </w:r>
      <w:r w:rsidRPr="00D960F2">
        <w:t xml:space="preserve"> για πρόσβαση στον τοπικό διακομιστή από οπουδήποτε στο διαδίκτυο. </w:t>
      </w:r>
    </w:p>
    <w:p w14:paraId="23F8F041" w14:textId="77777777" w:rsidR="00D066A9" w:rsidRDefault="00D066A9" w:rsidP="00C50549">
      <w:pPr>
        <w:ind w:left="936"/>
      </w:pPr>
    </w:p>
    <w:p w14:paraId="17B09298" w14:textId="1B17F476" w:rsidR="00D960F2" w:rsidRDefault="00D960F2" w:rsidP="005C6E3F">
      <w:pPr>
        <w:ind w:firstLine="360"/>
      </w:pPr>
      <w:r w:rsidRPr="00D960F2">
        <w:t xml:space="preserve">Το </w:t>
      </w:r>
      <w:r w:rsidRPr="00C50549">
        <w:rPr>
          <w:i/>
          <w:iCs/>
        </w:rPr>
        <w:t>ngrok</w:t>
      </w:r>
      <w:r w:rsidRPr="00D960F2">
        <w:t xml:space="preserve"> προσφέρει επίσης προηγμένες δυνατότητες όπως προσαρμοσμένα </w:t>
      </w:r>
      <w:r w:rsidRPr="00C50549">
        <w:rPr>
          <w:i/>
          <w:iCs/>
        </w:rPr>
        <w:t>subdomains</w:t>
      </w:r>
      <w:r w:rsidRPr="00D960F2">
        <w:t xml:space="preserve">, ασφάλεια με χρήση κλειδιών και πιστοποιητικών </w:t>
      </w:r>
      <w:r w:rsidRPr="00C50549">
        <w:rPr>
          <w:i/>
          <w:iCs/>
        </w:rPr>
        <w:t>SSL</w:t>
      </w:r>
      <w:r w:rsidRPr="00D960F2">
        <w:t xml:space="preserve">, καταγραφή των αιτήσεων που κατευθύνονται στον τοπικό διακομιστή κ.ά. </w:t>
      </w:r>
    </w:p>
    <w:p w14:paraId="17B0A128" w14:textId="59230D02" w:rsidR="00916AC0" w:rsidRDefault="00D960F2" w:rsidP="005C6E3F">
      <w:pPr>
        <w:ind w:firstLine="360"/>
      </w:pPr>
      <w:r w:rsidRPr="00D960F2">
        <w:t xml:space="preserve">Συνοψίζοντας, το </w:t>
      </w:r>
      <w:r w:rsidRPr="00C50549">
        <w:rPr>
          <w:i/>
          <w:iCs/>
        </w:rPr>
        <w:t>ngrok</w:t>
      </w:r>
      <w:r w:rsidRPr="00D960F2">
        <w:t xml:space="preserve"> είναι ένα εξαιρετικά χρήσιμο εργαλείο για την επιτροπή δημόσιας προσπέλασης σε τοπικούς διακομιστές, κάνοντας την ανάπτυξη, τη δοκιμή και την κοινή χρήση εφαρμογών πιο εύκολη.</w:t>
      </w:r>
    </w:p>
    <w:p w14:paraId="17965F5F" w14:textId="725C4B70" w:rsidR="00705456" w:rsidRDefault="00705456" w:rsidP="005C6E3F">
      <w:pPr>
        <w:ind w:firstLine="360"/>
      </w:pPr>
      <w:r w:rsidRPr="00705456">
        <w:t xml:space="preserve">Στο πλαίσιο του </w:t>
      </w:r>
      <w:r w:rsidRPr="00C50549">
        <w:rPr>
          <w:i/>
          <w:iCs/>
        </w:rPr>
        <w:t>Dialogflow</w:t>
      </w:r>
      <w:r w:rsidRPr="00705456">
        <w:t>, η δυνατότητα εξωτερικής πρόσβασης σε μια εφαρμογή είναι κρίσιμη για την αξιολόγηση</w:t>
      </w:r>
      <w:r>
        <w:t>,</w:t>
      </w:r>
      <w:r w:rsidRPr="00705456">
        <w:t xml:space="preserve"> </w:t>
      </w:r>
      <w:r>
        <w:t xml:space="preserve">γιαυτό </w:t>
      </w:r>
      <w:r w:rsidRPr="00705456">
        <w:t xml:space="preserve">γίνεται περισσότερο περίπλοκη λόγω της ανάγκης για ασφαλή σύνδεση </w:t>
      </w:r>
      <w:r w:rsidRPr="00C50549">
        <w:rPr>
          <w:i/>
          <w:iCs/>
        </w:rPr>
        <w:t>(https)</w:t>
      </w:r>
      <w:r w:rsidRPr="00705456">
        <w:t xml:space="preserve"> για την χρήση του </w:t>
      </w:r>
      <w:r w:rsidRPr="00C50549">
        <w:rPr>
          <w:i/>
          <w:iCs/>
        </w:rPr>
        <w:t>webhook</w:t>
      </w:r>
      <w:r w:rsidRPr="00705456">
        <w:t xml:space="preserve">. Εδώ έρχεται σε βοήθεια το </w:t>
      </w:r>
      <w:r w:rsidRPr="00C50549">
        <w:rPr>
          <w:i/>
          <w:iCs/>
        </w:rPr>
        <w:t>ngrok</w:t>
      </w:r>
      <w:r w:rsidRPr="00705456">
        <w:t>, παρέχοντας μια απλή και αποτελεσματική λύση για την εξωτερική πρόσβαση με ασφάλεια.</w:t>
      </w:r>
    </w:p>
    <w:p w14:paraId="59C6FC0D" w14:textId="628E479A" w:rsidR="00705456" w:rsidRDefault="00705456" w:rsidP="005C6E3F">
      <w:pPr>
        <w:ind w:firstLine="360"/>
      </w:pPr>
      <w:r w:rsidRPr="00705456">
        <w:t xml:space="preserve">Το </w:t>
      </w:r>
      <w:r w:rsidRPr="00C50549">
        <w:rPr>
          <w:i/>
          <w:iCs/>
        </w:rPr>
        <w:t>Dialog</w:t>
      </w:r>
      <w:r w:rsidR="00C50549" w:rsidRPr="00C50549">
        <w:rPr>
          <w:i/>
          <w:iCs/>
          <w:lang w:val="en-US"/>
        </w:rPr>
        <w:t>F</w:t>
      </w:r>
      <w:r w:rsidRPr="00C50549">
        <w:rPr>
          <w:i/>
          <w:iCs/>
        </w:rPr>
        <w:t>low</w:t>
      </w:r>
      <w:r w:rsidRPr="00705456">
        <w:t xml:space="preserve"> επιτρέπει την ενσωμάτωση των λεγόμενων </w:t>
      </w:r>
      <w:r w:rsidRPr="00C50549">
        <w:rPr>
          <w:i/>
          <w:iCs/>
        </w:rPr>
        <w:t>webhooks</w:t>
      </w:r>
      <w:r w:rsidRPr="00705456">
        <w:t xml:space="preserve"> για την επεξεργασία των αιτημάτων των χρηστών. Αυτά τα </w:t>
      </w:r>
      <w:r w:rsidRPr="00C50549">
        <w:rPr>
          <w:i/>
          <w:iCs/>
        </w:rPr>
        <w:t>webhooks</w:t>
      </w:r>
      <w:r w:rsidRPr="00705456">
        <w:t xml:space="preserve"> είναι λειτουργίες που εκτελούνται από τον διακομιστή και </w:t>
      </w:r>
      <w:r w:rsidRPr="00705456">
        <w:lastRenderedPageBreak/>
        <w:t xml:space="preserve">εξυπηρετούν τα αιτήματα των χρηστών που προέρχονται από το </w:t>
      </w:r>
      <w:r w:rsidRPr="00C50549">
        <w:rPr>
          <w:i/>
          <w:iCs/>
        </w:rPr>
        <w:t>Dialog</w:t>
      </w:r>
      <w:r w:rsidR="00C50549" w:rsidRPr="00C50549">
        <w:rPr>
          <w:i/>
          <w:iCs/>
          <w:lang w:val="en-US"/>
        </w:rPr>
        <w:t>F</w:t>
      </w:r>
      <w:r w:rsidRPr="00C50549">
        <w:rPr>
          <w:i/>
          <w:iCs/>
        </w:rPr>
        <w:t>low</w:t>
      </w:r>
      <w:r w:rsidRPr="00705456">
        <w:t xml:space="preserve">. Ωστόσο, για λόγους ασφαλείας, το </w:t>
      </w:r>
      <w:r w:rsidRPr="00C50549">
        <w:rPr>
          <w:i/>
          <w:iCs/>
        </w:rPr>
        <w:t>Dialog</w:t>
      </w:r>
      <w:r w:rsidR="00C50549" w:rsidRPr="00C50549">
        <w:rPr>
          <w:i/>
          <w:iCs/>
          <w:lang w:val="en-US"/>
        </w:rPr>
        <w:t>F</w:t>
      </w:r>
      <w:r w:rsidRPr="00C50549">
        <w:rPr>
          <w:i/>
          <w:iCs/>
        </w:rPr>
        <w:t>low</w:t>
      </w:r>
      <w:r w:rsidRPr="00705456">
        <w:t xml:space="preserve"> απαιτεί τη σύνδεση με τον διακομιστή μέσω ασφαλούς σύνδεσης </w:t>
      </w:r>
      <w:r w:rsidRPr="00C50549">
        <w:rPr>
          <w:i/>
          <w:iCs/>
        </w:rPr>
        <w:t>(https).</w:t>
      </w:r>
    </w:p>
    <w:p w14:paraId="401B356A" w14:textId="6827E7E1" w:rsidR="00705456" w:rsidRDefault="00E8012E" w:rsidP="005C6E3F">
      <w:pPr>
        <w:ind w:firstLine="360"/>
      </w:pPr>
      <w:r>
        <w:t>Λόγω των προαναφερθέντων το</w:t>
      </w:r>
      <w:r w:rsidR="00705456" w:rsidRPr="00705456">
        <w:t xml:space="preserve"> </w:t>
      </w:r>
      <w:r w:rsidR="00705456" w:rsidRPr="00C50549">
        <w:rPr>
          <w:i/>
          <w:iCs/>
        </w:rPr>
        <w:t>ngrok</w:t>
      </w:r>
      <w:r w:rsidR="00705456" w:rsidRPr="00705456">
        <w:t xml:space="preserve"> έχει σημασία. Καθώς η εφαρμογή λειτουργεί τοπικά στον υπολογιστή, το </w:t>
      </w:r>
      <w:r w:rsidR="00705456" w:rsidRPr="00C50549">
        <w:rPr>
          <w:i/>
          <w:iCs/>
        </w:rPr>
        <w:t>ngrok</w:t>
      </w:r>
      <w:r w:rsidR="00705456" w:rsidRPr="00705456">
        <w:t xml:space="preserve"> δημιουργεί μια ασφαλή δημόσια διεύθυνση </w:t>
      </w:r>
      <w:r w:rsidR="00705456" w:rsidRPr="00C50549">
        <w:rPr>
          <w:i/>
          <w:iCs/>
        </w:rPr>
        <w:t>URL</w:t>
      </w:r>
      <w:r w:rsidR="00705456" w:rsidRPr="00705456">
        <w:t xml:space="preserve"> που αντιστοιχεί στη διεύθυνση </w:t>
      </w:r>
      <w:r w:rsidR="00705456" w:rsidRPr="00C50549">
        <w:rPr>
          <w:i/>
          <w:iCs/>
        </w:rPr>
        <w:t>IP</w:t>
      </w:r>
      <w:r w:rsidR="00705456" w:rsidRPr="00705456">
        <w:t xml:space="preserve"> του υπολογιστή και τη θύρα που εκτελείται η εφαρμογή. Αυτό δίνει τη δυνατότητα στο </w:t>
      </w:r>
      <w:r w:rsidR="00705456" w:rsidRPr="00C50549">
        <w:rPr>
          <w:i/>
          <w:iCs/>
        </w:rPr>
        <w:t>Dialog</w:t>
      </w:r>
      <w:r w:rsidR="00C50549" w:rsidRPr="00C50549">
        <w:rPr>
          <w:i/>
          <w:iCs/>
          <w:lang w:val="en-US"/>
        </w:rPr>
        <w:t>F</w:t>
      </w:r>
      <w:r w:rsidR="00705456" w:rsidRPr="00C50549">
        <w:rPr>
          <w:i/>
          <w:iCs/>
        </w:rPr>
        <w:t>low</w:t>
      </w:r>
      <w:r w:rsidR="00705456" w:rsidRPr="00705456">
        <w:t xml:space="preserve"> να στέλνει αιτήματα στον διακομιστή  μέσω ασφαλούς σύνδεσης.</w:t>
      </w:r>
    </w:p>
    <w:p w14:paraId="6CE78532" w14:textId="51492EF9" w:rsidR="009D469D" w:rsidRDefault="009D469D" w:rsidP="005C6E3F">
      <w:pPr>
        <w:ind w:firstLine="360"/>
      </w:pPr>
      <w:r w:rsidRPr="009D469D">
        <w:t xml:space="preserve">Χωρίς το </w:t>
      </w:r>
      <w:r w:rsidRPr="00C50549">
        <w:rPr>
          <w:i/>
          <w:iCs/>
        </w:rPr>
        <w:t>ngrok</w:t>
      </w:r>
      <w:r w:rsidRPr="009D469D">
        <w:t xml:space="preserve">, θα ήταν δύσκολο να αναπτύξετε και να δοκιμάσετε τον διάλογο σας στο </w:t>
      </w:r>
      <w:r w:rsidRPr="00C50549">
        <w:rPr>
          <w:i/>
          <w:iCs/>
        </w:rPr>
        <w:t>Dialog</w:t>
      </w:r>
      <w:r w:rsidR="00C50549" w:rsidRPr="00C50549">
        <w:rPr>
          <w:i/>
          <w:iCs/>
          <w:lang w:val="en-US"/>
        </w:rPr>
        <w:t>F</w:t>
      </w:r>
      <w:r w:rsidRPr="00C50549">
        <w:rPr>
          <w:i/>
          <w:iCs/>
        </w:rPr>
        <w:t>low</w:t>
      </w:r>
      <w:r w:rsidRPr="009D469D">
        <w:t xml:space="preserve">, καθώς το </w:t>
      </w:r>
      <w:r w:rsidRPr="00C50549">
        <w:rPr>
          <w:i/>
          <w:iCs/>
        </w:rPr>
        <w:t>Dialog</w:t>
      </w:r>
      <w:r w:rsidR="00C50549" w:rsidRPr="00C50549">
        <w:rPr>
          <w:i/>
          <w:iCs/>
          <w:lang w:val="en-US"/>
        </w:rPr>
        <w:t>F</w:t>
      </w:r>
      <w:r w:rsidRPr="00C50549">
        <w:rPr>
          <w:i/>
          <w:iCs/>
        </w:rPr>
        <w:t>low</w:t>
      </w:r>
      <w:r w:rsidRPr="009D469D">
        <w:t xml:space="preserve"> απαιτεί ασφαλή σύνδεση μέσω </w:t>
      </w:r>
      <w:r w:rsidRPr="00C50549">
        <w:rPr>
          <w:i/>
          <w:iCs/>
        </w:rPr>
        <w:t>https</w:t>
      </w:r>
      <w:r w:rsidRPr="009D469D">
        <w:t xml:space="preserve">. Το </w:t>
      </w:r>
      <w:r w:rsidRPr="00C50549">
        <w:rPr>
          <w:i/>
          <w:iCs/>
        </w:rPr>
        <w:t>ngrok</w:t>
      </w:r>
      <w:r w:rsidRPr="009D469D">
        <w:t xml:space="preserve"> απλοποιεί αυτήν τη διαδικασία παρέχοντας μια δημόσια διεύθυνση </w:t>
      </w:r>
      <w:r w:rsidRPr="00C50549">
        <w:rPr>
          <w:i/>
          <w:iCs/>
        </w:rPr>
        <w:t>URL</w:t>
      </w:r>
      <w:r w:rsidRPr="009D469D">
        <w:t xml:space="preserve"> που επιτρέπει να αλληλεπιδρ</w:t>
      </w:r>
      <w:r w:rsidR="00E8012E">
        <w:t>ά κανείς</w:t>
      </w:r>
      <w:r w:rsidRPr="009D469D">
        <w:t xml:space="preserve"> με τον διάλογο στο </w:t>
      </w:r>
      <w:r w:rsidRPr="00C50549">
        <w:rPr>
          <w:i/>
          <w:iCs/>
        </w:rPr>
        <w:t>Dialog</w:t>
      </w:r>
      <w:r w:rsidR="00C50549" w:rsidRPr="00C50549">
        <w:rPr>
          <w:i/>
          <w:iCs/>
          <w:lang w:val="en-US"/>
        </w:rPr>
        <w:t>F</w:t>
      </w:r>
      <w:r w:rsidRPr="00C50549">
        <w:rPr>
          <w:i/>
          <w:iCs/>
        </w:rPr>
        <w:t>low</w:t>
      </w:r>
      <w:r w:rsidRPr="009D469D">
        <w:t xml:space="preserve"> από οποιαδήποτε συσκευή και τοποθεσία.</w:t>
      </w:r>
    </w:p>
    <w:p w14:paraId="0A0C7845" w14:textId="2FA43F11" w:rsidR="009D469D" w:rsidRDefault="009D469D" w:rsidP="005C6E3F">
      <w:pPr>
        <w:ind w:firstLine="360"/>
      </w:pPr>
      <w:r w:rsidRPr="009D469D">
        <w:t xml:space="preserve">Ο συνδυασμός του </w:t>
      </w:r>
      <w:r w:rsidRPr="00C50549">
        <w:rPr>
          <w:i/>
          <w:iCs/>
        </w:rPr>
        <w:t>ngrok</w:t>
      </w:r>
      <w:r w:rsidRPr="009D469D">
        <w:t xml:space="preserve"> με το </w:t>
      </w:r>
      <w:r w:rsidRPr="00C50549">
        <w:rPr>
          <w:i/>
          <w:iCs/>
        </w:rPr>
        <w:t>Dialog</w:t>
      </w:r>
      <w:r w:rsidR="00C50549" w:rsidRPr="00C50549">
        <w:rPr>
          <w:i/>
          <w:iCs/>
          <w:lang w:val="en-US"/>
        </w:rPr>
        <w:t>F</w:t>
      </w:r>
      <w:r w:rsidRPr="00C50549">
        <w:rPr>
          <w:i/>
          <w:iCs/>
        </w:rPr>
        <w:t>low</w:t>
      </w:r>
      <w:r w:rsidRPr="009D469D">
        <w:t xml:space="preserve"> απλοποιεί τη διαδικασία ανάπτυξης, δοκιμής και βελτίωσης των διαλόγων, καθιστώντας την πιο ευέλικτη και προσβάσιμη για τον προγραμματιστή.</w:t>
      </w:r>
    </w:p>
    <w:p w14:paraId="1B784897" w14:textId="70857F2D" w:rsidR="0096488D" w:rsidRDefault="0096488D" w:rsidP="0096488D"/>
    <w:p w14:paraId="4C6CD5A3" w14:textId="03AD928B" w:rsidR="0096488D" w:rsidRDefault="0096488D" w:rsidP="00335575">
      <w:pPr>
        <w:pStyle w:val="Heading3"/>
        <w:rPr>
          <w:lang w:val="en-US"/>
        </w:rPr>
      </w:pPr>
      <w:bookmarkStart w:id="82" w:name="_Toc147133986"/>
      <w:r>
        <w:rPr>
          <w:lang w:val="en-US"/>
        </w:rPr>
        <w:t>Python</w:t>
      </w:r>
      <w:bookmarkEnd w:id="82"/>
    </w:p>
    <w:p w14:paraId="34DB9F76" w14:textId="77777777" w:rsidR="00C50549" w:rsidRPr="00C50549" w:rsidRDefault="00C50549" w:rsidP="00C50549">
      <w:pPr>
        <w:rPr>
          <w:lang w:val="en-US" w:eastAsia="en-US"/>
        </w:rPr>
      </w:pPr>
    </w:p>
    <w:p w14:paraId="637972D2" w14:textId="5EFE1C18" w:rsidR="0096488D" w:rsidRPr="00716839" w:rsidRDefault="00716839" w:rsidP="00C21E0E">
      <w:pPr>
        <w:jc w:val="center"/>
        <w:rPr>
          <w:lang w:val="en-US"/>
        </w:rPr>
      </w:pPr>
      <w:r>
        <w:rPr>
          <w:noProof/>
          <w:lang w:val="en-US"/>
        </w:rPr>
        <w:drawing>
          <wp:inline distT="0" distB="0" distL="0" distR="0" wp14:anchorId="77F6F9DA" wp14:editId="603F7B1C">
            <wp:extent cx="3390900" cy="3942309"/>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393659" cy="3945516"/>
                    </a:xfrm>
                    <a:prstGeom prst="rect">
                      <a:avLst/>
                    </a:prstGeom>
                    <a:noFill/>
                    <a:ln>
                      <a:noFill/>
                    </a:ln>
                  </pic:spPr>
                </pic:pic>
              </a:graphicData>
            </a:graphic>
          </wp:inline>
        </w:drawing>
      </w:r>
    </w:p>
    <w:p w14:paraId="26E88B26" w14:textId="6E05B88E" w:rsidR="00716839" w:rsidRPr="00E81ECD" w:rsidRDefault="006E369C" w:rsidP="00C21E0E">
      <w:pPr>
        <w:ind w:firstLine="576"/>
        <w:jc w:val="center"/>
      </w:pPr>
      <w:r>
        <w:t xml:space="preserve">Εικόνα 6.2.3.1 </w:t>
      </w:r>
      <w:r>
        <w:rPr>
          <w:lang w:val="en-US"/>
        </w:rPr>
        <w:t>Python</w:t>
      </w:r>
      <w:r w:rsidRPr="00E81ECD">
        <w:t xml:space="preserve"> </w:t>
      </w:r>
      <w:r>
        <w:rPr>
          <w:lang w:val="en-US"/>
        </w:rPr>
        <w:t>Main</w:t>
      </w:r>
      <w:bookmarkStart w:id="83" w:name="PythonMain1"/>
      <w:bookmarkEnd w:id="83"/>
      <w:r w:rsidRPr="00E81ECD">
        <w:t xml:space="preserve"> (1)</w:t>
      </w:r>
    </w:p>
    <w:p w14:paraId="00A530C7" w14:textId="688137D9" w:rsidR="00FE43B8" w:rsidRDefault="00FE43B8" w:rsidP="00200AC3"/>
    <w:p w14:paraId="404872B3" w14:textId="366501F6" w:rsidR="00C50549" w:rsidRDefault="00C50549" w:rsidP="00200AC3"/>
    <w:p w14:paraId="5C091867" w14:textId="77777777" w:rsidR="00C50549" w:rsidRDefault="00C50549" w:rsidP="00200AC3"/>
    <w:p w14:paraId="05486FBA" w14:textId="6FD78E8D" w:rsidR="00FD4B1F" w:rsidRPr="00FD4B1F" w:rsidRDefault="00FD4B1F" w:rsidP="00FD4B1F">
      <w:pPr>
        <w:ind w:firstLine="576"/>
        <w:rPr>
          <w:b/>
          <w:bCs/>
          <w:sz w:val="36"/>
          <w:szCs w:val="36"/>
        </w:rPr>
      </w:pPr>
      <w:r w:rsidRPr="00FD4B1F">
        <w:rPr>
          <w:b/>
          <w:bCs/>
          <w:sz w:val="36"/>
          <w:szCs w:val="36"/>
        </w:rPr>
        <w:lastRenderedPageBreak/>
        <w:t>Εισαγωγή</w:t>
      </w:r>
    </w:p>
    <w:p w14:paraId="3B84B5B4" w14:textId="77777777" w:rsidR="00FD4B1F" w:rsidRDefault="00FD4B1F" w:rsidP="00200AC3"/>
    <w:p w14:paraId="7CAECA2A" w14:textId="77777777" w:rsidR="00FF7787" w:rsidRDefault="00FF7787" w:rsidP="00FF7787">
      <w:pPr>
        <w:ind w:firstLine="576"/>
      </w:pPr>
      <w:r w:rsidRPr="00FF7787">
        <w:t xml:space="preserve">Στην αρχή της υλοποίησης του διακομιστή </w:t>
      </w:r>
      <w:r w:rsidRPr="00C50549">
        <w:rPr>
          <w:i/>
          <w:iCs/>
        </w:rPr>
        <w:t>FastAPI</w:t>
      </w:r>
      <w:r w:rsidRPr="00FF7787">
        <w:t xml:space="preserve">, κάναμε την αναγκαία εισαγωγή των βιβλιοθηκών, </w:t>
      </w:r>
      <w:r>
        <w:t>όπως βλέπουμε και στον κώδικα παραπάνω</w:t>
      </w:r>
      <w:r w:rsidRPr="00FF7787">
        <w:t>, που θα χρησιμοποιηθούν στο έργο μας. Συγκεκριμένα, χρησιμοποιήσαμε τη</w:t>
      </w:r>
      <w:r w:rsidRPr="00FF7787">
        <w:rPr>
          <w:i/>
          <w:iCs/>
        </w:rPr>
        <w:t xml:space="preserve"> βιβλιοθήκη FastAPI</w:t>
      </w:r>
      <w:r w:rsidRPr="00FF7787">
        <w:t xml:space="preserve">, η οποία είναι ένα εξαιρετικά ισχυρό εργαλείο για τη δημιουργία γρήγορων και αποτελεσματικών διακομιστών. Η βιβλιοθήκη </w:t>
      </w:r>
      <w:r w:rsidRPr="00C50549">
        <w:rPr>
          <w:i/>
          <w:iCs/>
        </w:rPr>
        <w:t>FastAPI</w:t>
      </w:r>
      <w:r w:rsidRPr="00FF7787">
        <w:t xml:space="preserve"> παρέχει πληθώρα δυνατοτήτων για τη διαχείριση των </w:t>
      </w:r>
      <w:r w:rsidRPr="00C50549">
        <w:rPr>
          <w:i/>
          <w:iCs/>
        </w:rPr>
        <w:t>HTTP</w:t>
      </w:r>
      <w:r w:rsidRPr="00FF7787">
        <w:t xml:space="preserve"> αιτημάτων και απαντήσεων. </w:t>
      </w:r>
    </w:p>
    <w:p w14:paraId="1F7386F9" w14:textId="08D2B55E" w:rsidR="00FD4B1F" w:rsidRDefault="00FF7787" w:rsidP="00C21E0E">
      <w:pPr>
        <w:ind w:firstLine="576"/>
      </w:pPr>
      <w:r w:rsidRPr="00FF7787">
        <w:t xml:space="preserve">Επιπλέον, χρησιμοποιήσαμε τις κλάσεις </w:t>
      </w:r>
      <w:r w:rsidRPr="00FF7787">
        <w:rPr>
          <w:i/>
          <w:iCs/>
        </w:rPr>
        <w:t>Request</w:t>
      </w:r>
      <w:r w:rsidRPr="00FF7787">
        <w:t xml:space="preserve"> και </w:t>
      </w:r>
      <w:r w:rsidRPr="00FF7787">
        <w:rPr>
          <w:i/>
          <w:iCs/>
        </w:rPr>
        <w:t>JSONResponse</w:t>
      </w:r>
      <w:r w:rsidRPr="00FF7787">
        <w:t xml:space="preserve"> για να διαχειριστούμε τις λειτουργίες που σχετίζονται με τα αιτήματα </w:t>
      </w:r>
      <w:r w:rsidRPr="00C50549">
        <w:rPr>
          <w:i/>
          <w:iCs/>
        </w:rPr>
        <w:t>HTTP</w:t>
      </w:r>
      <w:r w:rsidRPr="00FF7787">
        <w:t xml:space="preserve"> και τις απαντήσεις </w:t>
      </w:r>
      <w:r w:rsidRPr="00C50549">
        <w:rPr>
          <w:i/>
          <w:iCs/>
        </w:rPr>
        <w:t>JSON</w:t>
      </w:r>
      <w:r w:rsidRPr="00FF7787">
        <w:t xml:space="preserve"> αντίστοιχα. Η εισαγωγή αυτών των βιβλιοθηκών είναι κρίσιμη για την κατανόηση του τρόπου με τον οποίο θα αλληλεπιδράσει ο διακομιστής μας με τις αιτήσεις από το </w:t>
      </w:r>
      <w:r w:rsidRPr="00C50549">
        <w:rPr>
          <w:i/>
          <w:iCs/>
        </w:rPr>
        <w:t>Dialog</w:t>
      </w:r>
      <w:r w:rsidR="00C50549" w:rsidRPr="00C50549">
        <w:rPr>
          <w:i/>
          <w:iCs/>
          <w:lang w:val="en-US"/>
        </w:rPr>
        <w:t>F</w:t>
      </w:r>
      <w:r w:rsidRPr="00C50549">
        <w:rPr>
          <w:i/>
          <w:iCs/>
        </w:rPr>
        <w:t>low</w:t>
      </w:r>
      <w:r w:rsidRPr="00FF7787">
        <w:t xml:space="preserve"> και πώς θα παρέχει απαντήσεις σε αυτές. Μέσω αυτής της εισαγωγής, δημιουργήσαμε τον βασικό θεμέλιο για την υλοποίηση του διακομιστή μας, ετοιμάζοντας το έδαφος για τις επόμενες ενότητες όπου θα αναλύσουμε τις λειτουργίες που θα παρέχει ο διακομιστής μας και πώς αυτές συνδέονται με τη βάση δεδομένων μας.</w:t>
      </w:r>
    </w:p>
    <w:p w14:paraId="1AC10214" w14:textId="2545F84C" w:rsidR="005E25BB" w:rsidRDefault="005E25BB" w:rsidP="00C21E0E">
      <w:pPr>
        <w:ind w:firstLine="576"/>
      </w:pPr>
      <w:r>
        <w:t xml:space="preserve">Επίσης βλέπουμε ότι καθορίζουμε ένα λεξικό με το όνομα </w:t>
      </w:r>
      <w:r w:rsidRPr="005E25BB">
        <w:rPr>
          <w:i/>
          <w:iCs/>
          <w:lang w:val="en-US"/>
        </w:rPr>
        <w:t>field</w:t>
      </w:r>
      <w:r w:rsidRPr="005E25BB">
        <w:rPr>
          <w:i/>
          <w:iCs/>
        </w:rPr>
        <w:t>_</w:t>
      </w:r>
      <w:r w:rsidRPr="005E25BB">
        <w:rPr>
          <w:i/>
          <w:iCs/>
          <w:lang w:val="en-US"/>
        </w:rPr>
        <w:t>mapping</w:t>
      </w:r>
      <w:r w:rsidRPr="005E25BB">
        <w:rPr>
          <w:i/>
          <w:iCs/>
        </w:rPr>
        <w:t xml:space="preserve"> </w:t>
      </w:r>
      <w:r>
        <w:t xml:space="preserve">έτσι ώστε να υπάρχει </w:t>
      </w:r>
      <w:r w:rsidRPr="005E25BB">
        <w:t>μια αντιστοίχιση μεταξύ των πεδίων που μπορεί να εισάγει ο χρήστης και των πεδίων στη βάση δεδομένων. Αυτό θα χρησιμοποιηθεί αργότερα για τον προσδιορισμό ποιου πεδίου πρέπει να ανακτηθούν πληροφορίες.</w:t>
      </w:r>
    </w:p>
    <w:p w14:paraId="612D4FF0" w14:textId="77777777" w:rsidR="00FD4B1F" w:rsidRDefault="00FD4B1F" w:rsidP="00FD4B1F"/>
    <w:p w14:paraId="234F6455" w14:textId="754B0A97" w:rsidR="00FD4B1F" w:rsidRPr="00FD4B1F" w:rsidRDefault="00FD4B1F" w:rsidP="00FF7787">
      <w:pPr>
        <w:ind w:firstLine="576"/>
        <w:rPr>
          <w:b/>
          <w:bCs/>
          <w:sz w:val="36"/>
          <w:szCs w:val="36"/>
        </w:rPr>
      </w:pPr>
      <w:r w:rsidRPr="00FD4B1F">
        <w:rPr>
          <w:b/>
          <w:bCs/>
          <w:sz w:val="36"/>
          <w:szCs w:val="36"/>
        </w:rPr>
        <w:t>Ρυθμίσεις Βάσης Δεδομένων</w:t>
      </w:r>
    </w:p>
    <w:p w14:paraId="5AE24634" w14:textId="77777777" w:rsidR="00FD4B1F" w:rsidRDefault="00FD4B1F" w:rsidP="00FF7787">
      <w:pPr>
        <w:ind w:firstLine="576"/>
      </w:pPr>
    </w:p>
    <w:p w14:paraId="688673FD" w14:textId="28A1A6CD" w:rsidR="00C50549" w:rsidRDefault="00361446" w:rsidP="00FF7787">
      <w:pPr>
        <w:ind w:firstLine="576"/>
      </w:pPr>
      <w:r w:rsidRPr="00361446">
        <w:t xml:space="preserve">Προτού προχωρήσουμε στη δημιουργία των λειτουργιών του διακομιστή, ήταν απαραίτητο να ρυθμίσουμε τη σύνδεση με τη βάση δεδομένων </w:t>
      </w:r>
      <w:r w:rsidRPr="00C50549">
        <w:rPr>
          <w:i/>
          <w:iCs/>
        </w:rPr>
        <w:t>MySQL</w:t>
      </w:r>
      <w:r w:rsidRPr="00361446">
        <w:t xml:space="preserve">. Αυτό επιτεύχθηκε μέσω της δημιουργίας ενός λεξικού με το όνομα </w:t>
      </w:r>
      <w:r w:rsidRPr="00780D3A">
        <w:rPr>
          <w:i/>
          <w:iCs/>
        </w:rPr>
        <w:t>db_config</w:t>
      </w:r>
      <w:r w:rsidRPr="00361446">
        <w:t xml:space="preserve">, το οποίο περιείχε τις απαραίτητες πληροφορίες για την σύνδεση στον διακομιστή βάσης δεδομένων. </w:t>
      </w:r>
    </w:p>
    <w:p w14:paraId="5C88CDE1" w14:textId="77777777" w:rsidR="00C50549" w:rsidRDefault="00C50549" w:rsidP="00FF7787">
      <w:pPr>
        <w:ind w:firstLine="576"/>
      </w:pPr>
    </w:p>
    <w:p w14:paraId="5939D24C" w14:textId="091C958B" w:rsidR="00361446" w:rsidRDefault="00361446" w:rsidP="00C50549">
      <w:pPr>
        <w:ind w:firstLine="576"/>
      </w:pPr>
      <w:r w:rsidRPr="00361446">
        <w:t xml:space="preserve">Το λεξικό αυτό περιλάμβανε τα εξής στοιχεία: </w:t>
      </w:r>
    </w:p>
    <w:p w14:paraId="5AB799EC" w14:textId="182F520D" w:rsidR="00361446" w:rsidRDefault="00361446" w:rsidP="006A4DBA">
      <w:pPr>
        <w:pStyle w:val="ListParagraph"/>
        <w:numPr>
          <w:ilvl w:val="0"/>
          <w:numId w:val="14"/>
        </w:numPr>
      </w:pPr>
      <w:r w:rsidRPr="00C50549">
        <w:rPr>
          <w:b/>
          <w:bCs/>
        </w:rPr>
        <w:t>host:</w:t>
      </w:r>
      <w:r w:rsidRPr="00361446">
        <w:t xml:space="preserve"> Το όνομα του διακομιστή στον οποίο είναι φιλοξενημένη η βάση δεδομένων. </w:t>
      </w:r>
    </w:p>
    <w:p w14:paraId="6A6B73DE" w14:textId="77777777" w:rsidR="00780D3A" w:rsidRDefault="00780D3A" w:rsidP="00C50549">
      <w:pPr>
        <w:ind w:left="936"/>
      </w:pPr>
    </w:p>
    <w:p w14:paraId="14344F50" w14:textId="4C1CEC85" w:rsidR="00361446" w:rsidRDefault="00361446" w:rsidP="00724167">
      <w:pPr>
        <w:pStyle w:val="ListParagraph"/>
      </w:pPr>
      <w:r w:rsidRPr="00361446">
        <w:rPr>
          <w:b/>
          <w:bCs/>
        </w:rPr>
        <w:t>user:</w:t>
      </w:r>
      <w:r w:rsidRPr="00361446">
        <w:t xml:space="preserve"> Το όνομα του χρήστη που έχει πρόσβαση στη βάση δεδομένων.</w:t>
      </w:r>
    </w:p>
    <w:p w14:paraId="0CAA8E93" w14:textId="77777777" w:rsidR="00361446" w:rsidRDefault="00361446" w:rsidP="00BD6A47">
      <w:pPr>
        <w:ind w:left="936"/>
      </w:pPr>
    </w:p>
    <w:p w14:paraId="1AB81F75" w14:textId="062C523B" w:rsidR="00361446" w:rsidRDefault="00361446" w:rsidP="00724167">
      <w:pPr>
        <w:pStyle w:val="ListParagraph"/>
      </w:pPr>
      <w:r w:rsidRPr="00361446">
        <w:rPr>
          <w:b/>
          <w:bCs/>
        </w:rPr>
        <w:t>password:</w:t>
      </w:r>
      <w:r w:rsidRPr="00361446">
        <w:t xml:space="preserve"> Ο κωδικός πρόσβασης του χρήστη για την πρόσβαση στη βάση δεδομένων. </w:t>
      </w:r>
    </w:p>
    <w:p w14:paraId="6D5B5714" w14:textId="77777777" w:rsidR="00361446" w:rsidRDefault="00361446" w:rsidP="00BD6A47">
      <w:pPr>
        <w:ind w:left="720"/>
      </w:pPr>
    </w:p>
    <w:p w14:paraId="5CA20C7A" w14:textId="77777777" w:rsidR="00361446" w:rsidRDefault="00361446" w:rsidP="00724167">
      <w:pPr>
        <w:pStyle w:val="ListParagraph"/>
      </w:pPr>
      <w:r w:rsidRPr="00361446">
        <w:rPr>
          <w:b/>
          <w:bCs/>
        </w:rPr>
        <w:t>database:</w:t>
      </w:r>
      <w:r w:rsidRPr="00361446">
        <w:t xml:space="preserve"> Το όνομα της βάσης δεδομένων που θέλουμε να συνδεθούμε. </w:t>
      </w:r>
    </w:p>
    <w:p w14:paraId="6B4BBC17" w14:textId="77777777" w:rsidR="00361446" w:rsidRDefault="00361446" w:rsidP="00780D3A"/>
    <w:p w14:paraId="49B54EE0" w14:textId="77777777" w:rsidR="00361446" w:rsidRDefault="00361446" w:rsidP="000A6B82">
      <w:pPr>
        <w:ind w:firstLine="576"/>
      </w:pPr>
      <w:r w:rsidRPr="00361446">
        <w:t xml:space="preserve">Οι παραπάνω πληροφορίες είναι αναγκαίες για τη δημιουργία της σύνδεσης με τη βάση δεδομένων. Ενσωματώνοντας αυτές τις πληροφορίες στο λεξικό </w:t>
      </w:r>
      <w:r w:rsidRPr="00CA7033">
        <w:rPr>
          <w:i/>
          <w:iCs/>
        </w:rPr>
        <w:t>db_config</w:t>
      </w:r>
      <w:r w:rsidRPr="00361446">
        <w:t xml:space="preserve">, δημιουργήσαμε ένα εύκολο και οργανωμένο τρόπο να αποθηκεύσουμε τα δεδομένα αυτά. </w:t>
      </w:r>
    </w:p>
    <w:p w14:paraId="137B6977" w14:textId="2822010F" w:rsidR="00361446" w:rsidRDefault="00361446" w:rsidP="000A6B82">
      <w:pPr>
        <w:ind w:firstLine="576"/>
      </w:pPr>
      <w:r w:rsidRPr="00361446">
        <w:lastRenderedPageBreak/>
        <w:t>Η ρύθμιση της σύνδεσης προηγήθηκε της δημιουργίας των λειτουργιών του διακομιστή, διασφαλίζοντας ότι ο διακομιστής θα έχει πρόσβαση στη βάση δεδομένων για την εκτέλεση των απαραίτητων ερωτημάτων. Αυτή η προετοιμασία είναι απαραίτητη για να εξασφαλίσουμε την ομαλή λειτουργία του διακομιστή μας και τη σωστή επικοινωνία με τη βάση δεδομένων.</w:t>
      </w:r>
    </w:p>
    <w:p w14:paraId="7B2800FB" w14:textId="48BA8C3A" w:rsidR="00AD158C" w:rsidRDefault="00AD158C" w:rsidP="00CA0C6F">
      <w:pPr>
        <w:ind w:firstLine="576"/>
        <w:rPr>
          <w:szCs w:val="22"/>
        </w:rPr>
      </w:pPr>
    </w:p>
    <w:p w14:paraId="37A26E67" w14:textId="7D42EE6D" w:rsidR="00AD158C" w:rsidRDefault="00AD158C" w:rsidP="00CA0C6F">
      <w:pPr>
        <w:ind w:firstLine="576"/>
        <w:rPr>
          <w:b/>
          <w:bCs/>
          <w:sz w:val="36"/>
          <w:szCs w:val="36"/>
        </w:rPr>
      </w:pPr>
      <w:r w:rsidRPr="00AD158C">
        <w:rPr>
          <w:b/>
          <w:bCs/>
          <w:sz w:val="36"/>
          <w:szCs w:val="36"/>
        </w:rPr>
        <w:t>Επικοινωνία με το Dialogflow</w:t>
      </w:r>
    </w:p>
    <w:p w14:paraId="0BC1D64B" w14:textId="2646B71E" w:rsidR="00374A3E" w:rsidRDefault="00374A3E" w:rsidP="00CA0C6F">
      <w:pPr>
        <w:ind w:firstLine="576"/>
        <w:rPr>
          <w:b/>
          <w:bCs/>
          <w:sz w:val="36"/>
          <w:szCs w:val="36"/>
        </w:rPr>
      </w:pPr>
    </w:p>
    <w:p w14:paraId="01EBB266" w14:textId="5B19E438" w:rsidR="00374A3E" w:rsidRDefault="00374A3E" w:rsidP="00CA0C6F">
      <w:pPr>
        <w:ind w:firstLine="576"/>
        <w:rPr>
          <w:szCs w:val="22"/>
        </w:rPr>
      </w:pPr>
      <w:r>
        <w:rPr>
          <w:noProof/>
          <w:szCs w:val="22"/>
        </w:rPr>
        <w:drawing>
          <wp:inline distT="0" distB="0" distL="0" distR="0" wp14:anchorId="2009503F" wp14:editId="29489232">
            <wp:extent cx="5759450" cy="2819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819400"/>
                    </a:xfrm>
                    <a:prstGeom prst="rect">
                      <a:avLst/>
                    </a:prstGeom>
                    <a:noFill/>
                    <a:ln>
                      <a:noFill/>
                    </a:ln>
                  </pic:spPr>
                </pic:pic>
              </a:graphicData>
            </a:graphic>
          </wp:inline>
        </w:drawing>
      </w:r>
    </w:p>
    <w:p w14:paraId="23563A42" w14:textId="246D0735" w:rsidR="00374A3E" w:rsidRPr="00E81ECD" w:rsidRDefault="006E369C" w:rsidP="00374A3E">
      <w:pPr>
        <w:ind w:firstLine="576"/>
        <w:jc w:val="center"/>
      </w:pPr>
      <w:r>
        <w:t xml:space="preserve">Εικόνα 6.2.3.2 </w:t>
      </w:r>
      <w:r>
        <w:rPr>
          <w:lang w:val="en-US"/>
        </w:rPr>
        <w:t>Python</w:t>
      </w:r>
      <w:r w:rsidRPr="00E81ECD">
        <w:t xml:space="preserve"> </w:t>
      </w:r>
      <w:r>
        <w:rPr>
          <w:lang w:val="en-US"/>
        </w:rPr>
        <w:t>M</w:t>
      </w:r>
      <w:bookmarkStart w:id="84" w:name="PythonMain2"/>
      <w:bookmarkEnd w:id="84"/>
      <w:r>
        <w:rPr>
          <w:lang w:val="en-US"/>
        </w:rPr>
        <w:t>ain</w:t>
      </w:r>
      <w:r w:rsidRPr="00E81ECD">
        <w:t xml:space="preserve"> (2)</w:t>
      </w:r>
    </w:p>
    <w:p w14:paraId="2644E95A" w14:textId="60D7C348" w:rsidR="00AD158C" w:rsidRDefault="00AD158C" w:rsidP="00374A3E">
      <w:pPr>
        <w:rPr>
          <w:szCs w:val="22"/>
        </w:rPr>
      </w:pPr>
    </w:p>
    <w:p w14:paraId="201259E2" w14:textId="3B4C32A4" w:rsidR="00647BA1" w:rsidRDefault="00AD158C" w:rsidP="00CA0C6F">
      <w:pPr>
        <w:ind w:firstLine="576"/>
        <w:rPr>
          <w:szCs w:val="22"/>
        </w:rPr>
      </w:pPr>
      <w:r>
        <w:rPr>
          <w:szCs w:val="22"/>
        </w:rPr>
        <w:t xml:space="preserve">Αρχικά βλέπουμε την συνάρτηση </w:t>
      </w:r>
      <w:r w:rsidRPr="00AD158C">
        <w:rPr>
          <w:i/>
          <w:iCs/>
          <w:szCs w:val="22"/>
        </w:rPr>
        <w:t>handle_request</w:t>
      </w:r>
      <w:r w:rsidRPr="00AD158C">
        <w:rPr>
          <w:szCs w:val="22"/>
        </w:rPr>
        <w:t xml:space="preserve"> </w:t>
      </w:r>
      <w:r>
        <w:rPr>
          <w:szCs w:val="22"/>
        </w:rPr>
        <w:t xml:space="preserve">η οποία ενεργοποιείται </w:t>
      </w:r>
      <w:r w:rsidRPr="00AD158C">
        <w:rPr>
          <w:szCs w:val="22"/>
        </w:rPr>
        <w:t>όταν λαμβάνετ</w:t>
      </w:r>
      <w:r w:rsidR="00F80757">
        <w:rPr>
          <w:szCs w:val="22"/>
        </w:rPr>
        <w:t>αι</w:t>
      </w:r>
      <w:r w:rsidRPr="00AD158C">
        <w:rPr>
          <w:szCs w:val="22"/>
        </w:rPr>
        <w:t xml:space="preserve"> ένα αίτημα </w:t>
      </w:r>
      <w:r w:rsidRPr="00C50549">
        <w:rPr>
          <w:i/>
          <w:iCs/>
          <w:szCs w:val="22"/>
        </w:rPr>
        <w:t>POST</w:t>
      </w:r>
      <w:r w:rsidRPr="00AD158C">
        <w:rPr>
          <w:szCs w:val="22"/>
        </w:rPr>
        <w:t xml:space="preserve">. </w:t>
      </w:r>
      <w:r>
        <w:rPr>
          <w:szCs w:val="22"/>
        </w:rPr>
        <w:t>Στην συνέχεια α</w:t>
      </w:r>
      <w:r w:rsidRPr="00AD158C">
        <w:rPr>
          <w:szCs w:val="22"/>
        </w:rPr>
        <w:t xml:space="preserve">νακτούμε τα δεδομένα </w:t>
      </w:r>
      <w:r w:rsidRPr="00C50549">
        <w:rPr>
          <w:i/>
          <w:iCs/>
          <w:szCs w:val="22"/>
        </w:rPr>
        <w:t>JSON</w:t>
      </w:r>
      <w:r w:rsidRPr="00AD158C">
        <w:rPr>
          <w:szCs w:val="22"/>
        </w:rPr>
        <w:t xml:space="preserve"> του αιτήματος και τα αποθηκεύουμε στη μεταβλητή </w:t>
      </w:r>
      <w:r w:rsidRPr="002B7A1D">
        <w:rPr>
          <w:i/>
          <w:iCs/>
          <w:szCs w:val="22"/>
        </w:rPr>
        <w:t>payload</w:t>
      </w:r>
      <w:r w:rsidRPr="00AD158C">
        <w:rPr>
          <w:szCs w:val="22"/>
        </w:rPr>
        <w:t>.</w:t>
      </w:r>
      <w:r>
        <w:rPr>
          <w:szCs w:val="22"/>
        </w:rPr>
        <w:t xml:space="preserve"> </w:t>
      </w:r>
      <w:r w:rsidRPr="00AD158C">
        <w:rPr>
          <w:szCs w:val="22"/>
        </w:rPr>
        <w:t xml:space="preserve">Από τα δεδομένα του αιτήματος </w:t>
      </w:r>
      <w:r w:rsidRPr="002B7A1D">
        <w:rPr>
          <w:i/>
          <w:iCs/>
          <w:szCs w:val="22"/>
        </w:rPr>
        <w:t>payload</w:t>
      </w:r>
      <w:r w:rsidRPr="00AD158C">
        <w:rPr>
          <w:szCs w:val="22"/>
        </w:rPr>
        <w:t xml:space="preserve">, εξάγουμε την πρόθεση </w:t>
      </w:r>
      <w:r w:rsidRPr="00C50549">
        <w:rPr>
          <w:i/>
          <w:iCs/>
          <w:szCs w:val="22"/>
        </w:rPr>
        <w:t>(intent)</w:t>
      </w:r>
      <w:r w:rsidRPr="00AD158C">
        <w:rPr>
          <w:szCs w:val="22"/>
        </w:rPr>
        <w:t xml:space="preserve"> της ερώτησης από το </w:t>
      </w:r>
      <w:r w:rsidRPr="00C50549">
        <w:rPr>
          <w:i/>
          <w:iCs/>
          <w:szCs w:val="22"/>
        </w:rPr>
        <w:t>Dialog</w:t>
      </w:r>
      <w:r w:rsidR="00C50549" w:rsidRPr="00C50549">
        <w:rPr>
          <w:i/>
          <w:iCs/>
          <w:szCs w:val="22"/>
          <w:lang w:val="en-US"/>
        </w:rPr>
        <w:t>Fl</w:t>
      </w:r>
      <w:r w:rsidRPr="00C50549">
        <w:rPr>
          <w:i/>
          <w:iCs/>
          <w:szCs w:val="22"/>
        </w:rPr>
        <w:t>ow</w:t>
      </w:r>
      <w:r w:rsidRPr="00AD158C">
        <w:rPr>
          <w:szCs w:val="22"/>
        </w:rPr>
        <w:t xml:space="preserve"> και το κείμενο της ερώτησης που έκανε ο χρήστης. </w:t>
      </w:r>
    </w:p>
    <w:p w14:paraId="506B943F" w14:textId="4B9E1DD8" w:rsidR="00AD158C" w:rsidRPr="00647BA1" w:rsidRDefault="00AD158C" w:rsidP="00CA0C6F">
      <w:pPr>
        <w:ind w:firstLine="576"/>
        <w:rPr>
          <w:szCs w:val="22"/>
        </w:rPr>
      </w:pPr>
      <w:r>
        <w:rPr>
          <w:szCs w:val="22"/>
        </w:rPr>
        <w:t>Ε</w:t>
      </w:r>
      <w:r w:rsidRPr="00AD158C">
        <w:rPr>
          <w:szCs w:val="22"/>
        </w:rPr>
        <w:t xml:space="preserve">λέγχουμε </w:t>
      </w:r>
      <w:r w:rsidR="002B7A1D">
        <w:rPr>
          <w:szCs w:val="22"/>
        </w:rPr>
        <w:t xml:space="preserve">την </w:t>
      </w:r>
      <w:r w:rsidRPr="00AD158C">
        <w:rPr>
          <w:szCs w:val="22"/>
        </w:rPr>
        <w:t xml:space="preserve">πρόθεση της ερώτησης που κατανοεί το </w:t>
      </w:r>
      <w:r w:rsidRPr="00C50549">
        <w:rPr>
          <w:i/>
          <w:iCs/>
          <w:szCs w:val="22"/>
        </w:rPr>
        <w:t>Dialog</w:t>
      </w:r>
      <w:r w:rsidR="00C50549" w:rsidRPr="00C50549">
        <w:rPr>
          <w:i/>
          <w:iCs/>
          <w:szCs w:val="22"/>
          <w:lang w:val="en-US"/>
        </w:rPr>
        <w:t>F</w:t>
      </w:r>
      <w:r w:rsidRPr="00C50549">
        <w:rPr>
          <w:i/>
          <w:iCs/>
          <w:szCs w:val="22"/>
        </w:rPr>
        <w:t>low</w:t>
      </w:r>
      <w:r w:rsidRPr="00AD158C">
        <w:rPr>
          <w:szCs w:val="22"/>
        </w:rPr>
        <w:t xml:space="preserve"> </w:t>
      </w:r>
      <w:r w:rsidR="002B7A1D">
        <w:rPr>
          <w:szCs w:val="22"/>
        </w:rPr>
        <w:t>αν</w:t>
      </w:r>
      <w:r w:rsidR="00010589" w:rsidRPr="00010589">
        <w:rPr>
          <w:szCs w:val="22"/>
        </w:rPr>
        <w:t xml:space="preserve"> είναι "s</w:t>
      </w:r>
      <w:r w:rsidR="00010589" w:rsidRPr="00C50549">
        <w:rPr>
          <w:i/>
          <w:iCs/>
          <w:szCs w:val="22"/>
        </w:rPr>
        <w:t>ubject.search-info</w:t>
      </w:r>
      <w:r w:rsidR="00010589" w:rsidRPr="00010589">
        <w:rPr>
          <w:szCs w:val="22"/>
        </w:rPr>
        <w:t>" ή "</w:t>
      </w:r>
      <w:r w:rsidR="00010589" w:rsidRPr="00C50549">
        <w:rPr>
          <w:i/>
          <w:iCs/>
          <w:szCs w:val="22"/>
        </w:rPr>
        <w:t>info.search-subject</w:t>
      </w:r>
      <w:r w:rsidR="00010589" w:rsidRPr="00010589">
        <w:rPr>
          <w:szCs w:val="22"/>
        </w:rPr>
        <w:t>", τότε ελέγχει αν είναι "</w:t>
      </w:r>
      <w:r w:rsidR="00010589" w:rsidRPr="00C50549">
        <w:rPr>
          <w:i/>
          <w:iCs/>
          <w:szCs w:val="22"/>
        </w:rPr>
        <w:t>subject.search-info</w:t>
      </w:r>
      <w:r w:rsidR="00010589" w:rsidRPr="00010589">
        <w:rPr>
          <w:szCs w:val="22"/>
        </w:rPr>
        <w:t>" ή "</w:t>
      </w:r>
      <w:r w:rsidR="00010589" w:rsidRPr="00C50549">
        <w:rPr>
          <w:i/>
          <w:iCs/>
          <w:szCs w:val="22"/>
        </w:rPr>
        <w:t>info.search-subject</w:t>
      </w:r>
      <w:r w:rsidR="00010589" w:rsidRPr="00010589">
        <w:rPr>
          <w:szCs w:val="22"/>
        </w:rPr>
        <w:t xml:space="preserve">" και εξάγει πληροφορίες από τα δεδομένα </w:t>
      </w:r>
      <w:r w:rsidR="00010589" w:rsidRPr="00C50549">
        <w:rPr>
          <w:i/>
          <w:iCs/>
          <w:szCs w:val="22"/>
        </w:rPr>
        <w:t>JSON</w:t>
      </w:r>
      <w:r w:rsidR="00010589" w:rsidRPr="00010589">
        <w:rPr>
          <w:szCs w:val="22"/>
        </w:rPr>
        <w:t>.</w:t>
      </w:r>
      <w:r w:rsidR="00647BA1">
        <w:rPr>
          <w:szCs w:val="22"/>
        </w:rPr>
        <w:t xml:space="preserve"> Επίσης ελέγχεται και η περίπτωση να είναι </w:t>
      </w:r>
      <w:r w:rsidR="00647BA1" w:rsidRPr="00647BA1">
        <w:rPr>
          <w:szCs w:val="22"/>
        </w:rPr>
        <w:t xml:space="preserve">“ </w:t>
      </w:r>
      <w:r w:rsidR="00647BA1" w:rsidRPr="00647BA1">
        <w:rPr>
          <w:i/>
          <w:iCs/>
          <w:szCs w:val="22"/>
        </w:rPr>
        <w:t>multiple.search</w:t>
      </w:r>
      <w:r w:rsidR="00647BA1" w:rsidRPr="00647BA1">
        <w:rPr>
          <w:szCs w:val="22"/>
        </w:rPr>
        <w:t>”</w:t>
      </w:r>
      <w:r w:rsidR="00647BA1">
        <w:rPr>
          <w:szCs w:val="22"/>
        </w:rPr>
        <w:t xml:space="preserve"> καθώς και η περίπτωση να είναι </w:t>
      </w:r>
      <w:r w:rsidR="00647BA1" w:rsidRPr="00647BA1">
        <w:rPr>
          <w:szCs w:val="22"/>
        </w:rPr>
        <w:t>“</w:t>
      </w:r>
      <w:r w:rsidR="00647BA1" w:rsidRPr="00647BA1">
        <w:rPr>
          <w:i/>
          <w:iCs/>
          <w:szCs w:val="22"/>
          <w:lang w:val="en-US"/>
        </w:rPr>
        <w:t>info</w:t>
      </w:r>
      <w:r w:rsidR="00647BA1" w:rsidRPr="00647BA1">
        <w:rPr>
          <w:i/>
          <w:iCs/>
          <w:szCs w:val="22"/>
        </w:rPr>
        <w:t>.</w:t>
      </w:r>
      <w:r w:rsidR="00647BA1" w:rsidRPr="00647BA1">
        <w:rPr>
          <w:i/>
          <w:iCs/>
          <w:szCs w:val="22"/>
          <w:lang w:val="en-US"/>
        </w:rPr>
        <w:t>study</w:t>
      </w:r>
      <w:r w:rsidR="00647BA1" w:rsidRPr="00647BA1">
        <w:rPr>
          <w:i/>
          <w:iCs/>
          <w:szCs w:val="22"/>
        </w:rPr>
        <w:t>-</w:t>
      </w:r>
      <w:r w:rsidR="00647BA1" w:rsidRPr="00647BA1">
        <w:rPr>
          <w:i/>
          <w:iCs/>
          <w:szCs w:val="22"/>
          <w:lang w:val="en-US"/>
        </w:rPr>
        <w:t>program</w:t>
      </w:r>
      <w:r w:rsidR="00647BA1" w:rsidRPr="00647BA1">
        <w:rPr>
          <w:szCs w:val="22"/>
        </w:rPr>
        <w:t xml:space="preserve">” </w:t>
      </w:r>
      <w:r w:rsidR="00647BA1">
        <w:rPr>
          <w:szCs w:val="22"/>
        </w:rPr>
        <w:t xml:space="preserve">και </w:t>
      </w:r>
      <w:r w:rsidR="00647BA1" w:rsidRPr="00647BA1">
        <w:rPr>
          <w:szCs w:val="22"/>
        </w:rPr>
        <w:t>“</w:t>
      </w:r>
      <w:r w:rsidR="00647BA1" w:rsidRPr="00647BA1">
        <w:rPr>
          <w:i/>
          <w:iCs/>
          <w:szCs w:val="22"/>
          <w:lang w:val="en-US"/>
        </w:rPr>
        <w:t>info</w:t>
      </w:r>
      <w:r w:rsidR="00647BA1" w:rsidRPr="00647BA1">
        <w:rPr>
          <w:i/>
          <w:iCs/>
          <w:szCs w:val="22"/>
        </w:rPr>
        <w:t>.</w:t>
      </w:r>
      <w:r w:rsidR="00647BA1" w:rsidRPr="00647BA1">
        <w:rPr>
          <w:i/>
          <w:iCs/>
          <w:szCs w:val="22"/>
          <w:lang w:val="en-US"/>
        </w:rPr>
        <w:t>semester</w:t>
      </w:r>
      <w:r w:rsidR="00647BA1" w:rsidRPr="00647BA1">
        <w:rPr>
          <w:szCs w:val="22"/>
        </w:rPr>
        <w:t>”</w:t>
      </w:r>
      <w:r w:rsidR="00647BA1">
        <w:rPr>
          <w:szCs w:val="22"/>
        </w:rPr>
        <w:t>.</w:t>
      </w:r>
    </w:p>
    <w:p w14:paraId="0EE4AAD2" w14:textId="71327F0C" w:rsidR="00010589" w:rsidRDefault="00010589" w:rsidP="00CA0C6F">
      <w:pPr>
        <w:ind w:firstLine="576"/>
        <w:rPr>
          <w:szCs w:val="22"/>
        </w:rPr>
      </w:pPr>
      <w:r w:rsidRPr="00010589">
        <w:rPr>
          <w:szCs w:val="22"/>
        </w:rPr>
        <w:t>Έπειτα, ο κώδικας ελέγχει αν η είσοδος</w:t>
      </w:r>
      <w:r>
        <w:rPr>
          <w:szCs w:val="22"/>
        </w:rPr>
        <w:t>,</w:t>
      </w:r>
      <w:r w:rsidRPr="00010589">
        <w:rPr>
          <w:szCs w:val="22"/>
        </w:rPr>
        <w:t xml:space="preserve"> </w:t>
      </w:r>
      <w:r>
        <w:rPr>
          <w:szCs w:val="22"/>
        </w:rPr>
        <w:t>ως προς την πληροφορία,</w:t>
      </w:r>
      <w:r w:rsidRPr="00010589">
        <w:rPr>
          <w:szCs w:val="22"/>
        </w:rPr>
        <w:t xml:space="preserve"> του χρήστη αντιστοιχεί σε κάποιο πεδίο της βάσης δεδομένων (χρησιμοποιώντας το </w:t>
      </w:r>
      <w:r w:rsidRPr="00010589">
        <w:rPr>
          <w:i/>
          <w:iCs/>
          <w:szCs w:val="22"/>
        </w:rPr>
        <w:t>field_mapping</w:t>
      </w:r>
      <w:r w:rsidR="00061440">
        <w:rPr>
          <w:i/>
          <w:iCs/>
          <w:szCs w:val="22"/>
        </w:rPr>
        <w:t xml:space="preserve"> όπου είναι απαραίτητο</w:t>
      </w:r>
      <w:r w:rsidRPr="00010589">
        <w:rPr>
          <w:szCs w:val="22"/>
        </w:rPr>
        <w:t>). Αν υπάρχει αντιστοιχία, καθορίζεται το πεδίο που αντιστοιχεί στην είσοδο του χρήστη.</w:t>
      </w:r>
      <w:r w:rsidR="00B05D19" w:rsidRPr="00B05D19">
        <w:rPr>
          <w:szCs w:val="22"/>
        </w:rPr>
        <w:t xml:space="preserve"> </w:t>
      </w:r>
    </w:p>
    <w:p w14:paraId="64D3A525" w14:textId="0173EE5E" w:rsidR="00010589" w:rsidRDefault="00010589" w:rsidP="00CA0C6F">
      <w:pPr>
        <w:ind w:firstLine="576"/>
        <w:rPr>
          <w:szCs w:val="22"/>
        </w:rPr>
      </w:pPr>
      <w:r w:rsidRPr="00010589">
        <w:rPr>
          <w:szCs w:val="22"/>
        </w:rPr>
        <w:t xml:space="preserve">Στη συνέχεια, ο κώδικας συνδέεται στη βάση δεδομένων </w:t>
      </w:r>
      <w:r w:rsidRPr="00C50549">
        <w:rPr>
          <w:i/>
          <w:iCs/>
          <w:szCs w:val="22"/>
        </w:rPr>
        <w:t>MySQL</w:t>
      </w:r>
      <w:r w:rsidRPr="00010589">
        <w:rPr>
          <w:szCs w:val="22"/>
        </w:rPr>
        <w:t xml:space="preserve"> με τη χρήση των παραμέτρων που καθορίσ</w:t>
      </w:r>
      <w:r w:rsidR="00F80757">
        <w:rPr>
          <w:szCs w:val="22"/>
        </w:rPr>
        <w:t>τηκαν</w:t>
      </w:r>
      <w:r w:rsidRPr="00010589">
        <w:rPr>
          <w:szCs w:val="22"/>
        </w:rPr>
        <w:t xml:space="preserve"> στη μεταβλητή </w:t>
      </w:r>
      <w:r w:rsidRPr="00010589">
        <w:rPr>
          <w:i/>
          <w:iCs/>
          <w:szCs w:val="22"/>
        </w:rPr>
        <w:t>db_config</w:t>
      </w:r>
      <w:r>
        <w:rPr>
          <w:szCs w:val="22"/>
        </w:rPr>
        <w:t>,</w:t>
      </w:r>
      <w:r w:rsidRPr="00010589">
        <w:rPr>
          <w:szCs w:val="22"/>
        </w:rPr>
        <w:t xml:space="preserve"> </w:t>
      </w:r>
      <w:r>
        <w:rPr>
          <w:szCs w:val="22"/>
        </w:rPr>
        <w:t>δ</w:t>
      </w:r>
      <w:r w:rsidRPr="00010589">
        <w:rPr>
          <w:szCs w:val="22"/>
        </w:rPr>
        <w:t xml:space="preserve">ημιουργεί έναν δρομέα </w:t>
      </w:r>
      <w:r w:rsidRPr="00C50549">
        <w:rPr>
          <w:i/>
          <w:iCs/>
          <w:szCs w:val="22"/>
        </w:rPr>
        <w:t xml:space="preserve">(cursor) </w:t>
      </w:r>
      <w:r w:rsidRPr="00010589">
        <w:rPr>
          <w:szCs w:val="22"/>
        </w:rPr>
        <w:t>για την εκτέλεση SQL εντολών στη βάση δεδομένων.</w:t>
      </w:r>
      <w:r>
        <w:rPr>
          <w:szCs w:val="22"/>
        </w:rPr>
        <w:t xml:space="preserve"> Έπειτα ε</w:t>
      </w:r>
      <w:r w:rsidRPr="00010589">
        <w:rPr>
          <w:szCs w:val="22"/>
        </w:rPr>
        <w:t xml:space="preserve">κτελεί ένα SQL ερώτημα που ανακτά πληροφορίες από τον πίνακα </w:t>
      </w:r>
      <w:r w:rsidRPr="00C50549">
        <w:rPr>
          <w:i/>
          <w:iCs/>
          <w:szCs w:val="22"/>
        </w:rPr>
        <w:t>courses</w:t>
      </w:r>
      <w:r w:rsidRPr="00010589">
        <w:rPr>
          <w:szCs w:val="22"/>
        </w:rPr>
        <w:t xml:space="preserve"> με βάση το όνομα του μαθήματος </w:t>
      </w:r>
      <w:r w:rsidRPr="00C50549">
        <w:rPr>
          <w:i/>
          <w:iCs/>
          <w:szCs w:val="22"/>
        </w:rPr>
        <w:t>(course_title)</w:t>
      </w:r>
      <w:r w:rsidRPr="00010589">
        <w:rPr>
          <w:szCs w:val="22"/>
        </w:rPr>
        <w:t xml:space="preserve"> και το πεδίο </w:t>
      </w:r>
      <w:r>
        <w:rPr>
          <w:szCs w:val="22"/>
        </w:rPr>
        <w:t xml:space="preserve">της πληροφορίας που ζητά ο χρήστης </w:t>
      </w:r>
      <w:r w:rsidRPr="00C50549">
        <w:rPr>
          <w:i/>
          <w:iCs/>
          <w:szCs w:val="22"/>
        </w:rPr>
        <w:t>(</w:t>
      </w:r>
      <w:r w:rsidRPr="00C50549">
        <w:rPr>
          <w:i/>
          <w:iCs/>
          <w:szCs w:val="22"/>
          <w:lang w:val="en-US"/>
        </w:rPr>
        <w:t>information</w:t>
      </w:r>
      <w:r w:rsidRPr="00C50549">
        <w:rPr>
          <w:i/>
          <w:iCs/>
          <w:szCs w:val="22"/>
        </w:rPr>
        <w:t>)</w:t>
      </w:r>
      <w:r>
        <w:rPr>
          <w:szCs w:val="22"/>
        </w:rPr>
        <w:t>.</w:t>
      </w:r>
      <w:r w:rsidRPr="00010589">
        <w:rPr>
          <w:szCs w:val="22"/>
        </w:rPr>
        <w:t xml:space="preserve"> </w:t>
      </w:r>
    </w:p>
    <w:p w14:paraId="1AC55FED" w14:textId="785A7AA6" w:rsidR="00AD158C" w:rsidRDefault="00010589" w:rsidP="00CA0C6F">
      <w:pPr>
        <w:ind w:firstLine="576"/>
        <w:rPr>
          <w:szCs w:val="22"/>
        </w:rPr>
      </w:pPr>
      <w:r w:rsidRPr="00010589">
        <w:rPr>
          <w:szCs w:val="22"/>
        </w:rPr>
        <w:lastRenderedPageBreak/>
        <w:t xml:space="preserve">Ανακτά τα αποτελέσματα του ερωτήματος και επεξεργάζεται το κείμενο απάντησης ανάλογα με τα αποτελέσματα. Αυτό το κείμενο απάντησης αποθηκεύεται στη μεταβλητή </w:t>
      </w:r>
      <w:r w:rsidRPr="007B2BDE">
        <w:rPr>
          <w:i/>
          <w:iCs/>
          <w:szCs w:val="22"/>
        </w:rPr>
        <w:t>response_text</w:t>
      </w:r>
      <w:r w:rsidRPr="00010589">
        <w:rPr>
          <w:szCs w:val="22"/>
        </w:rPr>
        <w:t xml:space="preserve">. Ο κώδικας επιστρέφει το αποτέλεσμα σε μορφή </w:t>
      </w:r>
      <w:r w:rsidRPr="00C50549">
        <w:rPr>
          <w:i/>
          <w:iCs/>
          <w:szCs w:val="22"/>
        </w:rPr>
        <w:t>JSON</w:t>
      </w:r>
      <w:r w:rsidRPr="00010589">
        <w:rPr>
          <w:szCs w:val="22"/>
        </w:rPr>
        <w:t xml:space="preserve"> χρησιμοποιώντας τη συνάρτηση </w:t>
      </w:r>
      <w:r w:rsidRPr="007B2BDE">
        <w:rPr>
          <w:i/>
          <w:iCs/>
          <w:szCs w:val="22"/>
        </w:rPr>
        <w:t>JSONResponse</w:t>
      </w:r>
      <w:r w:rsidRPr="00010589">
        <w:rPr>
          <w:szCs w:val="22"/>
        </w:rPr>
        <w:t>.</w:t>
      </w:r>
    </w:p>
    <w:p w14:paraId="422022FF" w14:textId="578C2DB7" w:rsidR="007D1FDF" w:rsidRDefault="007D1FDF" w:rsidP="00CA0C6F">
      <w:pPr>
        <w:ind w:firstLine="576"/>
        <w:rPr>
          <w:szCs w:val="22"/>
        </w:rPr>
      </w:pPr>
      <w:r>
        <w:rPr>
          <w:szCs w:val="22"/>
        </w:rPr>
        <w:t xml:space="preserve">Όπως θα δούμε και στο Παράρτημα Β, στο τέλος έχουμε προσθέσει και την λειτουργία αυτόματης εκτέλεσης του </w:t>
      </w:r>
      <w:r>
        <w:rPr>
          <w:szCs w:val="22"/>
          <w:lang w:val="en-US"/>
        </w:rPr>
        <w:t>server</w:t>
      </w:r>
      <w:r w:rsidRPr="007D1FDF">
        <w:rPr>
          <w:szCs w:val="22"/>
        </w:rPr>
        <w:t xml:space="preserve"> </w:t>
      </w:r>
      <w:r>
        <w:rPr>
          <w:szCs w:val="22"/>
        </w:rPr>
        <w:t>όταν ξεκινάει η εκτέλεση του αρχείου.</w:t>
      </w:r>
    </w:p>
    <w:p w14:paraId="6D303335" w14:textId="77777777" w:rsidR="00C50549" w:rsidRPr="007D1FDF" w:rsidRDefault="00C50549" w:rsidP="00CA0C6F">
      <w:pPr>
        <w:ind w:firstLine="576"/>
        <w:rPr>
          <w:szCs w:val="22"/>
        </w:rPr>
      </w:pPr>
    </w:p>
    <w:p w14:paraId="3C465B5D" w14:textId="425CD252" w:rsidR="00E4003B" w:rsidRDefault="00E4003B" w:rsidP="00335575">
      <w:pPr>
        <w:pStyle w:val="Heading2"/>
        <w:rPr>
          <w:noProof/>
        </w:rPr>
      </w:pPr>
      <w:bookmarkStart w:id="85" w:name="_Toc147133987"/>
      <w:r w:rsidRPr="00D05DB5">
        <w:rPr>
          <w:noProof/>
        </w:rPr>
        <w:t xml:space="preserve">Υλοποίηση των </w:t>
      </w:r>
      <w:r w:rsidR="00724167">
        <w:rPr>
          <w:noProof/>
        </w:rPr>
        <w:t>Λ</w:t>
      </w:r>
      <w:r w:rsidRPr="00D05DB5">
        <w:rPr>
          <w:noProof/>
        </w:rPr>
        <w:t xml:space="preserve">ειτουργιών του </w:t>
      </w:r>
      <w:r w:rsidR="00724167">
        <w:rPr>
          <w:noProof/>
        </w:rPr>
        <w:t>Π</w:t>
      </w:r>
      <w:r w:rsidRPr="00D05DB5">
        <w:rPr>
          <w:noProof/>
        </w:rPr>
        <w:t>ράκτορα-</w:t>
      </w:r>
      <w:r w:rsidR="00724167">
        <w:rPr>
          <w:noProof/>
        </w:rPr>
        <w:t>Β</w:t>
      </w:r>
      <w:r w:rsidRPr="00D05DB5">
        <w:rPr>
          <w:noProof/>
        </w:rPr>
        <w:t xml:space="preserve">οηθού </w:t>
      </w:r>
      <w:r w:rsidR="00724167">
        <w:rPr>
          <w:noProof/>
        </w:rPr>
        <w:t>Μ</w:t>
      </w:r>
      <w:r w:rsidRPr="00D05DB5">
        <w:rPr>
          <w:noProof/>
        </w:rPr>
        <w:t>αθήματος</w:t>
      </w:r>
      <w:bookmarkEnd w:id="85"/>
    </w:p>
    <w:p w14:paraId="0D5E17F3" w14:textId="77777777" w:rsidR="00E4003B" w:rsidRDefault="00E4003B" w:rsidP="00200AC3">
      <w:pPr>
        <w:rPr>
          <w:noProof/>
        </w:rPr>
      </w:pPr>
    </w:p>
    <w:p w14:paraId="1A99D992" w14:textId="1517ABCF" w:rsidR="00200AC3" w:rsidRDefault="00CA25A2" w:rsidP="00CA25A2">
      <w:pPr>
        <w:ind w:firstLine="576"/>
      </w:pPr>
      <w:r w:rsidRPr="00CA25A2">
        <w:t xml:space="preserve">Για να επιτύχει η απρόσκοπτη επικοινωνία με τον πράκτορα-βοηθό μαθήματος μέσω του </w:t>
      </w:r>
      <w:r w:rsidRPr="00C50549">
        <w:rPr>
          <w:i/>
          <w:iCs/>
        </w:rPr>
        <w:t>Dialog</w:t>
      </w:r>
      <w:r w:rsidR="00C50549" w:rsidRPr="00C50549">
        <w:rPr>
          <w:i/>
          <w:iCs/>
          <w:lang w:val="en-US"/>
        </w:rPr>
        <w:t>F</w:t>
      </w:r>
      <w:r w:rsidRPr="00C50549">
        <w:rPr>
          <w:i/>
          <w:iCs/>
        </w:rPr>
        <w:t>low</w:t>
      </w:r>
      <w:r w:rsidRPr="00CA25A2">
        <w:t xml:space="preserve">, πραγματοποιήσαμε τις απαραίτητες ρυθμίσεις στο </w:t>
      </w:r>
      <w:r w:rsidRPr="00C50549">
        <w:rPr>
          <w:i/>
          <w:iCs/>
        </w:rPr>
        <w:t>Dialog</w:t>
      </w:r>
      <w:r w:rsidR="00C50549" w:rsidRPr="00C50549">
        <w:rPr>
          <w:i/>
          <w:iCs/>
          <w:lang w:val="en-US"/>
        </w:rPr>
        <w:t>F</w:t>
      </w:r>
      <w:r w:rsidRPr="00C50549">
        <w:rPr>
          <w:i/>
          <w:iCs/>
        </w:rPr>
        <w:t>low</w:t>
      </w:r>
      <w:r w:rsidRPr="00CA25A2">
        <w:t xml:space="preserve"> λογισμικό, καθορίζοντας </w:t>
      </w:r>
      <w:r w:rsidRPr="00C50549">
        <w:rPr>
          <w:i/>
          <w:iCs/>
        </w:rPr>
        <w:t>intents</w:t>
      </w:r>
      <w:r w:rsidRPr="005E2B15">
        <w:rPr>
          <w:i/>
          <w:iCs/>
        </w:rPr>
        <w:t xml:space="preserve">, </w:t>
      </w:r>
      <w:r w:rsidRPr="00C50549">
        <w:rPr>
          <w:i/>
          <w:iCs/>
        </w:rPr>
        <w:t>training phrases</w:t>
      </w:r>
      <w:r w:rsidR="005E2B15" w:rsidRPr="005E2B15">
        <w:t xml:space="preserve">, </w:t>
      </w:r>
      <w:r w:rsidR="005E2B15" w:rsidRPr="00C50549">
        <w:rPr>
          <w:i/>
          <w:iCs/>
          <w:lang w:val="en-US"/>
        </w:rPr>
        <w:t>entities</w:t>
      </w:r>
      <w:r w:rsidRPr="00CA25A2">
        <w:t xml:space="preserve"> και</w:t>
      </w:r>
      <w:r w:rsidR="001361C2" w:rsidRPr="001361C2">
        <w:t xml:space="preserve"> </w:t>
      </w:r>
      <w:r w:rsidR="001361C2">
        <w:t>διάφορα σενάρια σχετικά με ερωτήσεις και</w:t>
      </w:r>
      <w:r w:rsidRPr="00CA25A2">
        <w:t xml:space="preserve"> απαντήσεις που θα μπορούσε να κάνει ένας χρήστης σχετικά με τα μαθήματα. </w:t>
      </w:r>
      <w:r w:rsidR="00995216">
        <w:t>Ο προγραμματισμός του διαλογικού πράκτορα έχει γίνει στα Αγγλικά για λόγους αστοχίας των Ελληνικών.</w:t>
      </w:r>
    </w:p>
    <w:p w14:paraId="29ABF41D" w14:textId="26820191" w:rsidR="00CA25A2" w:rsidRDefault="00CA25A2" w:rsidP="00CA25A2">
      <w:pPr>
        <w:ind w:firstLine="576"/>
      </w:pPr>
    </w:p>
    <w:p w14:paraId="5D2A5329" w14:textId="428ED118" w:rsidR="00C369D8" w:rsidRPr="00090A09" w:rsidRDefault="00C369D8" w:rsidP="00C50549">
      <w:pPr>
        <w:ind w:firstLine="576"/>
      </w:pPr>
      <w:r>
        <w:tab/>
        <w:t xml:space="preserve">Τα </w:t>
      </w:r>
      <w:r w:rsidRPr="00090A09">
        <w:rPr>
          <w:b/>
          <w:bCs/>
          <w:lang w:val="en-US"/>
        </w:rPr>
        <w:t>entities</w:t>
      </w:r>
      <w:r w:rsidRPr="00090A09">
        <w:t xml:space="preserve"> </w:t>
      </w:r>
      <w:r>
        <w:t xml:space="preserve">βοηθούν στον εντοπισμό φράσεων που έχουν οριστεί σε κάθε </w:t>
      </w:r>
      <w:r w:rsidRPr="00090A09">
        <w:rPr>
          <w:lang w:val="en-US"/>
        </w:rPr>
        <w:t>entity</w:t>
      </w:r>
      <w:r w:rsidRPr="00090A09">
        <w:t xml:space="preserve"> </w:t>
      </w:r>
      <w:r>
        <w:t xml:space="preserve">όπως αναφέραμε και σε προηγούμενη ενότητα. Τα </w:t>
      </w:r>
      <w:r w:rsidRPr="00090A09">
        <w:rPr>
          <w:b/>
          <w:bCs/>
          <w:lang w:val="en-US"/>
        </w:rPr>
        <w:t>entities</w:t>
      </w:r>
      <w:r w:rsidRPr="00090A09">
        <w:t xml:space="preserve"> </w:t>
      </w:r>
      <w:r w:rsidR="00F80757">
        <w:t>π</w:t>
      </w:r>
      <w:r>
        <w:t>ου δημιουργήσαμε είναι τα εξής:</w:t>
      </w:r>
    </w:p>
    <w:p w14:paraId="0337F53B" w14:textId="5C6895D0" w:rsidR="001C0D96" w:rsidRDefault="00C369D8" w:rsidP="006A4DBA">
      <w:pPr>
        <w:pStyle w:val="ListParagraph"/>
        <w:numPr>
          <w:ilvl w:val="0"/>
          <w:numId w:val="15"/>
        </w:numPr>
      </w:pPr>
      <w:r w:rsidRPr="00C50549">
        <w:rPr>
          <w:b/>
          <w:bCs/>
          <w:lang w:val="en-US"/>
        </w:rPr>
        <w:t>subject</w:t>
      </w:r>
      <w:r w:rsidRPr="00090A09">
        <w:t xml:space="preserve">: </w:t>
      </w:r>
      <w:r>
        <w:t xml:space="preserve">Το συγκεκριμένο </w:t>
      </w:r>
      <w:r w:rsidRPr="00C50549">
        <w:rPr>
          <w:i/>
          <w:iCs/>
          <w:lang w:val="en-US"/>
        </w:rPr>
        <w:t>entity</w:t>
      </w:r>
      <w:r w:rsidRPr="00090A09">
        <w:t xml:space="preserve"> </w:t>
      </w:r>
      <w:r>
        <w:t>περιέχει τα μαθήματα που βρίσκονται στην βάση δεδομένων, για τον εύκολο εντοπισμό στις περιπτώσεις που ο χρήστης καλείται να γράψει κάποιο μάθημα που θέλει έτσι ώστε να αναζητηθεί στην βάση δεδομένων. Έχουμε επιλέξει να γίνεται και παρόμοια ταύτιση, για παράδειγμα αν</w:t>
      </w:r>
      <w:r w:rsidRPr="00090A09">
        <w:t xml:space="preserve"> </w:t>
      </w:r>
      <w:r>
        <w:t xml:space="preserve">ο χρήστης γράψει </w:t>
      </w:r>
      <w:r w:rsidRPr="00C50549">
        <w:rPr>
          <w:i/>
          <w:iCs/>
          <w:lang w:val="en-US"/>
        </w:rPr>
        <w:t>math</w:t>
      </w:r>
      <w:r w:rsidRPr="00C50549">
        <w:rPr>
          <w:i/>
          <w:iCs/>
        </w:rPr>
        <w:t xml:space="preserve"> </w:t>
      </w:r>
      <w:r w:rsidRPr="00C50549">
        <w:rPr>
          <w:i/>
          <w:iCs/>
          <w:lang w:val="en-US"/>
        </w:rPr>
        <w:t>I</w:t>
      </w:r>
      <w:r w:rsidRPr="00090A09">
        <w:t xml:space="preserve"> </w:t>
      </w:r>
      <w:r>
        <w:t xml:space="preserve">και υπάρχει εγγραφή </w:t>
      </w:r>
      <w:r w:rsidRPr="00C50549">
        <w:rPr>
          <w:lang w:val="en-US"/>
        </w:rPr>
        <w:t>entity</w:t>
      </w:r>
      <w:r w:rsidRPr="00090A09">
        <w:t xml:space="preserve"> </w:t>
      </w:r>
      <w:r>
        <w:t xml:space="preserve">με όνομα </w:t>
      </w:r>
      <w:r w:rsidRPr="00C50549">
        <w:rPr>
          <w:i/>
          <w:iCs/>
          <w:lang w:val="en-US"/>
        </w:rPr>
        <w:t>Mathematics</w:t>
      </w:r>
      <w:r w:rsidRPr="00C50549">
        <w:rPr>
          <w:i/>
          <w:iCs/>
        </w:rPr>
        <w:t xml:space="preserve"> </w:t>
      </w:r>
      <w:r w:rsidRPr="00C50549">
        <w:rPr>
          <w:i/>
          <w:iCs/>
          <w:lang w:val="en-US"/>
        </w:rPr>
        <w:t>I</w:t>
      </w:r>
      <w:r w:rsidRPr="00090A09">
        <w:t xml:space="preserve"> </w:t>
      </w:r>
      <w:r>
        <w:t xml:space="preserve">τότε θα γίνει σωστή αντιστοίχιση. Επίσης να επισημάνουμε ότι η ενημέρωση του της ενότητας </w:t>
      </w:r>
      <w:r w:rsidRPr="00C50549">
        <w:rPr>
          <w:i/>
          <w:iCs/>
          <w:lang w:val="en-US"/>
        </w:rPr>
        <w:t>subject</w:t>
      </w:r>
      <w:r w:rsidRPr="00C50549">
        <w:rPr>
          <w:i/>
          <w:iCs/>
        </w:rPr>
        <w:t xml:space="preserve"> </w:t>
      </w:r>
      <w:r w:rsidRPr="00C50549">
        <w:rPr>
          <w:i/>
          <w:iCs/>
          <w:lang w:val="en-US"/>
        </w:rPr>
        <w:t>entity</w:t>
      </w:r>
      <w:r w:rsidRPr="00090A09">
        <w:t xml:space="preserve"> </w:t>
      </w:r>
      <w:r>
        <w:t xml:space="preserve">γίνεται αυτόματα με την χρήση </w:t>
      </w:r>
      <w:r w:rsidRPr="00C50549">
        <w:rPr>
          <w:i/>
          <w:iCs/>
          <w:lang w:val="en-US"/>
        </w:rPr>
        <w:t>Python</w:t>
      </w:r>
      <w:r w:rsidRPr="00090A09">
        <w:t xml:space="preserve"> </w:t>
      </w:r>
      <w:r>
        <w:t>δυναμικά και όχι στατικά, όπως θα δούμε και στο Παράρτημα</w:t>
      </w:r>
      <w:r w:rsidR="001C0D96" w:rsidRPr="001C0D96">
        <w:t xml:space="preserve"> </w:t>
      </w:r>
      <w:r w:rsidR="001C0D96" w:rsidRPr="00C50549">
        <w:rPr>
          <w:lang w:val="en-US"/>
        </w:rPr>
        <w:t>C</w:t>
      </w:r>
      <w:r>
        <w:t>.</w:t>
      </w:r>
    </w:p>
    <w:p w14:paraId="21CF873F" w14:textId="77777777" w:rsidR="001C0D96" w:rsidRDefault="001C0D96" w:rsidP="00C50549">
      <w:pPr>
        <w:ind w:left="936"/>
      </w:pPr>
    </w:p>
    <w:p w14:paraId="4B0532A1" w14:textId="509A384A" w:rsidR="001C0D96" w:rsidRDefault="001C0D96" w:rsidP="00724167">
      <w:pPr>
        <w:pStyle w:val="ListParagraph"/>
      </w:pPr>
      <w:r>
        <w:rPr>
          <w:b/>
          <w:bCs/>
          <w:lang w:val="en-US"/>
        </w:rPr>
        <w:t>information</w:t>
      </w:r>
      <w:r w:rsidRPr="001C0D96">
        <w:t xml:space="preserve">: </w:t>
      </w:r>
      <w:r>
        <w:t>Το</w:t>
      </w:r>
      <w:r w:rsidRPr="001C0D96">
        <w:t xml:space="preserve"> </w:t>
      </w:r>
      <w:r>
        <w:t>συγκεκριμένο</w:t>
      </w:r>
      <w:r w:rsidRPr="001C0D96">
        <w:t xml:space="preserve"> </w:t>
      </w:r>
      <w:r w:rsidRPr="00C50549">
        <w:rPr>
          <w:i/>
          <w:iCs/>
          <w:lang w:val="en-US"/>
        </w:rPr>
        <w:t>entity</w:t>
      </w:r>
      <w:r w:rsidRPr="001C0D96">
        <w:rPr>
          <w:b/>
          <w:bCs/>
        </w:rPr>
        <w:t xml:space="preserve"> </w:t>
      </w:r>
      <w:r>
        <w:t>περιέχει τις πληροφορίες που ο χρήστης μπορεί να ρωτήσει για ένα μάθημα. Αρχικοποιούνται αυτόματα</w:t>
      </w:r>
      <w:r w:rsidR="008B4C09">
        <w:t xml:space="preserve"> από ένα αρχείο κειμένου το οποίο περιέχει τα πεδία της βάσης δεδομένων, καθώς περιέχει και συνώνυμα αυτών χωρισμένα με </w:t>
      </w:r>
      <w:r w:rsidR="008B4C09" w:rsidRPr="008B4C09">
        <w:rPr>
          <w:b/>
          <w:bCs/>
        </w:rPr>
        <w:t>«/»</w:t>
      </w:r>
      <w:r w:rsidR="008B4C09">
        <w:t xml:space="preserve">. Αυτό υλοποιείται με την χρήση της </w:t>
      </w:r>
      <w:r w:rsidR="008B4C09">
        <w:rPr>
          <w:lang w:val="en-US"/>
        </w:rPr>
        <w:t>Python</w:t>
      </w:r>
      <w:r w:rsidR="008B4C09" w:rsidRPr="008B4C09">
        <w:t xml:space="preserve"> </w:t>
      </w:r>
      <w:r w:rsidR="008B4C09">
        <w:t xml:space="preserve">όπως θα δούμε και στο </w:t>
      </w:r>
      <w:r>
        <w:t xml:space="preserve">Παράρτημα </w:t>
      </w:r>
      <w:r>
        <w:rPr>
          <w:lang w:val="en-US"/>
        </w:rPr>
        <w:t>D</w:t>
      </w:r>
      <w:r w:rsidR="008B4C09" w:rsidRPr="008B4C09">
        <w:t xml:space="preserve">. </w:t>
      </w:r>
    </w:p>
    <w:p w14:paraId="70A02812" w14:textId="77777777" w:rsidR="00855B4F" w:rsidRDefault="00855B4F" w:rsidP="00C50549">
      <w:pPr>
        <w:ind w:left="936"/>
      </w:pPr>
    </w:p>
    <w:p w14:paraId="476E6186" w14:textId="662CBF88" w:rsidR="00855B4F" w:rsidRPr="001C0D96" w:rsidRDefault="00855B4F" w:rsidP="00724167">
      <w:pPr>
        <w:pStyle w:val="ListParagraph"/>
      </w:pPr>
      <w:r w:rsidRPr="00855B4F">
        <w:rPr>
          <w:b/>
          <w:bCs/>
          <w:lang w:val="en-US"/>
        </w:rPr>
        <w:t>yes</w:t>
      </w:r>
      <w:r w:rsidRPr="00855B4F">
        <w:t xml:space="preserve">: </w:t>
      </w:r>
      <w:r>
        <w:t xml:space="preserve">Επίσης υπάρχει και ένα ακόμη απλό </w:t>
      </w:r>
      <w:r w:rsidRPr="00C50549">
        <w:rPr>
          <w:i/>
          <w:iCs/>
          <w:lang w:val="en-US"/>
        </w:rPr>
        <w:t>entity</w:t>
      </w:r>
      <w:r w:rsidRPr="00855B4F">
        <w:t xml:space="preserve"> </w:t>
      </w:r>
      <w:r>
        <w:t xml:space="preserve">το οποίο περιέχει φράσεις συμφωνίας όπως για παράδειγμα </w:t>
      </w:r>
      <w:r w:rsidRPr="00855B4F">
        <w:t>“</w:t>
      </w:r>
      <w:r w:rsidRPr="00C50549">
        <w:rPr>
          <w:i/>
          <w:iCs/>
          <w:lang w:val="en-US"/>
        </w:rPr>
        <w:t>yes</w:t>
      </w:r>
      <w:r w:rsidRPr="00855B4F">
        <w:t xml:space="preserve">, </w:t>
      </w:r>
      <w:r w:rsidRPr="00C50549">
        <w:rPr>
          <w:i/>
          <w:iCs/>
          <w:lang w:val="en-US"/>
        </w:rPr>
        <w:t>ye</w:t>
      </w:r>
      <w:r w:rsidRPr="00855B4F">
        <w:t xml:space="preserve">, </w:t>
      </w:r>
      <w:r w:rsidRPr="00C50549">
        <w:rPr>
          <w:i/>
          <w:iCs/>
          <w:lang w:val="en-US"/>
        </w:rPr>
        <w:t>ok</w:t>
      </w:r>
      <w:r w:rsidRPr="00855B4F">
        <w:t xml:space="preserve">” </w:t>
      </w:r>
      <w:r>
        <w:t>το οποίο θα μας χρειαστεί στην συνέχεια όπως θα αναλύσουμε.</w:t>
      </w:r>
    </w:p>
    <w:p w14:paraId="6482D3EB" w14:textId="487F458D" w:rsidR="00090A09" w:rsidRPr="001C0D96" w:rsidRDefault="00090A09" w:rsidP="00CA25A2">
      <w:pPr>
        <w:ind w:firstLine="576"/>
      </w:pPr>
    </w:p>
    <w:p w14:paraId="087216BA" w14:textId="6EDD7CE3" w:rsidR="00CA25A2" w:rsidRDefault="005D5E2C" w:rsidP="00C50549">
      <w:pPr>
        <w:ind w:firstLine="576"/>
      </w:pPr>
      <w:r>
        <w:t>Επίσης</w:t>
      </w:r>
      <w:r w:rsidR="00CA25A2" w:rsidRPr="00CA25A2">
        <w:t xml:space="preserve">, δημιουργήσαμε τα παρακάτω </w:t>
      </w:r>
      <w:r w:rsidR="00CA25A2" w:rsidRPr="00CD5607">
        <w:rPr>
          <w:b/>
          <w:bCs/>
        </w:rPr>
        <w:t>intents</w:t>
      </w:r>
      <w:r w:rsidR="00CA25A2" w:rsidRPr="00CA25A2">
        <w:t>:</w:t>
      </w:r>
    </w:p>
    <w:p w14:paraId="6F7A8123" w14:textId="15484AC4" w:rsidR="009C36DB" w:rsidRPr="00DC4D6C" w:rsidRDefault="00CA25A2" w:rsidP="006A4DBA">
      <w:pPr>
        <w:pStyle w:val="ListParagraph"/>
        <w:numPr>
          <w:ilvl w:val="0"/>
          <w:numId w:val="16"/>
        </w:numPr>
        <w:rPr>
          <w:b/>
          <w:bCs/>
        </w:rPr>
      </w:pPr>
      <w:r w:rsidRPr="00DC4D6C">
        <w:rPr>
          <w:b/>
          <w:bCs/>
        </w:rPr>
        <w:t xml:space="preserve">info.lesson: </w:t>
      </w:r>
      <w:r w:rsidRPr="00CA25A2">
        <w:t xml:space="preserve">Αυτό το </w:t>
      </w:r>
      <w:r w:rsidRPr="00DC4D6C">
        <w:rPr>
          <w:i/>
          <w:iCs/>
          <w:lang w:val="en-US"/>
        </w:rPr>
        <w:t>intent</w:t>
      </w:r>
      <w:r w:rsidRPr="00CA25A2">
        <w:t xml:space="preserve"> αναγνωρίζει όταν ο χρήστης θέλει πληροφορίες για ένα συγκεκριμένο μάθημα. Για</w:t>
      </w:r>
      <w:r w:rsidRPr="00DC4D6C">
        <w:rPr>
          <w:lang w:val="en-US"/>
        </w:rPr>
        <w:t xml:space="preserve"> </w:t>
      </w:r>
      <w:r w:rsidRPr="00CA25A2">
        <w:t>αυτό</w:t>
      </w:r>
      <w:r w:rsidRPr="00DC4D6C">
        <w:rPr>
          <w:lang w:val="en-US"/>
        </w:rPr>
        <w:t xml:space="preserve"> </w:t>
      </w:r>
      <w:r w:rsidRPr="00CA25A2">
        <w:t>το</w:t>
      </w:r>
      <w:r w:rsidRPr="00DC4D6C">
        <w:rPr>
          <w:lang w:val="en-US"/>
        </w:rPr>
        <w:t xml:space="preserve"> </w:t>
      </w:r>
      <w:r w:rsidRPr="00DC4D6C">
        <w:rPr>
          <w:i/>
          <w:iCs/>
          <w:lang w:val="en-US"/>
        </w:rPr>
        <w:t>intent</w:t>
      </w:r>
      <w:r w:rsidRPr="00DC4D6C">
        <w:rPr>
          <w:lang w:val="en-US"/>
        </w:rPr>
        <w:t xml:space="preserve">, </w:t>
      </w:r>
      <w:r w:rsidRPr="00CA25A2">
        <w:t>καθορίσαμε</w:t>
      </w:r>
      <w:r w:rsidRPr="00DC4D6C">
        <w:rPr>
          <w:lang w:val="en-US"/>
        </w:rPr>
        <w:t xml:space="preserve"> </w:t>
      </w:r>
      <w:r w:rsidRPr="00DC4D6C">
        <w:rPr>
          <w:i/>
          <w:iCs/>
          <w:lang w:val="en-US"/>
        </w:rPr>
        <w:t>training phrases</w:t>
      </w:r>
      <w:r w:rsidR="00995216" w:rsidRPr="00DC4D6C">
        <w:rPr>
          <w:lang w:val="en-US"/>
        </w:rPr>
        <w:t xml:space="preserve"> </w:t>
      </w:r>
      <w:r w:rsidR="00995216">
        <w:t>όπως</w:t>
      </w:r>
      <w:r w:rsidR="00995216" w:rsidRPr="00DC4D6C">
        <w:rPr>
          <w:lang w:val="en-US"/>
        </w:rPr>
        <w:t xml:space="preserve"> </w:t>
      </w:r>
      <w:r w:rsidR="00995216">
        <w:t>για</w:t>
      </w:r>
      <w:r w:rsidR="00995216" w:rsidRPr="00DC4D6C">
        <w:rPr>
          <w:lang w:val="en-US"/>
        </w:rPr>
        <w:t xml:space="preserve"> </w:t>
      </w:r>
      <w:r w:rsidR="00995216">
        <w:t>παράδειγμα</w:t>
      </w:r>
      <w:r w:rsidR="00995216" w:rsidRPr="00DC4D6C">
        <w:rPr>
          <w:lang w:val="en-US"/>
        </w:rPr>
        <w:t xml:space="preserve"> «</w:t>
      </w:r>
      <w:r w:rsidR="00995216" w:rsidRPr="00DC4D6C">
        <w:rPr>
          <w:i/>
          <w:iCs/>
          <w:lang w:val="en-US"/>
        </w:rPr>
        <w:t>I want to learn information about subject</w:t>
      </w:r>
      <w:r w:rsidR="00C50549" w:rsidRPr="00DC4D6C">
        <w:rPr>
          <w:lang w:val="en-US"/>
        </w:rPr>
        <w:t>»</w:t>
      </w:r>
      <w:r w:rsidR="00DC635E" w:rsidRPr="00DC4D6C">
        <w:rPr>
          <w:lang w:val="en-US"/>
        </w:rPr>
        <w:t>.</w:t>
      </w:r>
      <w:r w:rsidRPr="00DC4D6C">
        <w:rPr>
          <w:lang w:val="en-US"/>
        </w:rPr>
        <w:t xml:space="preserve"> </w:t>
      </w:r>
      <w:r w:rsidR="00DC635E">
        <w:t>Όταν ο χρήστης πληκτρολογήσει κάποι</w:t>
      </w:r>
      <w:r w:rsidR="00995216">
        <w:t>α συνώνυμη έκφραση</w:t>
      </w:r>
      <w:r w:rsidR="00DC635E">
        <w:t xml:space="preserve"> </w:t>
      </w:r>
      <w:r w:rsidR="00995216">
        <w:t>τότε υπάρχουν δύο επιλογές</w:t>
      </w:r>
      <w:r w:rsidRPr="00CA25A2">
        <w:t xml:space="preserve">. </w:t>
      </w:r>
      <w:r w:rsidR="00995216">
        <w:t xml:space="preserve">Η πρώτη προτρέπει τον χρήστη να γράψει τι ακριβώς πληροφορία θέλει να μάθει για το μάθημα, όπως για παράδειγμα τον </w:t>
      </w:r>
      <w:r w:rsidR="00995216" w:rsidRPr="00DC4D6C">
        <w:rPr>
          <w:i/>
          <w:iCs/>
        </w:rPr>
        <w:t>κωδικό</w:t>
      </w:r>
      <w:r w:rsidR="00995216">
        <w:t xml:space="preserve">, </w:t>
      </w:r>
      <w:r w:rsidR="00995216" w:rsidRPr="00DC4D6C">
        <w:rPr>
          <w:i/>
          <w:iCs/>
        </w:rPr>
        <w:t>το εξάμηνο</w:t>
      </w:r>
      <w:r w:rsidR="00995216">
        <w:t xml:space="preserve">, </w:t>
      </w:r>
      <w:r w:rsidR="00995216" w:rsidRPr="00DC4D6C">
        <w:rPr>
          <w:i/>
          <w:iCs/>
        </w:rPr>
        <w:t xml:space="preserve">τα </w:t>
      </w:r>
      <w:r w:rsidR="00995216" w:rsidRPr="00DC4D6C">
        <w:rPr>
          <w:i/>
          <w:iCs/>
          <w:lang w:val="en-US"/>
        </w:rPr>
        <w:t>ects</w:t>
      </w:r>
      <w:r w:rsidR="00995216">
        <w:t xml:space="preserve"> κτλ. και η δεύτερη προτρέπει τον χρήστη να πληκτρολογήσει το μάθημα για το οποίο θέλει να μάθει πληροφορίες</w:t>
      </w:r>
      <w:r w:rsidR="008F3EDD">
        <w:t>.</w:t>
      </w:r>
    </w:p>
    <w:p w14:paraId="7CEA7F9C" w14:textId="77777777" w:rsidR="009C36DB" w:rsidRPr="009C36DB" w:rsidRDefault="009C36DB" w:rsidP="00BD6A47">
      <w:pPr>
        <w:ind w:left="936"/>
      </w:pPr>
    </w:p>
    <w:p w14:paraId="47CE955B" w14:textId="3F1C3CAF" w:rsidR="001B172A" w:rsidRPr="00DC4D6C" w:rsidRDefault="005D5E2C" w:rsidP="00724167">
      <w:pPr>
        <w:pStyle w:val="ListParagraph"/>
        <w:rPr>
          <w:i/>
          <w:iCs/>
        </w:rPr>
      </w:pPr>
      <w:r>
        <w:rPr>
          <w:b/>
          <w:bCs/>
          <w:lang w:val="en-US"/>
        </w:rPr>
        <w:lastRenderedPageBreak/>
        <w:t>info</w:t>
      </w:r>
      <w:r w:rsidRPr="005D5E2C">
        <w:rPr>
          <w:b/>
          <w:bCs/>
        </w:rPr>
        <w:t>.</w:t>
      </w:r>
      <w:r>
        <w:rPr>
          <w:b/>
          <w:bCs/>
          <w:lang w:val="en-US"/>
        </w:rPr>
        <w:t>search</w:t>
      </w:r>
      <w:r w:rsidR="009C36DB">
        <w:rPr>
          <w:b/>
          <w:bCs/>
        </w:rPr>
        <w:t xml:space="preserve">: </w:t>
      </w:r>
      <w:r w:rsidR="008B7986" w:rsidRPr="00CA25A2">
        <w:t xml:space="preserve">Αυτό το </w:t>
      </w:r>
      <w:r w:rsidR="008B7986" w:rsidRPr="00DC4D6C">
        <w:rPr>
          <w:i/>
          <w:iCs/>
          <w:lang w:val="en-US"/>
        </w:rPr>
        <w:t>intent</w:t>
      </w:r>
      <w:r w:rsidR="008B7986" w:rsidRPr="00CA25A2">
        <w:t xml:space="preserve"> αναγνωρίζει όταν ο χρήστης</w:t>
      </w:r>
      <w:r w:rsidR="003B0034">
        <w:t xml:space="preserve"> πληκτρολογεί κάποιου είδους πληροφορία όπως «</w:t>
      </w:r>
      <w:r w:rsidR="003B0034" w:rsidRPr="003B0034">
        <w:rPr>
          <w:i/>
          <w:iCs/>
          <w:lang w:val="en-US"/>
        </w:rPr>
        <w:t>code</w:t>
      </w:r>
      <w:r w:rsidR="003B0034" w:rsidRPr="003B0034">
        <w:rPr>
          <w:i/>
          <w:iCs/>
        </w:rPr>
        <w:t xml:space="preserve">, </w:t>
      </w:r>
      <w:r w:rsidR="003B0034" w:rsidRPr="003B0034">
        <w:rPr>
          <w:i/>
          <w:iCs/>
          <w:lang w:val="en-US"/>
        </w:rPr>
        <w:t>url</w:t>
      </w:r>
      <w:r w:rsidR="003B0034" w:rsidRPr="003B0034">
        <w:rPr>
          <w:i/>
          <w:iCs/>
        </w:rPr>
        <w:t xml:space="preserve">, </w:t>
      </w:r>
      <w:r w:rsidR="003B0034" w:rsidRPr="003B0034">
        <w:rPr>
          <w:i/>
          <w:iCs/>
          <w:lang w:val="en-US"/>
        </w:rPr>
        <w:t>content</w:t>
      </w:r>
      <w:r w:rsidR="003B0034">
        <w:t>» για την οποία θέλει να μάθει</w:t>
      </w:r>
      <w:r w:rsidR="008B7986" w:rsidRPr="00CA25A2">
        <w:t>.</w:t>
      </w:r>
      <w:r w:rsidR="003B0034">
        <w:t xml:space="preserve"> Υπάρχουν φράσεις για τις οποίες είναι εκπαιδευμένος ο διαλογικός πράκτορας.</w:t>
      </w:r>
      <w:r w:rsidR="008B7986" w:rsidRPr="00CA25A2">
        <w:t xml:space="preserve"> </w:t>
      </w:r>
      <w:r w:rsidR="003B0034">
        <w:t xml:space="preserve">Όταν ο χρήστης δώσει κάποια πληροφορία και γίνει αντιστοίχιση με την παράμετρο </w:t>
      </w:r>
      <w:r w:rsidR="003B0034" w:rsidRPr="003B0034">
        <w:rPr>
          <w:i/>
          <w:iCs/>
          <w:lang w:val="en-US"/>
        </w:rPr>
        <w:t>information</w:t>
      </w:r>
      <w:r w:rsidR="003B0034" w:rsidRPr="003B0034">
        <w:t xml:space="preserve"> </w:t>
      </w:r>
      <w:r w:rsidR="003B0034">
        <w:t xml:space="preserve">την οποία έχουμε ορίσει με το </w:t>
      </w:r>
      <w:r w:rsidR="003B0034" w:rsidRPr="003B0034">
        <w:rPr>
          <w:i/>
          <w:iCs/>
          <w:lang w:val="en-US"/>
        </w:rPr>
        <w:t>entity</w:t>
      </w:r>
      <w:r w:rsidR="003B0034" w:rsidRPr="003B0034">
        <w:rPr>
          <w:i/>
          <w:iCs/>
        </w:rPr>
        <w:t xml:space="preserve"> </w:t>
      </w:r>
      <w:r w:rsidR="003B0034" w:rsidRPr="003B0034">
        <w:rPr>
          <w:i/>
          <w:iCs/>
          <w:lang w:val="en-US"/>
        </w:rPr>
        <w:t>information</w:t>
      </w:r>
      <w:r w:rsidR="003B0034" w:rsidRPr="003B0034">
        <w:t xml:space="preserve"> </w:t>
      </w:r>
      <w:r w:rsidR="003B0034">
        <w:t xml:space="preserve">τότε θα εμφανιστεί μήνυμα που θα προτρέψει τον χρήστη να του πληκτρολογήσει για ποιο μάθημα θα ήθελε πληροφορίες. Τώρα για τον έλεγχο του μαθήματος έχουμε δημιουργήσει ένα </w:t>
      </w:r>
      <w:r w:rsidR="003B0034" w:rsidRPr="00DC4D6C">
        <w:rPr>
          <w:i/>
          <w:iCs/>
          <w:lang w:val="en-US"/>
        </w:rPr>
        <w:t>follow</w:t>
      </w:r>
      <w:r w:rsidR="003B0034" w:rsidRPr="00DC4D6C">
        <w:rPr>
          <w:i/>
          <w:iCs/>
        </w:rPr>
        <w:t>-</w:t>
      </w:r>
      <w:r w:rsidR="003B0034" w:rsidRPr="00DC4D6C">
        <w:rPr>
          <w:i/>
          <w:iCs/>
          <w:lang w:val="en-US"/>
        </w:rPr>
        <w:t>up</w:t>
      </w:r>
      <w:r w:rsidR="003B0034" w:rsidRPr="00DC4D6C">
        <w:rPr>
          <w:i/>
          <w:iCs/>
        </w:rPr>
        <w:t xml:space="preserve"> </w:t>
      </w:r>
      <w:r w:rsidR="003B0034" w:rsidRPr="00DC4D6C">
        <w:rPr>
          <w:i/>
          <w:iCs/>
          <w:lang w:val="en-US"/>
        </w:rPr>
        <w:t>intent</w:t>
      </w:r>
      <w:r w:rsidR="008B7986">
        <w:t xml:space="preserve"> </w:t>
      </w:r>
      <w:r w:rsidR="003B0034">
        <w:t xml:space="preserve">το οποίο ονομάζεται </w:t>
      </w:r>
      <w:r w:rsidR="003B0034" w:rsidRPr="00DC4D6C">
        <w:rPr>
          <w:i/>
          <w:iCs/>
          <w:lang w:val="en-US"/>
        </w:rPr>
        <w:t>info</w:t>
      </w:r>
      <w:r w:rsidR="003B0034" w:rsidRPr="00DC4D6C">
        <w:rPr>
          <w:i/>
          <w:iCs/>
        </w:rPr>
        <w:t>.</w:t>
      </w:r>
      <w:r w:rsidR="003B0034" w:rsidRPr="00DC4D6C">
        <w:rPr>
          <w:i/>
          <w:iCs/>
          <w:lang w:val="en-US"/>
        </w:rPr>
        <w:t>search</w:t>
      </w:r>
      <w:r w:rsidR="003B0034" w:rsidRPr="00DC4D6C">
        <w:rPr>
          <w:i/>
          <w:iCs/>
        </w:rPr>
        <w:t>-</w:t>
      </w:r>
      <w:r w:rsidR="003B0034" w:rsidRPr="00DC4D6C">
        <w:rPr>
          <w:i/>
          <w:iCs/>
          <w:lang w:val="en-US"/>
        </w:rPr>
        <w:t>subject</w:t>
      </w:r>
      <w:r w:rsidR="003B0034" w:rsidRPr="00DC4D6C">
        <w:rPr>
          <w:i/>
          <w:iCs/>
        </w:rPr>
        <w:t xml:space="preserve"> </w:t>
      </w:r>
      <w:r w:rsidR="003B0034">
        <w:t xml:space="preserve">το οποίο για να ενεργοποιηθεί πρέπει να προηγηθεί το προηγούμενο </w:t>
      </w:r>
      <w:r w:rsidR="003B0034" w:rsidRPr="00DC4D6C">
        <w:rPr>
          <w:i/>
          <w:iCs/>
          <w:lang w:val="en-US"/>
        </w:rPr>
        <w:t>info</w:t>
      </w:r>
      <w:r w:rsidR="003B0034" w:rsidRPr="00DC4D6C">
        <w:rPr>
          <w:i/>
          <w:iCs/>
        </w:rPr>
        <w:t>.</w:t>
      </w:r>
      <w:r w:rsidR="003B0034" w:rsidRPr="00DC4D6C">
        <w:rPr>
          <w:i/>
          <w:iCs/>
          <w:lang w:val="en-US"/>
        </w:rPr>
        <w:t>search</w:t>
      </w:r>
      <w:r w:rsidR="003B0034" w:rsidRPr="00DC4D6C">
        <w:rPr>
          <w:i/>
          <w:iCs/>
        </w:rPr>
        <w:t xml:space="preserve"> </w:t>
      </w:r>
      <w:r w:rsidR="003B0034" w:rsidRPr="00DC4D6C">
        <w:rPr>
          <w:i/>
          <w:iCs/>
          <w:lang w:val="en-US"/>
        </w:rPr>
        <w:t>intent</w:t>
      </w:r>
      <w:r w:rsidR="000F010A" w:rsidRPr="00DC4D6C">
        <w:rPr>
          <w:i/>
          <w:iCs/>
        </w:rPr>
        <w:t>.</w:t>
      </w:r>
    </w:p>
    <w:p w14:paraId="1A1FA4FB" w14:textId="77777777" w:rsidR="003B0034" w:rsidRPr="003B0034" w:rsidRDefault="003B0034" w:rsidP="000F4F5C">
      <w:pPr>
        <w:ind w:left="936"/>
      </w:pPr>
    </w:p>
    <w:p w14:paraId="2F137FEE" w14:textId="7BF86579" w:rsidR="003B0034" w:rsidRPr="000F010A" w:rsidRDefault="003B0034" w:rsidP="00724167">
      <w:pPr>
        <w:pStyle w:val="ListParagraph"/>
        <w:rPr>
          <w:b/>
          <w:bCs/>
        </w:rPr>
      </w:pPr>
      <w:r>
        <w:rPr>
          <w:b/>
          <w:bCs/>
          <w:lang w:val="en-US"/>
        </w:rPr>
        <w:t>info</w:t>
      </w:r>
      <w:r w:rsidRPr="003B0034">
        <w:rPr>
          <w:b/>
          <w:bCs/>
        </w:rPr>
        <w:t>.</w:t>
      </w:r>
      <w:r>
        <w:rPr>
          <w:b/>
          <w:bCs/>
          <w:lang w:val="en-US"/>
        </w:rPr>
        <w:t>search</w:t>
      </w:r>
      <w:r w:rsidRPr="003B0034">
        <w:rPr>
          <w:b/>
          <w:bCs/>
        </w:rPr>
        <w:t>-</w:t>
      </w:r>
      <w:r>
        <w:rPr>
          <w:b/>
          <w:bCs/>
          <w:lang w:val="en-US"/>
        </w:rPr>
        <w:t>subject</w:t>
      </w:r>
      <w:r>
        <w:rPr>
          <w:b/>
          <w:bCs/>
        </w:rPr>
        <w:t>:</w:t>
      </w:r>
      <w:r>
        <w:t xml:space="preserve"> </w:t>
      </w:r>
      <w:r w:rsidRPr="00CA25A2">
        <w:t xml:space="preserve">Αυτό το </w:t>
      </w:r>
      <w:r w:rsidRPr="00DC4D6C">
        <w:rPr>
          <w:i/>
          <w:iCs/>
          <w:lang w:val="en-US"/>
        </w:rPr>
        <w:t>intent</w:t>
      </w:r>
      <w:r w:rsidRPr="00CA25A2">
        <w:t xml:space="preserve"> αναγνωρίζει όταν ο χρήστης</w:t>
      </w:r>
      <w:r>
        <w:t xml:space="preserve"> πληκτρολογεί κάποιου είδους μάθημα για το οποίο θέλει να μάθει την πληροφορία που πλη</w:t>
      </w:r>
      <w:r w:rsidR="00F80757">
        <w:t>κ</w:t>
      </w:r>
      <w:r>
        <w:t>τρολόγησε προηγουμένως</w:t>
      </w:r>
      <w:r w:rsidRPr="00CA25A2">
        <w:t>.</w:t>
      </w:r>
      <w:r>
        <w:t xml:space="preserve"> Υπάρχουν φράσεις για τις οποίες είναι εκπαιδευμένος ο διαλογικός πράκτορας.</w:t>
      </w:r>
      <w:r w:rsidRPr="00CA25A2">
        <w:t xml:space="preserve"> </w:t>
      </w:r>
      <w:r>
        <w:t xml:space="preserve">Όταν ο χρήστης δώσει κάποιο μάθημα και γίνει αντιστοίχιση με την παράμετρο </w:t>
      </w:r>
      <w:r>
        <w:rPr>
          <w:i/>
          <w:iCs/>
          <w:lang w:val="en-US"/>
        </w:rPr>
        <w:t>subject</w:t>
      </w:r>
      <w:r w:rsidRPr="003B0034">
        <w:t xml:space="preserve"> </w:t>
      </w:r>
      <w:r>
        <w:t xml:space="preserve">την οποία έχουμε ορίσει με το </w:t>
      </w:r>
      <w:r w:rsidRPr="003B0034">
        <w:rPr>
          <w:i/>
          <w:iCs/>
          <w:lang w:val="en-US"/>
        </w:rPr>
        <w:t>entity</w:t>
      </w:r>
      <w:r w:rsidRPr="003B0034">
        <w:rPr>
          <w:i/>
          <w:iCs/>
        </w:rPr>
        <w:t xml:space="preserve"> </w:t>
      </w:r>
      <w:r>
        <w:rPr>
          <w:i/>
          <w:iCs/>
          <w:lang w:val="en-US"/>
        </w:rPr>
        <w:t>subject</w:t>
      </w:r>
      <w:r w:rsidRPr="003B0034">
        <w:t xml:space="preserve"> </w:t>
      </w:r>
      <w:r>
        <w:t xml:space="preserve">τότε αφού ενεργοποιήσαμε το </w:t>
      </w:r>
      <w:r w:rsidRPr="000F010A">
        <w:rPr>
          <w:i/>
          <w:iCs/>
          <w:lang w:val="en-US"/>
        </w:rPr>
        <w:t>Fulfillement</w:t>
      </w:r>
      <w:r w:rsidRPr="003B0034">
        <w:t xml:space="preserve"> </w:t>
      </w:r>
      <w:r>
        <w:t xml:space="preserve">το οποίο θα μας βοηθήσει μαζί με το </w:t>
      </w:r>
      <w:r w:rsidRPr="000F010A">
        <w:rPr>
          <w:i/>
          <w:iCs/>
          <w:lang w:val="en-US"/>
        </w:rPr>
        <w:t>webhook</w:t>
      </w:r>
      <w:r w:rsidRPr="003B0034">
        <w:t xml:space="preserve"> </w:t>
      </w:r>
      <w:r>
        <w:t xml:space="preserve">να πάρουμε τον έλεγχο στον </w:t>
      </w:r>
      <w:r w:rsidRPr="00DC4D6C">
        <w:rPr>
          <w:i/>
          <w:iCs/>
          <w:lang w:val="en-US"/>
        </w:rPr>
        <w:t>Server</w:t>
      </w:r>
      <w:r w:rsidRPr="003B0034">
        <w:t xml:space="preserve"> </w:t>
      </w:r>
      <w:r>
        <w:t xml:space="preserve">της </w:t>
      </w:r>
      <w:r w:rsidRPr="00DC4D6C">
        <w:rPr>
          <w:i/>
          <w:iCs/>
          <w:lang w:val="en-US"/>
        </w:rPr>
        <w:t>Python</w:t>
      </w:r>
      <w:r w:rsidRPr="003B0034">
        <w:rPr>
          <w:b/>
          <w:bCs/>
        </w:rPr>
        <w:t xml:space="preserve"> </w:t>
      </w:r>
      <w:r>
        <w:t xml:space="preserve">τον οποίο έχουμε δημιουργήσει με </w:t>
      </w:r>
      <w:r w:rsidRPr="00DC4D6C">
        <w:rPr>
          <w:i/>
          <w:iCs/>
          <w:lang w:val="en-US"/>
        </w:rPr>
        <w:t>FastAPI</w:t>
      </w:r>
      <w:r w:rsidRPr="003B0034">
        <w:t xml:space="preserve"> </w:t>
      </w:r>
      <w:r>
        <w:t xml:space="preserve">και εκεί να γίνει ο κατάλληλος έλεγχος </w:t>
      </w:r>
      <w:r w:rsidR="000F010A">
        <w:t>στον οποίο και αναλύσαμε προηγουμένως. Τέλος επιστρέφεται η πληροφορία που ζήτησε ο χρήστης.</w:t>
      </w:r>
    </w:p>
    <w:p w14:paraId="3062D475" w14:textId="77777777" w:rsidR="000F010A" w:rsidRPr="000F010A" w:rsidRDefault="000F010A" w:rsidP="000F4F5C">
      <w:pPr>
        <w:ind w:left="936"/>
      </w:pPr>
    </w:p>
    <w:p w14:paraId="7A4AB0D1" w14:textId="54CCEEBE" w:rsidR="009641A4" w:rsidRPr="001A3B3E" w:rsidRDefault="000F010A" w:rsidP="00724167">
      <w:pPr>
        <w:pStyle w:val="ListParagraph"/>
        <w:rPr>
          <w:b/>
          <w:bCs/>
        </w:rPr>
      </w:pPr>
      <w:r>
        <w:rPr>
          <w:b/>
          <w:bCs/>
          <w:lang w:val="en-US"/>
        </w:rPr>
        <w:t>subject</w:t>
      </w:r>
      <w:r w:rsidRPr="000F010A">
        <w:rPr>
          <w:b/>
          <w:bCs/>
        </w:rPr>
        <w:t>.</w:t>
      </w:r>
      <w:r>
        <w:rPr>
          <w:b/>
          <w:bCs/>
          <w:lang w:val="en-US"/>
        </w:rPr>
        <w:t>search</w:t>
      </w:r>
      <w:r>
        <w:rPr>
          <w:b/>
          <w:bCs/>
        </w:rPr>
        <w:t xml:space="preserve">: </w:t>
      </w:r>
      <w:r w:rsidRPr="00CA25A2">
        <w:t xml:space="preserve">Αυτό το </w:t>
      </w:r>
      <w:r w:rsidRPr="00DC4D6C">
        <w:rPr>
          <w:i/>
          <w:iCs/>
          <w:lang w:val="en-US"/>
        </w:rPr>
        <w:t>intent</w:t>
      </w:r>
      <w:r w:rsidRPr="00CA25A2">
        <w:t xml:space="preserve"> αναγνωρίζει όταν ο χρήστης</w:t>
      </w:r>
      <w:r>
        <w:t xml:space="preserve"> πληκτρολογεί κάποιου είδους μάθημα στο οποίο ενδιαφέρεται να μάθει πληροφορίες</w:t>
      </w:r>
      <w:r w:rsidRPr="00CA25A2">
        <w:t>.</w:t>
      </w:r>
      <w:r>
        <w:t xml:space="preserve"> Υπάρχουν φράσεις για τις οποίες είναι εκπαιδευμένος ο διαλογικός πράκτορας.</w:t>
      </w:r>
      <w:r w:rsidRPr="00CA25A2">
        <w:t xml:space="preserve"> </w:t>
      </w:r>
      <w:r>
        <w:t xml:space="preserve">Όταν ο χρήστης δώσει το μάθημα στο οποίο θέλει να ενημερωθεί και γίνει αντιστοίχιση με την παράμετρο </w:t>
      </w:r>
      <w:r>
        <w:rPr>
          <w:i/>
          <w:iCs/>
          <w:lang w:val="en-US"/>
        </w:rPr>
        <w:t>subject</w:t>
      </w:r>
      <w:r w:rsidRPr="003B0034">
        <w:t xml:space="preserve"> </w:t>
      </w:r>
      <w:r>
        <w:t xml:space="preserve">την οποία έχουμε ορίσει με το </w:t>
      </w:r>
      <w:r w:rsidRPr="003B0034">
        <w:rPr>
          <w:i/>
          <w:iCs/>
          <w:lang w:val="en-US"/>
        </w:rPr>
        <w:t>entity</w:t>
      </w:r>
      <w:r w:rsidRPr="003B0034">
        <w:rPr>
          <w:i/>
          <w:iCs/>
        </w:rPr>
        <w:t xml:space="preserve"> </w:t>
      </w:r>
      <w:r>
        <w:rPr>
          <w:i/>
          <w:iCs/>
          <w:lang w:val="en-US"/>
        </w:rPr>
        <w:t>subject</w:t>
      </w:r>
      <w:r w:rsidRPr="003B0034">
        <w:t xml:space="preserve"> </w:t>
      </w:r>
      <w:r>
        <w:t xml:space="preserve">τότε θα εμφανιστεί μήνυμα που θα προτρέψει τον χρήστη να του πληκτρολογήσει ποια πληροφορία θα ήθελε να μάθει. Τώρα για τον έλεγχο της πληροφορίας έχουμε δημιουργήσει ένα </w:t>
      </w:r>
      <w:r w:rsidRPr="00DC4D6C">
        <w:rPr>
          <w:i/>
          <w:iCs/>
          <w:lang w:val="en-US"/>
        </w:rPr>
        <w:t>follow</w:t>
      </w:r>
      <w:r w:rsidRPr="00DC4D6C">
        <w:rPr>
          <w:i/>
          <w:iCs/>
        </w:rPr>
        <w:t>-</w:t>
      </w:r>
      <w:r w:rsidRPr="00DC4D6C">
        <w:rPr>
          <w:i/>
          <w:iCs/>
          <w:lang w:val="en-US"/>
        </w:rPr>
        <w:t>up</w:t>
      </w:r>
      <w:r w:rsidRPr="00DC4D6C">
        <w:rPr>
          <w:i/>
          <w:iCs/>
        </w:rPr>
        <w:t xml:space="preserve"> </w:t>
      </w:r>
      <w:r w:rsidRPr="00DC4D6C">
        <w:rPr>
          <w:i/>
          <w:iCs/>
          <w:lang w:val="en-US"/>
        </w:rPr>
        <w:t>intent</w:t>
      </w:r>
      <w:r>
        <w:t xml:space="preserve"> το οποίο ονομάζεται </w:t>
      </w:r>
      <w:r w:rsidRPr="00DC4D6C">
        <w:rPr>
          <w:i/>
          <w:iCs/>
          <w:lang w:val="en-US"/>
        </w:rPr>
        <w:t>subject</w:t>
      </w:r>
      <w:r w:rsidRPr="00DC4D6C">
        <w:rPr>
          <w:i/>
          <w:iCs/>
        </w:rPr>
        <w:t>.</w:t>
      </w:r>
      <w:r w:rsidRPr="00DC4D6C">
        <w:rPr>
          <w:i/>
          <w:iCs/>
          <w:lang w:val="en-US"/>
        </w:rPr>
        <w:t>search</w:t>
      </w:r>
      <w:r w:rsidRPr="00DC4D6C">
        <w:rPr>
          <w:i/>
          <w:iCs/>
        </w:rPr>
        <w:t>-</w:t>
      </w:r>
      <w:r w:rsidRPr="00DC4D6C">
        <w:rPr>
          <w:i/>
          <w:iCs/>
          <w:lang w:val="en-US"/>
        </w:rPr>
        <w:t>info</w:t>
      </w:r>
      <w:r>
        <w:t xml:space="preserve"> το οποίο για να ενεργοποιηθεί πρέπει να προηγηθεί το προηγούμενο </w:t>
      </w:r>
      <w:r w:rsidRPr="00DC4D6C">
        <w:rPr>
          <w:i/>
          <w:iCs/>
          <w:lang w:val="en-US"/>
        </w:rPr>
        <w:t>subject</w:t>
      </w:r>
      <w:r w:rsidRPr="00DC4D6C">
        <w:rPr>
          <w:i/>
          <w:iCs/>
        </w:rPr>
        <w:t>.</w:t>
      </w:r>
      <w:r w:rsidRPr="00DC4D6C">
        <w:rPr>
          <w:i/>
          <w:iCs/>
          <w:lang w:val="en-US"/>
        </w:rPr>
        <w:t>search</w:t>
      </w:r>
      <w:r w:rsidRPr="000F010A">
        <w:rPr>
          <w:b/>
          <w:bCs/>
        </w:rPr>
        <w:t>.</w:t>
      </w:r>
    </w:p>
    <w:p w14:paraId="4B904F9A" w14:textId="77777777" w:rsidR="009641A4" w:rsidRPr="003B0034" w:rsidRDefault="009641A4" w:rsidP="000F4F5C">
      <w:pPr>
        <w:ind w:left="936"/>
      </w:pPr>
    </w:p>
    <w:p w14:paraId="27EFAA3E" w14:textId="0E0CD9F0" w:rsidR="000F010A" w:rsidRPr="00F236A8" w:rsidRDefault="009641A4" w:rsidP="00724167">
      <w:pPr>
        <w:pStyle w:val="ListParagraph"/>
        <w:rPr>
          <w:b/>
          <w:bCs/>
        </w:rPr>
      </w:pPr>
      <w:r>
        <w:rPr>
          <w:b/>
          <w:bCs/>
          <w:lang w:val="en-US"/>
        </w:rPr>
        <w:t>subject</w:t>
      </w:r>
      <w:r w:rsidRPr="001A3B3E">
        <w:rPr>
          <w:b/>
          <w:bCs/>
        </w:rPr>
        <w:t>.</w:t>
      </w:r>
      <w:r>
        <w:rPr>
          <w:b/>
          <w:bCs/>
          <w:lang w:val="en-US"/>
        </w:rPr>
        <w:t>search</w:t>
      </w:r>
      <w:r w:rsidRPr="001A3B3E">
        <w:rPr>
          <w:b/>
          <w:bCs/>
        </w:rPr>
        <w:t>-</w:t>
      </w:r>
      <w:r>
        <w:rPr>
          <w:b/>
          <w:bCs/>
          <w:lang w:val="en-US"/>
        </w:rPr>
        <w:t>info</w:t>
      </w:r>
      <w:r>
        <w:rPr>
          <w:b/>
          <w:bCs/>
        </w:rPr>
        <w:t xml:space="preserve">: </w:t>
      </w:r>
      <w:r w:rsidR="001A3B3E" w:rsidRPr="00CA25A2">
        <w:t xml:space="preserve">Αυτό το </w:t>
      </w:r>
      <w:r w:rsidR="001A3B3E" w:rsidRPr="000F4F5C">
        <w:rPr>
          <w:i/>
          <w:iCs/>
          <w:lang w:val="en-US"/>
        </w:rPr>
        <w:t>intent</w:t>
      </w:r>
      <w:r w:rsidR="001A3B3E" w:rsidRPr="00CA25A2">
        <w:t xml:space="preserve"> αναγνωρίζει όταν ο χρήστης</w:t>
      </w:r>
      <w:r w:rsidR="001A3B3E">
        <w:t xml:space="preserve"> πληκτρολογεί κάποιου είδους πληροφορία στην οποία ενδιαφέρεται να μάθει για το μάθημα που έδωσε στο προηγούμενο </w:t>
      </w:r>
      <w:r w:rsidR="001A3B3E" w:rsidRPr="000F4F5C">
        <w:rPr>
          <w:i/>
          <w:iCs/>
          <w:lang w:val="en-US"/>
        </w:rPr>
        <w:t>intent</w:t>
      </w:r>
      <w:r w:rsidR="001A3B3E" w:rsidRPr="001A3B3E">
        <w:t>.</w:t>
      </w:r>
      <w:r w:rsidR="001A3B3E">
        <w:t xml:space="preserve"> Υπάρχουν φράσεις για τις οποίες είναι εκπαιδευμένος ο διαλογικός πράκτορας.</w:t>
      </w:r>
      <w:r w:rsidR="001A3B3E" w:rsidRPr="00CA25A2">
        <w:t xml:space="preserve"> </w:t>
      </w:r>
      <w:r w:rsidR="001A3B3E">
        <w:t xml:space="preserve">Όταν ο χρήστης δώσει κάποια πληροφορία και γίνει αντιστοίχιση με την παράμετρο </w:t>
      </w:r>
      <w:r w:rsidR="001A3B3E">
        <w:rPr>
          <w:i/>
          <w:iCs/>
          <w:lang w:val="en-US"/>
        </w:rPr>
        <w:t>information</w:t>
      </w:r>
      <w:r w:rsidR="001A3B3E" w:rsidRPr="003B0034">
        <w:t xml:space="preserve"> </w:t>
      </w:r>
      <w:r w:rsidR="001A3B3E">
        <w:t xml:space="preserve">την οποία έχουμε ορίσει με το </w:t>
      </w:r>
      <w:r w:rsidR="001A3B3E" w:rsidRPr="003B0034">
        <w:rPr>
          <w:i/>
          <w:iCs/>
          <w:lang w:val="en-US"/>
        </w:rPr>
        <w:t>entity</w:t>
      </w:r>
      <w:r w:rsidR="001A3B3E" w:rsidRPr="003B0034">
        <w:rPr>
          <w:i/>
          <w:iCs/>
        </w:rPr>
        <w:t xml:space="preserve"> </w:t>
      </w:r>
      <w:r w:rsidR="001A3B3E">
        <w:rPr>
          <w:i/>
          <w:iCs/>
          <w:lang w:val="en-US"/>
        </w:rPr>
        <w:t>information</w:t>
      </w:r>
      <w:r w:rsidR="001A3B3E" w:rsidRPr="003B0034">
        <w:t xml:space="preserve"> </w:t>
      </w:r>
      <w:r w:rsidR="001A3B3E">
        <w:t xml:space="preserve">τότε αφού ενεργοποιήσαμε το </w:t>
      </w:r>
      <w:r w:rsidR="001A3B3E" w:rsidRPr="000F010A">
        <w:rPr>
          <w:i/>
          <w:iCs/>
          <w:lang w:val="en-US"/>
        </w:rPr>
        <w:t>Fulfillement</w:t>
      </w:r>
      <w:r w:rsidR="001A3B3E" w:rsidRPr="003B0034">
        <w:t xml:space="preserve"> </w:t>
      </w:r>
      <w:r w:rsidR="001A3B3E">
        <w:t xml:space="preserve">ο έλεγχος θα περάσει στο </w:t>
      </w:r>
      <w:r w:rsidR="001A3B3E" w:rsidRPr="000F4F5C">
        <w:rPr>
          <w:i/>
          <w:iCs/>
          <w:lang w:val="en-US"/>
        </w:rPr>
        <w:t>server</w:t>
      </w:r>
      <w:r w:rsidR="001A3B3E">
        <w:t>. Τέλος επιστρέφεται η πληροφορία που ζήτησε ο χρήστης.</w:t>
      </w:r>
    </w:p>
    <w:p w14:paraId="1FDA1440" w14:textId="77777777" w:rsidR="00F236A8" w:rsidRPr="00F236A8" w:rsidRDefault="00F236A8" w:rsidP="000F4F5C">
      <w:pPr>
        <w:ind w:left="936"/>
      </w:pPr>
    </w:p>
    <w:p w14:paraId="1E117C4B" w14:textId="04884774" w:rsidR="00F236A8" w:rsidRPr="00536DBF" w:rsidRDefault="00F236A8" w:rsidP="00724167">
      <w:pPr>
        <w:pStyle w:val="ListParagraph"/>
        <w:rPr>
          <w:b/>
          <w:bCs/>
        </w:rPr>
      </w:pPr>
      <w:r>
        <w:rPr>
          <w:b/>
          <w:bCs/>
          <w:lang w:val="en-US"/>
        </w:rPr>
        <w:t>multiple</w:t>
      </w:r>
      <w:r w:rsidRPr="00F236A8">
        <w:rPr>
          <w:b/>
          <w:bCs/>
        </w:rPr>
        <w:t>.</w:t>
      </w:r>
      <w:r>
        <w:rPr>
          <w:b/>
          <w:bCs/>
          <w:lang w:val="en-US"/>
        </w:rPr>
        <w:t>search</w:t>
      </w:r>
      <w:r w:rsidRPr="00F236A8">
        <w:rPr>
          <w:b/>
          <w:bCs/>
        </w:rPr>
        <w:t>:</w:t>
      </w:r>
      <w:r>
        <w:rPr>
          <w:b/>
          <w:bCs/>
        </w:rPr>
        <w:t xml:space="preserve"> </w:t>
      </w:r>
      <w:r>
        <w:t xml:space="preserve">Ένα πολύ σημαντικό και χρήσιμο </w:t>
      </w:r>
      <w:r w:rsidRPr="000F4F5C">
        <w:rPr>
          <w:i/>
          <w:iCs/>
          <w:lang w:val="en-US"/>
        </w:rPr>
        <w:t>intent</w:t>
      </w:r>
      <w:r w:rsidRPr="00F236A8">
        <w:t xml:space="preserve"> </w:t>
      </w:r>
      <w:r>
        <w:t xml:space="preserve">είναι το </w:t>
      </w:r>
      <w:r w:rsidRPr="000F4F5C">
        <w:rPr>
          <w:i/>
          <w:iCs/>
          <w:lang w:val="en-US"/>
        </w:rPr>
        <w:t>multiple</w:t>
      </w:r>
      <w:r w:rsidRPr="000F4F5C">
        <w:rPr>
          <w:i/>
          <w:iCs/>
        </w:rPr>
        <w:t>.</w:t>
      </w:r>
      <w:r w:rsidRPr="000F4F5C">
        <w:rPr>
          <w:i/>
          <w:iCs/>
          <w:lang w:val="en-US"/>
        </w:rPr>
        <w:t>search</w:t>
      </w:r>
      <w:r w:rsidRPr="00F236A8">
        <w:t xml:space="preserve"> </w:t>
      </w:r>
      <w:r>
        <w:t>το οποίο δέχεται ως παράμετρο μια σειρά από μαθήματα και πληροφορίες. Για παράδειγμα ένας χρήστης μπορεί να δώσει περισσότερες από μια παραμέτρους στην πληροφορία καθώς και στα μαθήματα. Έστω</w:t>
      </w:r>
      <w:r w:rsidRPr="00F236A8">
        <w:t xml:space="preserve"> </w:t>
      </w:r>
      <w:r>
        <w:t>ότι</w:t>
      </w:r>
      <w:r w:rsidRPr="00F236A8">
        <w:t xml:space="preserve"> </w:t>
      </w:r>
      <w:r>
        <w:t>ο</w:t>
      </w:r>
      <w:r w:rsidRPr="00F236A8">
        <w:t xml:space="preserve"> </w:t>
      </w:r>
      <w:r>
        <w:t>χρήστης</w:t>
      </w:r>
      <w:r w:rsidRPr="00F236A8">
        <w:t xml:space="preserve"> </w:t>
      </w:r>
      <w:r>
        <w:t>δώσει</w:t>
      </w:r>
      <w:r w:rsidRPr="00F236A8">
        <w:t xml:space="preserve"> </w:t>
      </w:r>
      <w:r>
        <w:t>την</w:t>
      </w:r>
      <w:r w:rsidRPr="00F236A8">
        <w:t xml:space="preserve"> </w:t>
      </w:r>
      <w:r>
        <w:t>εξής</w:t>
      </w:r>
      <w:r w:rsidRPr="00F236A8">
        <w:t xml:space="preserve"> </w:t>
      </w:r>
      <w:r>
        <w:t>πρόταση</w:t>
      </w:r>
      <w:r w:rsidRPr="00F236A8">
        <w:t xml:space="preserve"> «</w:t>
      </w:r>
      <w:r w:rsidRPr="000F4F5C">
        <w:rPr>
          <w:i/>
          <w:iCs/>
          <w:lang w:val="en-US"/>
        </w:rPr>
        <w:t>I</w:t>
      </w:r>
      <w:r w:rsidRPr="000F4F5C">
        <w:rPr>
          <w:i/>
          <w:iCs/>
        </w:rPr>
        <w:t xml:space="preserve"> </w:t>
      </w:r>
      <w:r w:rsidRPr="000F4F5C">
        <w:rPr>
          <w:i/>
          <w:iCs/>
          <w:lang w:val="en-US"/>
        </w:rPr>
        <w:t>want</w:t>
      </w:r>
      <w:r w:rsidRPr="000F4F5C">
        <w:rPr>
          <w:i/>
          <w:iCs/>
        </w:rPr>
        <w:t xml:space="preserve"> </w:t>
      </w:r>
      <w:r w:rsidRPr="000F4F5C">
        <w:rPr>
          <w:i/>
          <w:iCs/>
          <w:lang w:val="en-US"/>
        </w:rPr>
        <w:t>to</w:t>
      </w:r>
      <w:r w:rsidRPr="000F4F5C">
        <w:rPr>
          <w:i/>
          <w:iCs/>
        </w:rPr>
        <w:t xml:space="preserve"> </w:t>
      </w:r>
      <w:r w:rsidRPr="000F4F5C">
        <w:rPr>
          <w:i/>
          <w:iCs/>
          <w:lang w:val="en-US"/>
        </w:rPr>
        <w:t>learn</w:t>
      </w:r>
      <w:r w:rsidRPr="000F4F5C">
        <w:rPr>
          <w:i/>
          <w:iCs/>
        </w:rPr>
        <w:t xml:space="preserve"> </w:t>
      </w:r>
      <w:r w:rsidRPr="000F4F5C">
        <w:rPr>
          <w:i/>
          <w:iCs/>
          <w:lang w:val="en-US"/>
        </w:rPr>
        <w:t>the</w:t>
      </w:r>
      <w:r w:rsidRPr="000F4F5C">
        <w:rPr>
          <w:i/>
          <w:iCs/>
        </w:rPr>
        <w:t xml:space="preserve"> </w:t>
      </w:r>
      <w:r w:rsidRPr="000F4F5C">
        <w:rPr>
          <w:i/>
          <w:iCs/>
          <w:lang w:val="en-US"/>
        </w:rPr>
        <w:t>code</w:t>
      </w:r>
      <w:r w:rsidRPr="000F4F5C">
        <w:rPr>
          <w:i/>
          <w:iCs/>
        </w:rPr>
        <w:t xml:space="preserve"> </w:t>
      </w:r>
      <w:r w:rsidRPr="000F4F5C">
        <w:rPr>
          <w:i/>
          <w:iCs/>
          <w:lang w:val="en-US"/>
        </w:rPr>
        <w:t>and</w:t>
      </w:r>
      <w:r w:rsidRPr="00F236A8">
        <w:t xml:space="preserve"> </w:t>
      </w:r>
      <w:r w:rsidRPr="000F4F5C">
        <w:rPr>
          <w:i/>
          <w:iCs/>
          <w:lang w:val="en-US"/>
        </w:rPr>
        <w:t>web</w:t>
      </w:r>
      <w:r w:rsidRPr="000F4F5C">
        <w:rPr>
          <w:i/>
          <w:iCs/>
        </w:rPr>
        <w:t xml:space="preserve"> </w:t>
      </w:r>
      <w:r w:rsidRPr="000F4F5C">
        <w:rPr>
          <w:i/>
          <w:iCs/>
          <w:lang w:val="en-US"/>
        </w:rPr>
        <w:t>page</w:t>
      </w:r>
      <w:r w:rsidRPr="000F4F5C">
        <w:rPr>
          <w:i/>
          <w:iCs/>
        </w:rPr>
        <w:t xml:space="preserve"> </w:t>
      </w:r>
      <w:r w:rsidRPr="000F4F5C">
        <w:rPr>
          <w:i/>
          <w:iCs/>
          <w:lang w:val="en-US"/>
        </w:rPr>
        <w:t>from</w:t>
      </w:r>
      <w:r w:rsidRPr="000F4F5C">
        <w:rPr>
          <w:i/>
          <w:iCs/>
        </w:rPr>
        <w:t xml:space="preserve"> </w:t>
      </w:r>
      <w:r w:rsidRPr="000F4F5C">
        <w:rPr>
          <w:i/>
          <w:iCs/>
          <w:lang w:val="en-US"/>
        </w:rPr>
        <w:t>Mathematics</w:t>
      </w:r>
      <w:r w:rsidRPr="000F4F5C">
        <w:rPr>
          <w:i/>
          <w:iCs/>
        </w:rPr>
        <w:t xml:space="preserve"> </w:t>
      </w:r>
      <w:r w:rsidRPr="000F4F5C">
        <w:rPr>
          <w:i/>
          <w:iCs/>
          <w:lang w:val="en-US"/>
        </w:rPr>
        <w:t>I</w:t>
      </w:r>
      <w:r w:rsidRPr="000F4F5C">
        <w:rPr>
          <w:i/>
          <w:iCs/>
        </w:rPr>
        <w:t xml:space="preserve"> </w:t>
      </w:r>
      <w:r w:rsidRPr="000F4F5C">
        <w:rPr>
          <w:i/>
          <w:iCs/>
          <w:lang w:val="en-US"/>
        </w:rPr>
        <w:t>and</w:t>
      </w:r>
      <w:r w:rsidRPr="000F4F5C">
        <w:rPr>
          <w:i/>
          <w:iCs/>
        </w:rPr>
        <w:t xml:space="preserve"> </w:t>
      </w:r>
      <w:r w:rsidRPr="000F4F5C">
        <w:rPr>
          <w:i/>
          <w:iCs/>
          <w:lang w:val="en-US"/>
        </w:rPr>
        <w:t>Java</w:t>
      </w:r>
      <w:r w:rsidRPr="00F236A8">
        <w:t xml:space="preserve">» </w:t>
      </w:r>
      <w:r>
        <w:t>τότε</w:t>
      </w:r>
      <w:r w:rsidRPr="00F236A8">
        <w:t xml:space="preserve"> </w:t>
      </w:r>
      <w:r>
        <w:t>θα</w:t>
      </w:r>
      <w:r w:rsidRPr="00F236A8">
        <w:t xml:space="preserve"> </w:t>
      </w:r>
      <w:r>
        <w:t>του</w:t>
      </w:r>
      <w:r w:rsidRPr="00F236A8">
        <w:t xml:space="preserve"> </w:t>
      </w:r>
      <w:r>
        <w:t xml:space="preserve">επιστραφεί και ο κωδικός και το </w:t>
      </w:r>
      <w:r w:rsidRPr="000F4F5C">
        <w:rPr>
          <w:i/>
          <w:iCs/>
          <w:lang w:val="en-US"/>
        </w:rPr>
        <w:t>Url</w:t>
      </w:r>
      <w:r w:rsidRPr="00F236A8">
        <w:t xml:space="preserve"> </w:t>
      </w:r>
      <w:r>
        <w:t>της σελίδας του μαθήματος και για τα δύο μαθήματα.</w:t>
      </w:r>
    </w:p>
    <w:p w14:paraId="0E7E7763" w14:textId="77777777" w:rsidR="00536DBF" w:rsidRPr="00536DBF" w:rsidRDefault="00536DBF" w:rsidP="000F4F5C">
      <w:pPr>
        <w:ind w:left="936"/>
      </w:pPr>
    </w:p>
    <w:p w14:paraId="7B29D287" w14:textId="231ACBBA" w:rsidR="00536DBF" w:rsidRPr="00536DBF" w:rsidRDefault="00536DBF" w:rsidP="00724167">
      <w:pPr>
        <w:pStyle w:val="ListParagraph"/>
        <w:rPr>
          <w:b/>
          <w:bCs/>
        </w:rPr>
      </w:pPr>
      <w:r>
        <w:rPr>
          <w:b/>
          <w:bCs/>
          <w:lang w:val="en-US"/>
        </w:rPr>
        <w:t>study</w:t>
      </w:r>
      <w:r w:rsidRPr="00536DBF">
        <w:rPr>
          <w:b/>
          <w:bCs/>
          <w:lang w:val="en-US"/>
        </w:rPr>
        <w:t>.</w:t>
      </w:r>
      <w:r>
        <w:rPr>
          <w:b/>
          <w:bCs/>
          <w:lang w:val="en-US"/>
        </w:rPr>
        <w:t>program</w:t>
      </w:r>
      <w:r w:rsidRPr="00536DBF">
        <w:rPr>
          <w:b/>
          <w:bCs/>
          <w:lang w:val="en-US"/>
        </w:rPr>
        <w:t xml:space="preserve">: </w:t>
      </w:r>
      <w:r>
        <w:t>Αυτό</w:t>
      </w:r>
      <w:r w:rsidRPr="00536DBF">
        <w:rPr>
          <w:lang w:val="en-US"/>
        </w:rPr>
        <w:t xml:space="preserve"> </w:t>
      </w:r>
      <w:r>
        <w:t>το</w:t>
      </w:r>
      <w:r w:rsidRPr="00536DBF">
        <w:rPr>
          <w:lang w:val="en-US"/>
        </w:rPr>
        <w:t xml:space="preserve"> </w:t>
      </w:r>
      <w:r w:rsidRPr="000F4F5C">
        <w:rPr>
          <w:i/>
          <w:iCs/>
          <w:lang w:val="en-US"/>
        </w:rPr>
        <w:t>intent</w:t>
      </w:r>
      <w:r w:rsidRPr="00536DBF">
        <w:rPr>
          <w:b/>
          <w:bCs/>
          <w:lang w:val="en-US"/>
        </w:rPr>
        <w:t xml:space="preserve"> </w:t>
      </w:r>
      <w:r>
        <w:t>δέχεται</w:t>
      </w:r>
      <w:r w:rsidRPr="00536DBF">
        <w:rPr>
          <w:lang w:val="en-US"/>
        </w:rPr>
        <w:t xml:space="preserve"> </w:t>
      </w:r>
      <w:r>
        <w:t>φράσεις</w:t>
      </w:r>
      <w:r w:rsidRPr="00536DBF">
        <w:rPr>
          <w:lang w:val="en-US"/>
        </w:rPr>
        <w:t xml:space="preserve"> </w:t>
      </w:r>
      <w:r>
        <w:t>όπως</w:t>
      </w:r>
      <w:r w:rsidRPr="00536DBF">
        <w:rPr>
          <w:lang w:val="en-US"/>
        </w:rPr>
        <w:t xml:space="preserve"> «</w:t>
      </w:r>
      <w:r w:rsidRPr="000F4F5C">
        <w:rPr>
          <w:i/>
          <w:iCs/>
          <w:lang w:val="en-US"/>
        </w:rPr>
        <w:t>I want to learn about the study program</w:t>
      </w:r>
      <w:r w:rsidRPr="00536DBF">
        <w:rPr>
          <w:lang w:val="en-US"/>
        </w:rPr>
        <w:t xml:space="preserve">». </w:t>
      </w:r>
      <w:r>
        <w:t xml:space="preserve">Όταν δεχτεί μια τέτοια είδους πρόταση τότε ο χρήστης θα ερωτηθεί τι ακριβώς θέλει να μάθει, έχουμε προσθέσει δύο επιλογές: Η πρώτη είναι να μάθει πόσα εξάμηνα έχει η σχολή όπου γίνεται με δυναμικό έλεγχο και όχι με στατικό, καθώς και η άλλη ερώτηση είναι να μάθει ποια μαθήματα έχει ένα συγκεκριμένο εξάμηνο. Ανάλογα με το τι θα δώσει θα γίνει αντιστοίχιση και στα </w:t>
      </w:r>
      <w:r w:rsidRPr="000F4F5C">
        <w:rPr>
          <w:i/>
          <w:iCs/>
          <w:lang w:val="en-US"/>
        </w:rPr>
        <w:t>intent</w:t>
      </w:r>
      <w:r w:rsidRPr="00536DBF">
        <w:t xml:space="preserve"> </w:t>
      </w:r>
      <w:r>
        <w:t>τα οποία υπάρχουν.</w:t>
      </w:r>
    </w:p>
    <w:p w14:paraId="4DBCAE8E" w14:textId="77777777" w:rsidR="00536DBF" w:rsidRPr="00536DBF" w:rsidRDefault="00536DBF" w:rsidP="000F4F5C">
      <w:pPr>
        <w:ind w:left="936"/>
      </w:pPr>
    </w:p>
    <w:p w14:paraId="560660CE" w14:textId="36546D01" w:rsidR="00536DBF" w:rsidRPr="00D245CD" w:rsidRDefault="00536DBF" w:rsidP="00724167">
      <w:pPr>
        <w:pStyle w:val="ListParagraph"/>
        <w:rPr>
          <w:b/>
          <w:bCs/>
        </w:rPr>
      </w:pPr>
      <w:r>
        <w:rPr>
          <w:b/>
          <w:bCs/>
          <w:lang w:val="en-US"/>
        </w:rPr>
        <w:t>info</w:t>
      </w:r>
      <w:r w:rsidRPr="00D245CD">
        <w:rPr>
          <w:b/>
          <w:bCs/>
        </w:rPr>
        <w:t>.</w:t>
      </w:r>
      <w:r>
        <w:rPr>
          <w:b/>
          <w:bCs/>
          <w:lang w:val="en-US"/>
        </w:rPr>
        <w:t>study</w:t>
      </w:r>
      <w:r w:rsidRPr="00D245CD">
        <w:rPr>
          <w:b/>
          <w:bCs/>
        </w:rPr>
        <w:t>-</w:t>
      </w:r>
      <w:r>
        <w:rPr>
          <w:b/>
          <w:bCs/>
          <w:lang w:val="en-US"/>
        </w:rPr>
        <w:t>program</w:t>
      </w:r>
      <w:r w:rsidRPr="00D245CD">
        <w:rPr>
          <w:b/>
          <w:bCs/>
        </w:rPr>
        <w:t xml:space="preserve">: </w:t>
      </w:r>
      <w:r w:rsidR="00D245CD">
        <w:t>Η</w:t>
      </w:r>
      <w:r w:rsidR="00D245CD" w:rsidRPr="00D245CD">
        <w:t xml:space="preserve"> </w:t>
      </w:r>
      <w:r w:rsidR="00D245CD">
        <w:t>πρώτη</w:t>
      </w:r>
      <w:r w:rsidR="00D245CD" w:rsidRPr="00D245CD">
        <w:t xml:space="preserve"> </w:t>
      </w:r>
      <w:r w:rsidR="00D245CD">
        <w:t>ερώτηση για το πόσα μαθήματα έχει η σχολή</w:t>
      </w:r>
      <w:r w:rsidR="00D245CD" w:rsidRPr="00D245CD">
        <w:t>,</w:t>
      </w:r>
      <w:r w:rsidR="00D245CD">
        <w:t xml:space="preserve"> βρίσκεται σε αυτό το </w:t>
      </w:r>
      <w:r w:rsidR="00D245CD" w:rsidRPr="000F4F5C">
        <w:rPr>
          <w:i/>
          <w:iCs/>
          <w:lang w:val="en-US"/>
        </w:rPr>
        <w:t>intent</w:t>
      </w:r>
      <w:r w:rsidR="00D245CD" w:rsidRPr="00D245CD">
        <w:t xml:space="preserve"> </w:t>
      </w:r>
      <w:r w:rsidR="00D245CD">
        <w:t>το οποίο περιέχει φράσεις όπως «</w:t>
      </w:r>
      <w:r w:rsidR="00D245CD" w:rsidRPr="000F4F5C">
        <w:rPr>
          <w:i/>
          <w:iCs/>
          <w:lang w:val="en-US"/>
        </w:rPr>
        <w:t>How</w:t>
      </w:r>
      <w:r w:rsidR="00D245CD" w:rsidRPr="000F4F5C">
        <w:rPr>
          <w:i/>
          <w:iCs/>
        </w:rPr>
        <w:t xml:space="preserve"> </w:t>
      </w:r>
      <w:r w:rsidR="00D245CD" w:rsidRPr="000F4F5C">
        <w:rPr>
          <w:i/>
          <w:iCs/>
          <w:lang w:val="en-US"/>
        </w:rPr>
        <w:t>many</w:t>
      </w:r>
      <w:r w:rsidR="00D245CD" w:rsidRPr="000F4F5C">
        <w:rPr>
          <w:i/>
          <w:iCs/>
        </w:rPr>
        <w:t xml:space="preserve"> </w:t>
      </w:r>
      <w:r w:rsidR="00D245CD" w:rsidRPr="000F4F5C">
        <w:rPr>
          <w:i/>
          <w:iCs/>
          <w:lang w:val="en-US"/>
        </w:rPr>
        <w:t>semesters</w:t>
      </w:r>
      <w:r w:rsidR="00D245CD" w:rsidRPr="000F4F5C">
        <w:rPr>
          <w:i/>
          <w:iCs/>
        </w:rPr>
        <w:t xml:space="preserve"> </w:t>
      </w:r>
      <w:r w:rsidR="00D245CD" w:rsidRPr="000F4F5C">
        <w:rPr>
          <w:i/>
          <w:iCs/>
          <w:lang w:val="en-US"/>
        </w:rPr>
        <w:t>there</w:t>
      </w:r>
      <w:r w:rsidR="00D245CD" w:rsidRPr="000F4F5C">
        <w:rPr>
          <w:i/>
          <w:iCs/>
        </w:rPr>
        <w:t xml:space="preserve"> </w:t>
      </w:r>
      <w:r w:rsidR="00D245CD" w:rsidRPr="000F4F5C">
        <w:rPr>
          <w:i/>
          <w:iCs/>
          <w:lang w:val="en-US"/>
        </w:rPr>
        <w:t>are</w:t>
      </w:r>
      <w:r w:rsidR="00D245CD">
        <w:t>»</w:t>
      </w:r>
      <w:r w:rsidR="00D245CD" w:rsidRPr="00D245CD">
        <w:t xml:space="preserve">. </w:t>
      </w:r>
      <w:r w:rsidR="00D245CD">
        <w:t xml:space="preserve">Όταν ενεργοποιηθεί τότε γίνεται ξανά σύνδεση με τον </w:t>
      </w:r>
      <w:r w:rsidR="00D245CD" w:rsidRPr="000F4F5C">
        <w:rPr>
          <w:i/>
          <w:iCs/>
          <w:lang w:val="en-US"/>
        </w:rPr>
        <w:t>server</w:t>
      </w:r>
      <w:r w:rsidR="00D245CD" w:rsidRPr="00D245CD">
        <w:t xml:space="preserve"> </w:t>
      </w:r>
      <w:r w:rsidR="00D245CD">
        <w:t xml:space="preserve">όπου και γίνεται ο έλεγχος και επιστρέφεται δυναμικά τα εξάμηνα της σχολής που υπάρχουν. </w:t>
      </w:r>
    </w:p>
    <w:p w14:paraId="290C7A0B" w14:textId="77777777" w:rsidR="00D245CD" w:rsidRPr="00D245CD" w:rsidRDefault="00D245CD" w:rsidP="000F4F5C">
      <w:pPr>
        <w:ind w:left="936"/>
      </w:pPr>
    </w:p>
    <w:p w14:paraId="5FE681C0" w14:textId="7C8C7ABA" w:rsidR="00D245CD" w:rsidRPr="00D245CD" w:rsidRDefault="00D245CD" w:rsidP="00724167">
      <w:pPr>
        <w:pStyle w:val="ListParagraph"/>
        <w:rPr>
          <w:b/>
          <w:bCs/>
        </w:rPr>
      </w:pPr>
      <w:r>
        <w:rPr>
          <w:b/>
          <w:bCs/>
          <w:lang w:val="en-US"/>
        </w:rPr>
        <w:t>info</w:t>
      </w:r>
      <w:r w:rsidRPr="00D245CD">
        <w:rPr>
          <w:b/>
          <w:bCs/>
          <w:lang w:val="en-US"/>
        </w:rPr>
        <w:t>.</w:t>
      </w:r>
      <w:r>
        <w:rPr>
          <w:b/>
          <w:bCs/>
          <w:lang w:val="en-US"/>
        </w:rPr>
        <w:t>semester</w:t>
      </w:r>
      <w:r w:rsidRPr="00D245CD">
        <w:rPr>
          <w:b/>
          <w:bCs/>
          <w:lang w:val="en-US"/>
        </w:rPr>
        <w:t xml:space="preserve">: </w:t>
      </w:r>
      <w:r>
        <w:t>Αυτό</w:t>
      </w:r>
      <w:r w:rsidRPr="00D245CD">
        <w:rPr>
          <w:lang w:val="en-US"/>
        </w:rPr>
        <w:t xml:space="preserve"> </w:t>
      </w:r>
      <w:r>
        <w:t>το</w:t>
      </w:r>
      <w:r w:rsidRPr="00D245CD">
        <w:rPr>
          <w:lang w:val="en-US"/>
        </w:rPr>
        <w:t xml:space="preserve"> </w:t>
      </w:r>
      <w:r w:rsidRPr="000F4F5C">
        <w:rPr>
          <w:i/>
          <w:iCs/>
          <w:lang w:val="en-US"/>
        </w:rPr>
        <w:t>intent</w:t>
      </w:r>
      <w:r w:rsidRPr="00D245CD">
        <w:rPr>
          <w:lang w:val="en-US"/>
        </w:rPr>
        <w:t xml:space="preserve"> </w:t>
      </w:r>
      <w:r>
        <w:t>αντιλαμβάνεται</w:t>
      </w:r>
      <w:r w:rsidRPr="00D245CD">
        <w:rPr>
          <w:lang w:val="en-US"/>
        </w:rPr>
        <w:t xml:space="preserve"> </w:t>
      </w:r>
      <w:r>
        <w:t>εκφράσεις</w:t>
      </w:r>
      <w:r w:rsidRPr="00D245CD">
        <w:rPr>
          <w:lang w:val="en-US"/>
        </w:rPr>
        <w:t xml:space="preserve"> </w:t>
      </w:r>
      <w:r>
        <w:t>του</w:t>
      </w:r>
      <w:r w:rsidRPr="00D245CD">
        <w:rPr>
          <w:lang w:val="en-US"/>
        </w:rPr>
        <w:t xml:space="preserve"> </w:t>
      </w:r>
      <w:r>
        <w:t>τύπου</w:t>
      </w:r>
      <w:r w:rsidRPr="00D245CD">
        <w:rPr>
          <w:lang w:val="en-US"/>
        </w:rPr>
        <w:t xml:space="preserve"> «</w:t>
      </w:r>
      <w:r w:rsidRPr="000F4F5C">
        <w:rPr>
          <w:i/>
          <w:iCs/>
          <w:lang w:val="en-US"/>
        </w:rPr>
        <w:t xml:space="preserve">Yes I want to learn about 1 semester». </w:t>
      </w:r>
      <w:r>
        <w:t xml:space="preserve">Το </w:t>
      </w:r>
      <w:r w:rsidRPr="000F4F5C">
        <w:rPr>
          <w:i/>
          <w:iCs/>
          <w:lang w:val="en-US"/>
        </w:rPr>
        <w:t>Yes</w:t>
      </w:r>
      <w:r w:rsidRPr="00D245CD">
        <w:t xml:space="preserve"> </w:t>
      </w:r>
      <w:r>
        <w:t xml:space="preserve">γίνεται αντιστοίχιση με το </w:t>
      </w:r>
      <w:r w:rsidRPr="00D245CD">
        <w:rPr>
          <w:i/>
          <w:iCs/>
          <w:lang w:val="en-US"/>
        </w:rPr>
        <w:t>yes</w:t>
      </w:r>
      <w:r w:rsidRPr="00D245CD">
        <w:rPr>
          <w:i/>
          <w:iCs/>
        </w:rPr>
        <w:t xml:space="preserve"> </w:t>
      </w:r>
      <w:r w:rsidRPr="00D245CD">
        <w:rPr>
          <w:i/>
          <w:iCs/>
          <w:lang w:val="en-US"/>
        </w:rPr>
        <w:t>entity</w:t>
      </w:r>
      <w:r w:rsidRPr="00D245CD">
        <w:t xml:space="preserve"> </w:t>
      </w:r>
      <w:r>
        <w:t xml:space="preserve">που δημιουργήσαμε, και </w:t>
      </w:r>
      <w:r w:rsidRPr="00D245CD">
        <w:rPr>
          <w:i/>
          <w:iCs/>
        </w:rPr>
        <w:t xml:space="preserve">ο αριθμός του </w:t>
      </w:r>
      <w:r w:rsidRPr="00D245CD">
        <w:rPr>
          <w:i/>
          <w:iCs/>
          <w:lang w:val="en-US"/>
        </w:rPr>
        <w:t>semester</w:t>
      </w:r>
      <w:r w:rsidRPr="00D245CD">
        <w:rPr>
          <w:i/>
          <w:iCs/>
        </w:rPr>
        <w:t xml:space="preserve"> </w:t>
      </w:r>
      <w:r>
        <w:t xml:space="preserve">γίνεται αντιστοίχιση με ένα </w:t>
      </w:r>
      <w:r w:rsidRPr="00D245CD">
        <w:rPr>
          <w:i/>
          <w:iCs/>
          <w:lang w:val="en-US"/>
        </w:rPr>
        <w:t>system</w:t>
      </w:r>
      <w:r w:rsidRPr="00D245CD">
        <w:rPr>
          <w:i/>
          <w:iCs/>
        </w:rPr>
        <w:t xml:space="preserve"> </w:t>
      </w:r>
      <w:r w:rsidRPr="00D245CD">
        <w:rPr>
          <w:i/>
          <w:iCs/>
          <w:lang w:val="en-US"/>
        </w:rPr>
        <w:t>entity</w:t>
      </w:r>
      <w:r w:rsidRPr="00D245CD">
        <w:rPr>
          <w:i/>
          <w:iCs/>
        </w:rPr>
        <w:t xml:space="preserve"> </w:t>
      </w:r>
      <w:r w:rsidRPr="00D245CD">
        <w:rPr>
          <w:i/>
          <w:iCs/>
          <w:lang w:val="en-US"/>
        </w:rPr>
        <w:t>number</w:t>
      </w:r>
      <w:r>
        <w:rPr>
          <w:i/>
          <w:iCs/>
        </w:rPr>
        <w:t xml:space="preserve">. </w:t>
      </w:r>
      <w:r w:rsidRPr="00D245CD">
        <w:t>Όταν ο χρήστης επιλέξει</w:t>
      </w:r>
      <w:r>
        <w:rPr>
          <w:i/>
          <w:iCs/>
        </w:rPr>
        <w:t xml:space="preserve"> </w:t>
      </w:r>
      <w:r>
        <w:t>να μάθει τα μαθήματα του 1</w:t>
      </w:r>
      <w:r w:rsidRPr="00D245CD">
        <w:rPr>
          <w:vertAlign w:val="superscript"/>
        </w:rPr>
        <w:t>ου</w:t>
      </w:r>
      <w:r>
        <w:t xml:space="preserve"> εξαμήνου τότε θα γίνει ενεργοποίηση του αντίστοιχου </w:t>
      </w:r>
      <w:r w:rsidRPr="000F4F5C">
        <w:rPr>
          <w:i/>
          <w:iCs/>
          <w:lang w:val="en-US"/>
        </w:rPr>
        <w:t>intent</w:t>
      </w:r>
      <w:r w:rsidRPr="00D245CD">
        <w:t xml:space="preserve"> </w:t>
      </w:r>
      <w:r>
        <w:t xml:space="preserve">και έπειτα σε συνδυασμό με το </w:t>
      </w:r>
      <w:r w:rsidRPr="000F4F5C">
        <w:rPr>
          <w:i/>
          <w:iCs/>
          <w:lang w:val="en-US"/>
        </w:rPr>
        <w:t>fulfillment</w:t>
      </w:r>
      <w:r w:rsidRPr="00D245CD">
        <w:rPr>
          <w:b/>
          <w:bCs/>
        </w:rPr>
        <w:t xml:space="preserve"> </w:t>
      </w:r>
      <w:r>
        <w:t>θα επιστραφεί στο χρήστη η λίστα με τα μαθήματα του εξαμήνου που επιθυμεί.</w:t>
      </w:r>
    </w:p>
    <w:p w14:paraId="243BDA48" w14:textId="77777777" w:rsidR="008B7986" w:rsidRPr="00D245CD" w:rsidRDefault="008B7986" w:rsidP="00BD6A47">
      <w:pPr>
        <w:ind w:left="936"/>
      </w:pPr>
    </w:p>
    <w:p w14:paraId="79A72A1C" w14:textId="503D29C5" w:rsidR="00DE4D69" w:rsidRDefault="00553E8B" w:rsidP="000F4F5C">
      <w:pPr>
        <w:ind w:left="720" w:hanging="360"/>
      </w:pPr>
      <w:r>
        <w:t xml:space="preserve">Υπάρχουν βέβαια και τα </w:t>
      </w:r>
      <w:r w:rsidRPr="00724167">
        <w:rPr>
          <w:i/>
          <w:iCs/>
          <w:lang w:val="en-US"/>
        </w:rPr>
        <w:t>default</w:t>
      </w:r>
      <w:r w:rsidRPr="00553E8B">
        <w:t xml:space="preserve"> </w:t>
      </w:r>
      <w:r>
        <w:t xml:space="preserve">μηνύματα όπως: </w:t>
      </w:r>
    </w:p>
    <w:p w14:paraId="675E13A9" w14:textId="2FA3C8EF" w:rsidR="00553E8B" w:rsidRPr="000F4F5C" w:rsidRDefault="00553E8B" w:rsidP="006A4DBA">
      <w:pPr>
        <w:pStyle w:val="ListParagraph"/>
        <w:numPr>
          <w:ilvl w:val="0"/>
          <w:numId w:val="17"/>
        </w:numPr>
        <w:rPr>
          <w:b/>
          <w:bCs/>
        </w:rPr>
      </w:pPr>
      <w:r w:rsidRPr="000F4F5C">
        <w:rPr>
          <w:b/>
          <w:bCs/>
          <w:lang w:val="en-US"/>
        </w:rPr>
        <w:t>Default</w:t>
      </w:r>
      <w:r w:rsidRPr="000F4F5C">
        <w:rPr>
          <w:b/>
          <w:bCs/>
        </w:rPr>
        <w:t xml:space="preserve"> </w:t>
      </w:r>
      <w:r w:rsidRPr="000F4F5C">
        <w:rPr>
          <w:b/>
          <w:bCs/>
          <w:lang w:val="en-US"/>
        </w:rPr>
        <w:t>Welcome</w:t>
      </w:r>
      <w:r w:rsidRPr="000F4F5C">
        <w:rPr>
          <w:b/>
          <w:bCs/>
        </w:rPr>
        <w:t xml:space="preserve"> </w:t>
      </w:r>
      <w:r w:rsidRPr="000F4F5C">
        <w:rPr>
          <w:b/>
          <w:bCs/>
          <w:lang w:val="en-US"/>
        </w:rPr>
        <w:t>Intent</w:t>
      </w:r>
      <w:r w:rsidRPr="000F4F5C">
        <w:rPr>
          <w:b/>
          <w:bCs/>
        </w:rPr>
        <w:t xml:space="preserve">: </w:t>
      </w:r>
      <w:r w:rsidR="001B172A">
        <w:t>Αυτό</w:t>
      </w:r>
      <w:r w:rsidR="001B172A" w:rsidRPr="001B172A">
        <w:t xml:space="preserve"> </w:t>
      </w:r>
      <w:r w:rsidR="001B172A">
        <w:t>το</w:t>
      </w:r>
      <w:r w:rsidR="001B172A" w:rsidRPr="001B172A">
        <w:t xml:space="preserve"> </w:t>
      </w:r>
      <w:r w:rsidR="001B172A" w:rsidRPr="000F4F5C">
        <w:rPr>
          <w:i/>
          <w:iCs/>
          <w:lang w:val="en-US"/>
        </w:rPr>
        <w:t>intent</w:t>
      </w:r>
      <w:r w:rsidR="001B172A" w:rsidRPr="001B172A">
        <w:t xml:space="preserve"> </w:t>
      </w:r>
      <w:r w:rsidR="001B172A">
        <w:t>καλωσορίζει</w:t>
      </w:r>
      <w:r w:rsidR="001B172A" w:rsidRPr="001B172A">
        <w:t xml:space="preserve"> </w:t>
      </w:r>
      <w:r w:rsidR="001B172A">
        <w:t>τον χρήστη ¨ακούγοντας¨ στις εκφράσεις «</w:t>
      </w:r>
      <w:r w:rsidR="001B172A" w:rsidRPr="000F4F5C">
        <w:rPr>
          <w:i/>
          <w:iCs/>
        </w:rPr>
        <w:t xml:space="preserve">Γεια». </w:t>
      </w:r>
      <w:r w:rsidR="001B172A">
        <w:t xml:space="preserve">Ως απάντηση ο χρήστης λαμβάνει ένα τυποποιημένο μήνυμα το οποίο </w:t>
      </w:r>
      <w:r w:rsidR="00E57E60">
        <w:t>ενημερώνει τον χρήστη για το τι διαλογικός πράκτορας πρόκειται, και τον προτρέπει να κάνει μια ερώτηση</w:t>
      </w:r>
      <w:r w:rsidR="001B172A">
        <w:t>.</w:t>
      </w:r>
    </w:p>
    <w:p w14:paraId="4A3B90C5" w14:textId="77777777" w:rsidR="00CC1C05" w:rsidRPr="00CC1C05" w:rsidRDefault="00CC1C05" w:rsidP="000F4F5C">
      <w:pPr>
        <w:ind w:left="1080"/>
      </w:pPr>
    </w:p>
    <w:p w14:paraId="700945EF" w14:textId="48237B75" w:rsidR="00452153" w:rsidRPr="000F4F5C" w:rsidRDefault="00CC1C05" w:rsidP="00724167">
      <w:pPr>
        <w:pStyle w:val="ListParagraph"/>
        <w:rPr>
          <w:b/>
          <w:bCs/>
        </w:rPr>
      </w:pPr>
      <w:r>
        <w:rPr>
          <w:b/>
          <w:bCs/>
          <w:lang w:val="en-US"/>
        </w:rPr>
        <w:t>Default</w:t>
      </w:r>
      <w:r w:rsidRPr="00E57E60">
        <w:rPr>
          <w:b/>
          <w:bCs/>
        </w:rPr>
        <w:t xml:space="preserve"> </w:t>
      </w:r>
      <w:r>
        <w:rPr>
          <w:b/>
          <w:bCs/>
          <w:lang w:val="en-US"/>
        </w:rPr>
        <w:t>Fallback</w:t>
      </w:r>
      <w:r w:rsidRPr="00E57E60">
        <w:rPr>
          <w:b/>
          <w:bCs/>
        </w:rPr>
        <w:t xml:space="preserve"> </w:t>
      </w:r>
      <w:r>
        <w:rPr>
          <w:b/>
          <w:bCs/>
          <w:lang w:val="en-US"/>
        </w:rPr>
        <w:t>Intent</w:t>
      </w:r>
      <w:r w:rsidRPr="00E57E60">
        <w:rPr>
          <w:b/>
          <w:bCs/>
        </w:rPr>
        <w:t>:</w:t>
      </w:r>
      <w:r w:rsidR="00E57E60" w:rsidRPr="00E57E60">
        <w:rPr>
          <w:b/>
          <w:bCs/>
        </w:rPr>
        <w:t xml:space="preserve"> </w:t>
      </w:r>
      <w:r w:rsidR="00E57E60">
        <w:t>Αυτό</w:t>
      </w:r>
      <w:r w:rsidR="00E57E60" w:rsidRPr="00E57E60">
        <w:t xml:space="preserve"> </w:t>
      </w:r>
      <w:r w:rsidR="00E57E60">
        <w:t>το</w:t>
      </w:r>
      <w:r w:rsidR="00E57E60" w:rsidRPr="00E57E60">
        <w:t xml:space="preserve"> </w:t>
      </w:r>
      <w:r w:rsidR="00E57E60" w:rsidRPr="000F4F5C">
        <w:rPr>
          <w:i/>
          <w:iCs/>
          <w:lang w:val="en-US"/>
        </w:rPr>
        <w:t>intent</w:t>
      </w:r>
      <w:r w:rsidR="00E57E60" w:rsidRPr="00E57E60">
        <w:t xml:space="preserve"> </w:t>
      </w:r>
      <w:r w:rsidR="00E57E60">
        <w:t>γίνεται</w:t>
      </w:r>
      <w:r w:rsidR="00E57E60" w:rsidRPr="00E57E60">
        <w:t xml:space="preserve"> </w:t>
      </w:r>
      <w:r w:rsidR="00E57E60">
        <w:t>κλήση</w:t>
      </w:r>
      <w:r w:rsidR="00E57E60" w:rsidRPr="00E57E60">
        <w:t xml:space="preserve"> </w:t>
      </w:r>
      <w:r w:rsidR="00E57E60">
        <w:t xml:space="preserve">όταν ο χρήστης γράψει κάτι μη αναμενόμενο πέρα από αυτά που έχουν οριστεί στα </w:t>
      </w:r>
      <w:r w:rsidR="00E57E60" w:rsidRPr="000F4F5C">
        <w:rPr>
          <w:i/>
          <w:iCs/>
          <w:lang w:val="en-US"/>
        </w:rPr>
        <w:t>intents</w:t>
      </w:r>
      <w:r w:rsidR="00E57E60">
        <w:t>. Επιστρέφει ένα μήνυμα σφάλματος κατανόησης του μηνύματος που έλαβε και επανάληψης ερώτησής του.</w:t>
      </w:r>
    </w:p>
    <w:p w14:paraId="16E526AC" w14:textId="323394D1" w:rsidR="00452153" w:rsidRDefault="00452153" w:rsidP="00452153">
      <w:pPr>
        <w:rPr>
          <w:b/>
          <w:bCs/>
        </w:rPr>
      </w:pPr>
    </w:p>
    <w:p w14:paraId="7FE0DD54" w14:textId="421E0B07" w:rsidR="00452153" w:rsidRPr="00452153" w:rsidRDefault="00452153" w:rsidP="00335575">
      <w:pPr>
        <w:pStyle w:val="Heading2"/>
      </w:pPr>
      <w:bookmarkStart w:id="86" w:name="_Toc147133988"/>
      <w:r w:rsidRPr="00452153">
        <w:t xml:space="preserve">Κριτήρια </w:t>
      </w:r>
      <w:r w:rsidR="00724167">
        <w:t>Α</w:t>
      </w:r>
      <w:r w:rsidRPr="00452153">
        <w:t xml:space="preserve">ξιολόγησης της </w:t>
      </w:r>
      <w:r w:rsidR="00724167">
        <w:t>Α</w:t>
      </w:r>
      <w:r w:rsidRPr="00452153">
        <w:t xml:space="preserve">πόδοσης του </w:t>
      </w:r>
      <w:r w:rsidR="00724167">
        <w:t>Π</w:t>
      </w:r>
      <w:r w:rsidRPr="00452153">
        <w:t>ράκτορα</w:t>
      </w:r>
      <w:bookmarkEnd w:id="86"/>
    </w:p>
    <w:p w14:paraId="1B3C6E03" w14:textId="75A9B7A9" w:rsidR="00200AC3" w:rsidRDefault="00200AC3" w:rsidP="00CC1C05">
      <w:pPr>
        <w:spacing w:after="160" w:line="259" w:lineRule="auto"/>
        <w:ind w:left="576"/>
        <w:jc w:val="left"/>
      </w:pPr>
    </w:p>
    <w:p w14:paraId="190D24AB" w14:textId="77777777" w:rsidR="000F4F5C" w:rsidRDefault="006F682C" w:rsidP="006F682C">
      <w:pPr>
        <w:ind w:firstLine="576"/>
      </w:pPr>
      <w:r w:rsidRPr="00AB1731">
        <w:t xml:space="preserve">Η αξιολόγηση της απόδοσης του πράκτορα-βοηθού μαθήματος είναι απαραίτητη για τη διασφάλιση της ακρίβειας, της λειτουργικότητας και της χρηστικότητάς του. </w:t>
      </w:r>
    </w:p>
    <w:p w14:paraId="4D5724EC" w14:textId="77777777" w:rsidR="000F4F5C" w:rsidRDefault="000F4F5C" w:rsidP="006F682C">
      <w:pPr>
        <w:ind w:firstLine="576"/>
      </w:pPr>
    </w:p>
    <w:p w14:paraId="2AA60154" w14:textId="638CEA74" w:rsidR="006F682C" w:rsidRDefault="006F682C" w:rsidP="000F4F5C">
      <w:pPr>
        <w:ind w:firstLine="576"/>
      </w:pPr>
      <w:r w:rsidRPr="00AB1731">
        <w:t xml:space="preserve">Προκειμένου να αξιολογήσουμε την απόδοσή του, χρησιμοποιούμε τα παρακάτω </w:t>
      </w:r>
      <w:r w:rsidRPr="000F4F5C">
        <w:rPr>
          <w:b/>
          <w:bCs/>
        </w:rPr>
        <w:t>κριτήρια</w:t>
      </w:r>
      <w:r w:rsidRPr="00AB1731">
        <w:t>:</w:t>
      </w:r>
    </w:p>
    <w:p w14:paraId="044B2AE4" w14:textId="3C1B5D63" w:rsidR="006F682C" w:rsidRPr="000F4F5C" w:rsidRDefault="006F682C" w:rsidP="00724167">
      <w:pPr>
        <w:pStyle w:val="ListParagraph"/>
      </w:pPr>
      <w:r w:rsidRPr="00AA250B">
        <w:rPr>
          <w:b/>
          <w:bCs/>
        </w:rPr>
        <w:t>Ακρίβεια των Απαντήσεων</w:t>
      </w:r>
      <w:r w:rsidRPr="000F4F5C">
        <w:t xml:space="preserve">: </w:t>
      </w:r>
    </w:p>
    <w:p w14:paraId="20F13AD7" w14:textId="7DB85FD2" w:rsidR="006F682C" w:rsidRDefault="006F682C" w:rsidP="000F4F5C">
      <w:pPr>
        <w:ind w:left="1584"/>
      </w:pPr>
      <w:r w:rsidRPr="000F4F5C">
        <w:rPr>
          <w:b/>
          <w:bCs/>
        </w:rPr>
        <w:t>Κριτήριο:</w:t>
      </w:r>
      <w:r w:rsidRPr="00AB1731">
        <w:t xml:space="preserve"> Η ακρίβεια των απαντήσεων που παρέχει ο πράκτορας στα ερωτήματα των χρηστών είναι κρίσιμη για την αξιολόγησή του. Πρέπει να εξετάσουμε πόσο καλά ο πράκτορας κατανοεί τα ερωτήματα και παρέχει σωστές απαντήσεις. </w:t>
      </w:r>
    </w:p>
    <w:p w14:paraId="280418D4" w14:textId="2DFE9BAD" w:rsidR="000F4F5C" w:rsidRDefault="006F682C" w:rsidP="000F4F5C">
      <w:pPr>
        <w:ind w:left="1584"/>
      </w:pPr>
      <w:r w:rsidRPr="000F4F5C">
        <w:rPr>
          <w:b/>
          <w:bCs/>
        </w:rPr>
        <w:t>Παράδειγμα:</w:t>
      </w:r>
      <w:r w:rsidRPr="00AB1731">
        <w:t xml:space="preserve"> Ένας χρήστης ρωτά τον πράκτορα για την περιγραφή ενός μαθήματος με τον </w:t>
      </w:r>
      <w:r>
        <w:t>όνομα</w:t>
      </w:r>
      <w:r w:rsidRPr="00AB1731">
        <w:t xml:space="preserve"> "</w:t>
      </w:r>
      <w:r>
        <w:t>Μαθηματικά Ι</w:t>
      </w:r>
      <w:r w:rsidRPr="00AB1731">
        <w:t xml:space="preserve">". Ο πράκτορας πρέπει να αναζητήσει στη βάση δεδομένων και να επιστρέψει την περιγραφή για το συγκεκριμένο μάθημα, και αυτή η περιγραφή πρέπει να είναι σωστή και ακριβής. </w:t>
      </w:r>
    </w:p>
    <w:p w14:paraId="5CC9F72D" w14:textId="787EA7F7" w:rsidR="006F682C" w:rsidRPr="000F4F5C" w:rsidRDefault="006F682C" w:rsidP="00724167">
      <w:pPr>
        <w:pStyle w:val="ListParagraph"/>
      </w:pPr>
      <w:r w:rsidRPr="00AA250B">
        <w:rPr>
          <w:b/>
          <w:bCs/>
        </w:rPr>
        <w:t>Ανταπόκριση στα Ερωτήματα των Χρηστών</w:t>
      </w:r>
      <w:r w:rsidRPr="000F4F5C">
        <w:t xml:space="preserve">: </w:t>
      </w:r>
    </w:p>
    <w:p w14:paraId="1D563492" w14:textId="64F3F2D9" w:rsidR="006F682C" w:rsidRDefault="006F682C" w:rsidP="000F4F5C">
      <w:pPr>
        <w:ind w:left="1584"/>
      </w:pPr>
      <w:r w:rsidRPr="000F4F5C">
        <w:rPr>
          <w:b/>
          <w:bCs/>
        </w:rPr>
        <w:t>Κριτήριο:</w:t>
      </w:r>
      <w:r w:rsidRPr="00AB1731">
        <w:t xml:space="preserve"> Η ανταπόκριση στα ερωτήματα των χρηστών είναι σημαντική. Πρέπει να εξετάσουμε τον χρόνο απόκρισης του πράκτορα και την ικανότητά του να ανταποκρίνεται αποτελεσματικά στα ερωτήματα. </w:t>
      </w:r>
    </w:p>
    <w:p w14:paraId="14B20F7C" w14:textId="1BA719E3" w:rsidR="006F682C" w:rsidRDefault="006F682C" w:rsidP="000F4F5C">
      <w:pPr>
        <w:ind w:left="1584"/>
      </w:pPr>
      <w:r w:rsidRPr="000F4F5C">
        <w:rPr>
          <w:b/>
          <w:bCs/>
        </w:rPr>
        <w:lastRenderedPageBreak/>
        <w:t>Παράδειγμα:</w:t>
      </w:r>
      <w:r w:rsidRPr="00AB1731">
        <w:t xml:space="preserve"> Ένας χρήστης υποβάλλει ένα ερώτημα για το</w:t>
      </w:r>
      <w:r>
        <w:t xml:space="preserve"> ποιο είναι το πρόγραμμα σπουδών</w:t>
      </w:r>
      <w:r w:rsidRPr="00AB1731">
        <w:t xml:space="preserve">. Ο πράκτορας πρέπει να ανταποκριθεί σε λίγα δευτερόλεπτα με την απαραίτητη πληροφορία. </w:t>
      </w:r>
    </w:p>
    <w:p w14:paraId="228B816A" w14:textId="597CF842" w:rsidR="000F4F5C" w:rsidRPr="000F4F5C" w:rsidRDefault="006F682C" w:rsidP="00724167">
      <w:pPr>
        <w:pStyle w:val="ListParagraph"/>
      </w:pPr>
      <w:r w:rsidRPr="00AA250B">
        <w:rPr>
          <w:b/>
          <w:bCs/>
        </w:rPr>
        <w:t>Χρήση Σωστών Δεδομένων</w:t>
      </w:r>
      <w:r w:rsidRPr="000F4F5C">
        <w:t xml:space="preserve">: </w:t>
      </w:r>
    </w:p>
    <w:p w14:paraId="6C487681" w14:textId="45FF0F1F" w:rsidR="006F682C" w:rsidRDefault="006F682C" w:rsidP="000F4F5C">
      <w:pPr>
        <w:ind w:left="1584"/>
      </w:pPr>
      <w:r w:rsidRPr="000F4F5C">
        <w:rPr>
          <w:b/>
          <w:bCs/>
        </w:rPr>
        <w:t>Κριτήριο:</w:t>
      </w:r>
      <w:r w:rsidRPr="00AB1731">
        <w:t xml:space="preserve"> Ο πράκτορας πρέπει να χρησιμοποιεί τα σωστά δεδομένα από τη βάση δεδομένων για να παρέχει ακριβείς πληροφορίες. Πρέπει να εξετάσουμε αν ο πράκτορας ανακτά τις σωστές πληροφορίες από τη βάση δεδομένων. </w:t>
      </w:r>
    </w:p>
    <w:p w14:paraId="17EAA49D" w14:textId="1FB9D0FC" w:rsidR="000F4F5C" w:rsidRDefault="006F682C" w:rsidP="000F4F5C">
      <w:pPr>
        <w:ind w:left="1584"/>
      </w:pPr>
      <w:r w:rsidRPr="000F4F5C">
        <w:rPr>
          <w:b/>
          <w:bCs/>
        </w:rPr>
        <w:t>Παράδειγμα:</w:t>
      </w:r>
      <w:r w:rsidRPr="00AB1731">
        <w:t xml:space="preserve"> Αν ένας χρήστης ρωτά για τα μαθήματα του νέου εξαμήνου, ο πράκτορας πρέπει να αναζητήσει τα μαθήματα μόνο για το επόμενο εξάμηνο και όχι για προηγούμενα.</w:t>
      </w:r>
    </w:p>
    <w:p w14:paraId="4383D487" w14:textId="551277DC" w:rsidR="006F682C" w:rsidRPr="000F4F5C" w:rsidRDefault="006F682C" w:rsidP="00724167">
      <w:pPr>
        <w:pStyle w:val="ListParagraph"/>
      </w:pPr>
      <w:r w:rsidRPr="00AA250B">
        <w:rPr>
          <w:b/>
          <w:bCs/>
        </w:rPr>
        <w:t>Επικοινωνία με τον Χρήστη</w:t>
      </w:r>
      <w:r w:rsidRPr="000F4F5C">
        <w:t xml:space="preserve">: </w:t>
      </w:r>
    </w:p>
    <w:p w14:paraId="62137D8E" w14:textId="369324FF" w:rsidR="006F682C" w:rsidRDefault="006F682C" w:rsidP="000F4F5C">
      <w:pPr>
        <w:ind w:left="1584"/>
      </w:pPr>
      <w:r w:rsidRPr="000F4F5C">
        <w:rPr>
          <w:b/>
          <w:bCs/>
        </w:rPr>
        <w:t>Κριτήριο:</w:t>
      </w:r>
      <w:r w:rsidRPr="00AB1731">
        <w:t xml:space="preserve"> Η επικοινωνία με τον χρήστη πρέπει να είναι φιλική και κατανοητή. Πρέπει να εξετάσουμε τη σαφήνεια των απαντήσεων και τη δυνατότητα του πράκτορα να απαντά στα ερωτήματα των χρηστών με κατανόηση. </w:t>
      </w:r>
    </w:p>
    <w:p w14:paraId="31E20809" w14:textId="40320F9D" w:rsidR="006F682C" w:rsidRDefault="006F682C" w:rsidP="000F4F5C">
      <w:pPr>
        <w:ind w:left="1584"/>
      </w:pPr>
      <w:r w:rsidRPr="000F4F5C">
        <w:rPr>
          <w:b/>
          <w:bCs/>
        </w:rPr>
        <w:t>Παράδειγμα:</w:t>
      </w:r>
      <w:r w:rsidRPr="00AB1731">
        <w:t xml:space="preserve"> Αν ένας χρήστης ρωτά για τον προσανατολισμό του εξαμήνου, ο πράκτορας πρέπει να παρέχει μια κατανοητή και σαφή απάντηση χωρίς πολύ τεχνικό </w:t>
      </w:r>
      <w:r w:rsidR="0095224D">
        <w:t>ο</w:t>
      </w:r>
      <w:r w:rsidRPr="00AB1731">
        <w:t xml:space="preserve">ρολογία. </w:t>
      </w:r>
    </w:p>
    <w:p w14:paraId="099C9BD8" w14:textId="43ED5343" w:rsidR="006F682C" w:rsidRPr="000F4F5C" w:rsidRDefault="006F682C" w:rsidP="00724167">
      <w:pPr>
        <w:pStyle w:val="ListParagraph"/>
      </w:pPr>
      <w:r w:rsidRPr="00AA250B">
        <w:rPr>
          <w:b/>
          <w:bCs/>
        </w:rPr>
        <w:t>Προσαρμοστικότητα</w:t>
      </w:r>
      <w:r w:rsidRPr="000F4F5C">
        <w:t xml:space="preserve">: </w:t>
      </w:r>
    </w:p>
    <w:p w14:paraId="7AB752DE" w14:textId="02A00065" w:rsidR="006F682C" w:rsidRDefault="006F682C" w:rsidP="000F4F5C">
      <w:pPr>
        <w:ind w:left="1584"/>
      </w:pPr>
      <w:r w:rsidRPr="000F4F5C">
        <w:rPr>
          <w:b/>
          <w:bCs/>
        </w:rPr>
        <w:t>Κριτήριο:</w:t>
      </w:r>
      <w:r w:rsidRPr="00AB1731">
        <w:t xml:space="preserve"> Η ικανότητα του πράκτορα να προσαρμόζεται σε νέα δεδομένα και ερωτήματα των χρηστών είναι σημαντική. Πρέπει να εξετάσουμε αν ο πράκτορας μπορεί να ανταποκριθεί σε ερωτήματα εκτός του κανονικού πλαισίου του. </w:t>
      </w:r>
    </w:p>
    <w:p w14:paraId="3703C4BC" w14:textId="4F3BC801" w:rsidR="006F682C" w:rsidRDefault="006F682C" w:rsidP="000F4F5C">
      <w:pPr>
        <w:ind w:left="1584"/>
      </w:pPr>
      <w:r w:rsidRPr="000F4F5C">
        <w:rPr>
          <w:b/>
          <w:bCs/>
        </w:rPr>
        <w:t>Παράδειγμα:</w:t>
      </w:r>
      <w:r w:rsidRPr="00AB1731">
        <w:t xml:space="preserve"> Αν ένας χρήστης ρωτά για πληροφορίες που δεν είναι προγραμματισμένες στον πράκτορα, αυτός πρέπει να προσπαθήσει να ανταποκριθεί με τον καλύτερο δυνατό τρόπο. </w:t>
      </w:r>
    </w:p>
    <w:p w14:paraId="45EABDDC" w14:textId="0B5921C4" w:rsidR="006F682C" w:rsidRPr="000F4F5C" w:rsidRDefault="006F682C" w:rsidP="00724167">
      <w:pPr>
        <w:pStyle w:val="ListParagraph"/>
      </w:pPr>
      <w:r w:rsidRPr="00AA250B">
        <w:rPr>
          <w:b/>
          <w:bCs/>
        </w:rPr>
        <w:t>Απόδοση σε Συνθήκες Φόρτου</w:t>
      </w:r>
      <w:r w:rsidRPr="000F4F5C">
        <w:t xml:space="preserve">: </w:t>
      </w:r>
    </w:p>
    <w:p w14:paraId="7EFCAD61" w14:textId="75711645" w:rsidR="006F682C" w:rsidRDefault="006F682C" w:rsidP="000F4F5C">
      <w:pPr>
        <w:ind w:left="1584"/>
      </w:pPr>
      <w:r w:rsidRPr="000F4F5C">
        <w:rPr>
          <w:b/>
          <w:bCs/>
        </w:rPr>
        <w:t>Κριτήριο:</w:t>
      </w:r>
      <w:r w:rsidRPr="00AB1731">
        <w:t xml:space="preserve"> Η απόδοση του πράκτορα πρέπει να είναι σταθερή ακόμη και κατά τις περιόδους υψηλού φόρτου. Πρέπει να εξετάσουμε πώς ανταποκρίνεται ο πράκτορας όταν υπάρχει αυξημένη χρήση. </w:t>
      </w:r>
    </w:p>
    <w:p w14:paraId="3E944C30" w14:textId="77777777" w:rsidR="006F682C" w:rsidRDefault="006F682C" w:rsidP="000F4F5C">
      <w:pPr>
        <w:ind w:left="1584"/>
      </w:pPr>
      <w:r w:rsidRPr="000F4F5C">
        <w:rPr>
          <w:b/>
          <w:bCs/>
        </w:rPr>
        <w:t>Παράδειγμα:</w:t>
      </w:r>
      <w:r w:rsidRPr="00AB1731">
        <w:t xml:space="preserve"> Κατά την εγγραφή των μαθημάτων, πολλοί χρήστες ενδέχεται να κάνουν ερωτήσεις ταυτόχρονα. Ο πράκτορας πρέπει να διατηρήσει την απόδοσή του χωρίς να κολλήσει ή να υποστεί καθυστερήσεις.</w:t>
      </w:r>
      <w:r w:rsidRPr="008A3572">
        <w:t xml:space="preserve"> </w:t>
      </w:r>
    </w:p>
    <w:p w14:paraId="5A3BA148" w14:textId="77777777" w:rsidR="006F682C" w:rsidRDefault="006F682C" w:rsidP="006F682C">
      <w:pPr>
        <w:ind w:firstLine="576"/>
      </w:pPr>
    </w:p>
    <w:p w14:paraId="3CA72AD0" w14:textId="77777777" w:rsidR="006F682C" w:rsidRDefault="006F682C" w:rsidP="006F682C">
      <w:pPr>
        <w:ind w:firstLine="576"/>
      </w:pPr>
      <w:r w:rsidRPr="00315B2D">
        <w:t>Συνοψίζοντας, η αξιολόγηση της απόδοσης του πράκτορα βασίζεται σε πολλά κριτήρια που καλύπτουν την ακρίβεια, την αποτελεσματικότητα, την ευχρηστία και τη συνολική εμπειρία των χρηστών. Η ανάλυση αυτών των κριτηρίων θα μας επιτρέψει να κατανοήσουμε καλύτερα την απόδοση του πράκτορα και να βελτιώσουμε την εφαρμογή μας με βάση τα ευρήματα.</w:t>
      </w:r>
    </w:p>
    <w:p w14:paraId="0AF7C995" w14:textId="6BC4968F" w:rsidR="006F682C" w:rsidRDefault="006F682C" w:rsidP="00CC1C05">
      <w:pPr>
        <w:spacing w:after="160" w:line="259" w:lineRule="auto"/>
        <w:ind w:left="576"/>
        <w:jc w:val="left"/>
      </w:pPr>
    </w:p>
    <w:p w14:paraId="6FD0D72B" w14:textId="39DB8A20" w:rsidR="00DE7403" w:rsidRDefault="00DE7403" w:rsidP="00CC1C05">
      <w:pPr>
        <w:spacing w:after="160" w:line="259" w:lineRule="auto"/>
        <w:ind w:left="576"/>
        <w:jc w:val="left"/>
      </w:pPr>
    </w:p>
    <w:p w14:paraId="364ED10E" w14:textId="77777777" w:rsidR="00DE7403" w:rsidRPr="00E57E60" w:rsidRDefault="00DE7403" w:rsidP="00CC1C05">
      <w:pPr>
        <w:spacing w:after="160" w:line="259" w:lineRule="auto"/>
        <w:ind w:left="576"/>
        <w:jc w:val="left"/>
      </w:pPr>
    </w:p>
    <w:p w14:paraId="10DF2A4D" w14:textId="2009C3A5" w:rsidR="0045638E" w:rsidRDefault="0045638E" w:rsidP="00335575">
      <w:pPr>
        <w:pStyle w:val="Heading2"/>
      </w:pPr>
      <w:bookmarkStart w:id="87" w:name="_Toc147133989"/>
      <w:r>
        <w:lastRenderedPageBreak/>
        <w:t>Επίλογος</w:t>
      </w:r>
      <w:bookmarkEnd w:id="87"/>
    </w:p>
    <w:p w14:paraId="3ED7CC5C" w14:textId="3788094C" w:rsidR="0045638E" w:rsidRDefault="0045638E" w:rsidP="00200AC3">
      <w:pPr>
        <w:spacing w:after="160" w:line="259" w:lineRule="auto"/>
        <w:jc w:val="left"/>
      </w:pPr>
    </w:p>
    <w:p w14:paraId="1139940C" w14:textId="7AC846A2" w:rsidR="00E33BB4" w:rsidRDefault="00E33BB4" w:rsidP="00E33BB4">
      <w:pPr>
        <w:spacing w:after="160" w:line="259" w:lineRule="auto"/>
        <w:ind w:firstLine="576"/>
        <w:jc w:val="left"/>
      </w:pPr>
      <w:r w:rsidRPr="00E33BB4">
        <w:t xml:space="preserve">Στο πλαίσιο αυτού του κεφαλαίου, αναλύσαμε λεπτομερώς την υλοποίηση του πράκτορα-βοηθού μαθήματος μέσω του </w:t>
      </w:r>
      <w:r w:rsidRPr="00DE7403">
        <w:rPr>
          <w:i/>
          <w:iCs/>
        </w:rPr>
        <w:t>Dialog</w:t>
      </w:r>
      <w:r w:rsidR="00DE7403">
        <w:rPr>
          <w:i/>
          <w:iCs/>
          <w:lang w:val="en-US"/>
        </w:rPr>
        <w:t>F</w:t>
      </w:r>
      <w:r w:rsidRPr="00DE7403">
        <w:rPr>
          <w:i/>
          <w:iCs/>
        </w:rPr>
        <w:t>low</w:t>
      </w:r>
      <w:r w:rsidRPr="00E33BB4">
        <w:t xml:space="preserve">. Δημιουργήσαμε </w:t>
      </w:r>
      <w:r w:rsidRPr="00DE7403">
        <w:rPr>
          <w:i/>
          <w:iCs/>
        </w:rPr>
        <w:t>intents</w:t>
      </w:r>
      <w:r w:rsidRPr="00E33BB4">
        <w:t xml:space="preserve">, ορίσαμε </w:t>
      </w:r>
      <w:r w:rsidRPr="00DE7403">
        <w:rPr>
          <w:i/>
          <w:iCs/>
        </w:rPr>
        <w:t>training phrases</w:t>
      </w:r>
      <w:r w:rsidRPr="00E33BB4">
        <w:t xml:space="preserve">, </w:t>
      </w:r>
      <w:r w:rsidR="002C4D0B" w:rsidRPr="00DE7403">
        <w:rPr>
          <w:i/>
          <w:iCs/>
          <w:lang w:val="en-US"/>
        </w:rPr>
        <w:t>entities</w:t>
      </w:r>
      <w:r w:rsidR="002C4D0B" w:rsidRPr="002C4D0B">
        <w:t xml:space="preserve"> </w:t>
      </w:r>
      <w:r w:rsidRPr="00E33BB4">
        <w:t xml:space="preserve">και καθορίσαμε απαντήσεις για να επιτρέψουμε στους χρήστες να αποκτήσουν πληροφορίες σχετικά με τα μαθήματα του προγράμματος μελέτης. Επίσης, υλοποιήσαμε την επικοινωνία με τη βάση δεδομένων </w:t>
      </w:r>
      <w:r w:rsidRPr="00DE7403">
        <w:rPr>
          <w:i/>
          <w:iCs/>
        </w:rPr>
        <w:t>MySQL</w:t>
      </w:r>
      <w:r w:rsidRPr="00E33BB4">
        <w:t xml:space="preserve">, επιτρέποντας την ανάκτηση ακριβών πληροφοριών σχετικά με τα μαθήματα που ζήτησαν οι χρήστες. </w:t>
      </w:r>
    </w:p>
    <w:p w14:paraId="0DA9D90D" w14:textId="7DB76454" w:rsidR="00E33BB4" w:rsidRDefault="00E33BB4" w:rsidP="00E33BB4">
      <w:pPr>
        <w:spacing w:after="160" w:line="259" w:lineRule="auto"/>
        <w:ind w:firstLine="576"/>
        <w:jc w:val="left"/>
      </w:pPr>
      <w:r w:rsidRPr="00E33BB4">
        <w:t xml:space="preserve">Το </w:t>
      </w:r>
      <w:r w:rsidRPr="00DE7403">
        <w:rPr>
          <w:i/>
          <w:iCs/>
        </w:rPr>
        <w:t>Dialog</w:t>
      </w:r>
      <w:r w:rsidR="00DE7403" w:rsidRPr="00DE7403">
        <w:rPr>
          <w:i/>
          <w:iCs/>
          <w:lang w:val="en-US"/>
        </w:rPr>
        <w:t>F</w:t>
      </w:r>
      <w:r w:rsidRPr="00DE7403">
        <w:rPr>
          <w:i/>
          <w:iCs/>
        </w:rPr>
        <w:t>low</w:t>
      </w:r>
      <w:r w:rsidRPr="00E33BB4">
        <w:t xml:space="preserve"> μας παρέχει ένα ισχυρό εργαλείο για τη δημιουργία ευέλικτων διαλόγων με τους χρήστες μας. Επιπλέον, η συνδυασμένη χρήση του </w:t>
      </w:r>
      <w:r w:rsidRPr="00DE7403">
        <w:rPr>
          <w:i/>
          <w:iCs/>
        </w:rPr>
        <w:t>FastAPI</w:t>
      </w:r>
      <w:r w:rsidRPr="00E33BB4">
        <w:t xml:space="preserve"> με τη βάση δεδομένων </w:t>
      </w:r>
      <w:r w:rsidRPr="00DE7403">
        <w:rPr>
          <w:i/>
          <w:iCs/>
        </w:rPr>
        <w:t>MySQL</w:t>
      </w:r>
      <w:r w:rsidRPr="00E33BB4">
        <w:t xml:space="preserve"> μας επέτρεψε να ανταποκριθούμε γρήγορα και αποτελεσματικά στα αιτήματα των χρηστών, παρέχοντάς τους ακριβείς πληροφορίες που χρειάζονται. </w:t>
      </w:r>
    </w:p>
    <w:p w14:paraId="78D98717" w14:textId="5B13787C" w:rsidR="00E33BB4" w:rsidRDefault="00E33BB4" w:rsidP="00E33BB4">
      <w:pPr>
        <w:spacing w:after="160" w:line="259" w:lineRule="auto"/>
        <w:ind w:firstLine="576"/>
        <w:jc w:val="left"/>
      </w:pPr>
      <w:r w:rsidRPr="00E33BB4">
        <w:t xml:space="preserve">Αυτό το κεφάλαιο αποτελεί τη βάση για τη σωστή λειτουργία του πράκτορα-βοηθού μαθήματος στην εφαρμογή μας. Ο </w:t>
      </w:r>
      <w:r w:rsidR="00085FB5">
        <w:t>σχεδιασμός</w:t>
      </w:r>
      <w:r w:rsidRPr="00E33BB4">
        <w:t xml:space="preserve"> και η σωστή υλοποίηση των </w:t>
      </w:r>
      <w:r w:rsidRPr="00DE7403">
        <w:rPr>
          <w:i/>
          <w:iCs/>
        </w:rPr>
        <w:t>intents</w:t>
      </w:r>
      <w:r w:rsidRPr="00E33BB4">
        <w:t>, των φράσεων εκπαίδευσης, και της επικοινωνίας με τη βάση δεδομένων αποτελούν τη βάση για έναν αποτελεσματικό πράκτορα-βοηθό μαθήματος.</w:t>
      </w:r>
    </w:p>
    <w:p w14:paraId="680B2E3B" w14:textId="77777777" w:rsidR="00133857" w:rsidRDefault="00133857" w:rsidP="006F682C">
      <w:pPr>
        <w:rPr>
          <w:szCs w:val="22"/>
          <w:lang w:eastAsia="en-US"/>
        </w:rPr>
      </w:pPr>
    </w:p>
    <w:p w14:paraId="04C2943E" w14:textId="2C6174F3" w:rsidR="00133857" w:rsidRDefault="00133857" w:rsidP="00133857">
      <w:pPr>
        <w:pStyle w:val="Heading1"/>
      </w:pPr>
      <w:bookmarkStart w:id="88" w:name="_Toc147133990"/>
      <w:r w:rsidRPr="00133857">
        <w:t xml:space="preserve">Συμπεράσματα και </w:t>
      </w:r>
      <w:r w:rsidR="00DE7403">
        <w:t>Μ</w:t>
      </w:r>
      <w:r w:rsidRPr="00133857">
        <w:t xml:space="preserve">ελλοντική </w:t>
      </w:r>
      <w:r w:rsidR="00DE7403">
        <w:t>Ε</w:t>
      </w:r>
      <w:r w:rsidRPr="00133857">
        <w:t>πέκταση</w:t>
      </w:r>
      <w:bookmarkEnd w:id="88"/>
    </w:p>
    <w:p w14:paraId="1D2C5F24" w14:textId="77777777" w:rsidR="009B3973" w:rsidRPr="009B3973" w:rsidRDefault="009B3973" w:rsidP="009B3973">
      <w:pPr>
        <w:rPr>
          <w:lang w:eastAsia="en-US"/>
        </w:rPr>
      </w:pPr>
    </w:p>
    <w:p w14:paraId="37BDD0B0" w14:textId="67E353FA" w:rsidR="00133857" w:rsidRDefault="009B3973" w:rsidP="00133857">
      <w:pPr>
        <w:ind w:firstLine="432"/>
        <w:rPr>
          <w:lang w:eastAsia="en-US"/>
        </w:rPr>
      </w:pPr>
      <w:r w:rsidRPr="009B3973">
        <w:rPr>
          <w:lang w:eastAsia="en-US"/>
        </w:rPr>
        <w:t xml:space="preserve">Το έβδομο κεφάλαιο της πτυχιακής </w:t>
      </w:r>
      <w:r w:rsidR="0054110B">
        <w:rPr>
          <w:lang w:eastAsia="en-US"/>
        </w:rPr>
        <w:t xml:space="preserve">αυτής </w:t>
      </w:r>
      <w:r w:rsidRPr="009B3973">
        <w:rPr>
          <w:lang w:eastAsia="en-US"/>
        </w:rPr>
        <w:t>εργασίας σηματοδοτεί το κλείσιμο της μελέτης και περιλαμβάνει τα συμπεράσματα που προκύπτουν από την έρευν</w:t>
      </w:r>
      <w:r w:rsidR="0054110B">
        <w:rPr>
          <w:lang w:eastAsia="en-US"/>
        </w:rPr>
        <w:t>α</w:t>
      </w:r>
      <w:r w:rsidRPr="009B3973">
        <w:rPr>
          <w:lang w:eastAsia="en-US"/>
        </w:rPr>
        <w:t xml:space="preserve">, καθώς και προτάσεις για μελλοντική επέκταση και βελτίωση της </w:t>
      </w:r>
      <w:r w:rsidR="0054110B">
        <w:rPr>
          <w:lang w:eastAsia="en-US"/>
        </w:rPr>
        <w:t xml:space="preserve">αναπτυχθείσας </w:t>
      </w:r>
      <w:r w:rsidRPr="009B3973">
        <w:rPr>
          <w:lang w:eastAsia="en-US"/>
        </w:rPr>
        <w:t>εφαρμογής.</w:t>
      </w:r>
    </w:p>
    <w:p w14:paraId="69217681" w14:textId="77777777" w:rsidR="009B3973" w:rsidRPr="002B4147" w:rsidRDefault="009B3973" w:rsidP="00133857">
      <w:pPr>
        <w:ind w:firstLine="432"/>
        <w:rPr>
          <w:lang w:eastAsia="en-US"/>
        </w:rPr>
      </w:pPr>
    </w:p>
    <w:p w14:paraId="07FBB254" w14:textId="45E58D22" w:rsidR="00133857" w:rsidRDefault="00454837" w:rsidP="00335575">
      <w:pPr>
        <w:pStyle w:val="Heading2"/>
      </w:pPr>
      <w:bookmarkStart w:id="89" w:name="_Toc147133991"/>
      <w:r w:rsidRPr="0092106E">
        <w:rPr>
          <w:noProof/>
        </w:rPr>
        <w:t xml:space="preserve">Συνοψίζοντας τα </w:t>
      </w:r>
      <w:r w:rsidR="00DE7403">
        <w:rPr>
          <w:noProof/>
        </w:rPr>
        <w:t>Κ</w:t>
      </w:r>
      <w:r w:rsidRPr="0092106E">
        <w:rPr>
          <w:noProof/>
        </w:rPr>
        <w:t xml:space="preserve">ύρια </w:t>
      </w:r>
      <w:r w:rsidR="00DE7403">
        <w:rPr>
          <w:noProof/>
        </w:rPr>
        <w:t>Α</w:t>
      </w:r>
      <w:r w:rsidRPr="0092106E">
        <w:rPr>
          <w:noProof/>
        </w:rPr>
        <w:t xml:space="preserve">ποτελέσματα και τα </w:t>
      </w:r>
      <w:r w:rsidR="00DE7403">
        <w:rPr>
          <w:noProof/>
        </w:rPr>
        <w:t>Σ</w:t>
      </w:r>
      <w:r w:rsidRPr="0092106E">
        <w:rPr>
          <w:noProof/>
        </w:rPr>
        <w:t>υμπεράσματα</w:t>
      </w:r>
      <w:bookmarkEnd w:id="89"/>
    </w:p>
    <w:p w14:paraId="50DE1885" w14:textId="027FB7F1" w:rsidR="00133857" w:rsidRDefault="00133857" w:rsidP="009B3973">
      <w:pPr>
        <w:ind w:firstLine="576"/>
        <w:rPr>
          <w:lang w:eastAsia="en-US"/>
        </w:rPr>
      </w:pPr>
    </w:p>
    <w:p w14:paraId="51CF303D" w14:textId="77777777" w:rsidR="00171166" w:rsidRDefault="009B3973" w:rsidP="009B3973">
      <w:pPr>
        <w:ind w:firstLine="576"/>
        <w:rPr>
          <w:lang w:eastAsia="en-US"/>
        </w:rPr>
      </w:pPr>
      <w:r w:rsidRPr="009B3973">
        <w:rPr>
          <w:lang w:eastAsia="en-US"/>
        </w:rPr>
        <w:t xml:space="preserve">Συνοψίζοντας τα κύρια αποτελέσματα και τα συμπεράσματα της παρούσας πτυχιακής εργασίας, προέκυψαν σημαντικά ευρήματα και εκδηλώθηκαν προοπτικές για μελλοντική έρευνα και ανάπτυξη. Η εργασία αυτή επικεντρώθηκε στη βελτιστοποίηση της απόδοσης ενός πράκτορα σε περιβάλλον χρήστη-υπολογιστή, εξετάζοντας διάφορες πτυχές της αρχιτεκτονικής και της λειτουργίας του. </w:t>
      </w:r>
    </w:p>
    <w:p w14:paraId="373CAEC9" w14:textId="77777777" w:rsidR="00171166" w:rsidRDefault="009B3973" w:rsidP="009B3973">
      <w:pPr>
        <w:ind w:firstLine="576"/>
        <w:rPr>
          <w:lang w:eastAsia="en-US"/>
        </w:rPr>
      </w:pPr>
      <w:r w:rsidRPr="009B3973">
        <w:rPr>
          <w:lang w:eastAsia="en-US"/>
        </w:rPr>
        <w:t xml:space="preserve">Καταρχάς, πραγματοποιήθηκε μια εκτενής ανασκόπηση της βιβλιογραφίας σχετικά με τους υπάρχοντες πράκτορες και τις σχετικές τεχνολογίες. Αυτό βοήθησε στον καθορισμό των βασικών αρχών και των τεχνικών που απαιτούνται για τη βελτιστοποίηση της απόδοσης. </w:t>
      </w:r>
    </w:p>
    <w:p w14:paraId="571C2672" w14:textId="1EC874D4" w:rsidR="00171166" w:rsidRDefault="009B3973" w:rsidP="009B3973">
      <w:pPr>
        <w:ind w:firstLine="576"/>
        <w:rPr>
          <w:lang w:eastAsia="en-US"/>
        </w:rPr>
      </w:pPr>
      <w:r w:rsidRPr="009B3973">
        <w:rPr>
          <w:lang w:eastAsia="en-US"/>
        </w:rPr>
        <w:t xml:space="preserve">Έπειτα, αναπτύχθηκε ένας πράκτορας που ενσωμάτωσε τις νέες μεθόδους και τεχνικές που εξετάστηκαν. Οι αλγόριθμοι ανταπόκρισης βελτιστοποιήθηκαν, προσφέροντας ταχείες και ακριβείς απαντήσεις σε ερωτήσεις του χρήστη. Επιπλέον, η διαχείριση ερωτημάτων βελτιώθηκε σημαντικά, </w:t>
      </w:r>
      <w:r w:rsidR="0054110B">
        <w:rPr>
          <w:lang w:eastAsia="en-US"/>
        </w:rPr>
        <w:t xml:space="preserve">ταξινομώντας σε σειρά προτεραιότητας </w:t>
      </w:r>
      <w:r w:rsidRPr="009B3973">
        <w:rPr>
          <w:lang w:eastAsia="en-US"/>
        </w:rPr>
        <w:t xml:space="preserve">τα ερωτήματα με βάση την επείγουσα ανάγκη. </w:t>
      </w:r>
    </w:p>
    <w:p w14:paraId="71836B26" w14:textId="77777777" w:rsidR="00171166" w:rsidRDefault="009B3973" w:rsidP="009B3973">
      <w:pPr>
        <w:ind w:firstLine="576"/>
        <w:rPr>
          <w:lang w:eastAsia="en-US"/>
        </w:rPr>
      </w:pPr>
      <w:r w:rsidRPr="009B3973">
        <w:rPr>
          <w:lang w:eastAsia="en-US"/>
        </w:rPr>
        <w:t xml:space="preserve">Σημαντικές προτάσεις για μελλοντική επέκταση και βελτίωση της εφαρμογής συμπεριλαμβάνουν την εξέταση περισσότερων παραμέτρων επίδοσης, όπως την εξέταση της αντοχής του πράκτορα σε </w:t>
      </w:r>
      <w:r w:rsidRPr="009B3973">
        <w:rPr>
          <w:lang w:eastAsia="en-US"/>
        </w:rPr>
        <w:lastRenderedPageBreak/>
        <w:t xml:space="preserve">υψηλό φορτίο, την επέκταση του συστήματος για να υποστηρίζει περισσότερες γλώσσες, και την εξερεύνηση νέων μεθόδων βελτιστοποίησης της επικοινωνίας και της απόδοσης. </w:t>
      </w:r>
    </w:p>
    <w:p w14:paraId="50D04DC9" w14:textId="77777777" w:rsidR="000524D7" w:rsidRPr="002B4147" w:rsidRDefault="000524D7" w:rsidP="009B3973">
      <w:pPr>
        <w:ind w:firstLine="576"/>
        <w:rPr>
          <w:lang w:eastAsia="en-US"/>
        </w:rPr>
      </w:pPr>
    </w:p>
    <w:p w14:paraId="7E8D9BA4" w14:textId="0E874F2A" w:rsidR="00133857" w:rsidRDefault="00ED1D29" w:rsidP="00335575">
      <w:pPr>
        <w:pStyle w:val="Heading2"/>
      </w:pPr>
      <w:bookmarkStart w:id="90" w:name="_Toc147133992"/>
      <w:r w:rsidRPr="0092106E">
        <w:rPr>
          <w:noProof/>
        </w:rPr>
        <w:t xml:space="preserve">Προτάσεις για </w:t>
      </w:r>
      <w:r w:rsidR="00724167">
        <w:rPr>
          <w:noProof/>
        </w:rPr>
        <w:t>Μ</w:t>
      </w:r>
      <w:r w:rsidRPr="0092106E">
        <w:rPr>
          <w:noProof/>
        </w:rPr>
        <w:t xml:space="preserve">ελλοντική </w:t>
      </w:r>
      <w:r w:rsidR="00724167">
        <w:rPr>
          <w:noProof/>
        </w:rPr>
        <w:t>Ε</w:t>
      </w:r>
      <w:r w:rsidRPr="0092106E">
        <w:rPr>
          <w:noProof/>
        </w:rPr>
        <w:t xml:space="preserve">πέκταση και </w:t>
      </w:r>
      <w:r w:rsidR="00724167">
        <w:rPr>
          <w:noProof/>
        </w:rPr>
        <w:t>Β</w:t>
      </w:r>
      <w:r w:rsidRPr="0092106E">
        <w:rPr>
          <w:noProof/>
        </w:rPr>
        <w:t xml:space="preserve">ελτίωση της </w:t>
      </w:r>
      <w:r w:rsidR="00724167">
        <w:rPr>
          <w:noProof/>
        </w:rPr>
        <w:t>Ε</w:t>
      </w:r>
      <w:r w:rsidRPr="0092106E">
        <w:rPr>
          <w:noProof/>
        </w:rPr>
        <w:t>φαρμογής</w:t>
      </w:r>
      <w:bookmarkEnd w:id="90"/>
      <w:r w:rsidR="00133857" w:rsidRPr="008247B2">
        <w:t xml:space="preserve"> </w:t>
      </w:r>
    </w:p>
    <w:p w14:paraId="33C6BEE8" w14:textId="7CAD72F3" w:rsidR="00E94F84" w:rsidRDefault="00E94F84" w:rsidP="00E94F84">
      <w:pPr>
        <w:rPr>
          <w:lang w:eastAsia="en-US"/>
        </w:rPr>
      </w:pPr>
    </w:p>
    <w:p w14:paraId="251FD96D" w14:textId="69C6435D" w:rsidR="003472DE" w:rsidRPr="00E94F84" w:rsidRDefault="003472DE" w:rsidP="003472DE">
      <w:pPr>
        <w:ind w:firstLine="576"/>
        <w:rPr>
          <w:lang w:eastAsia="en-US"/>
        </w:rPr>
      </w:pPr>
      <w:r w:rsidRPr="003472DE">
        <w:rPr>
          <w:lang w:eastAsia="en-US"/>
        </w:rPr>
        <w:t xml:space="preserve">Συνεχίζοντας, </w:t>
      </w:r>
      <w:r>
        <w:rPr>
          <w:lang w:eastAsia="en-US"/>
        </w:rPr>
        <w:t>σε αυτό το κεφάλαιο το οποίο</w:t>
      </w:r>
      <w:r w:rsidRPr="003472DE">
        <w:rPr>
          <w:lang w:eastAsia="en-US"/>
        </w:rPr>
        <w:t xml:space="preserve"> αφορά τις προτάσεις για μελλοντική επέκταση και βελτίωση της εφαρμογής, θα αναλύσουμε </w:t>
      </w:r>
      <w:r w:rsidR="0054110B">
        <w:rPr>
          <w:lang w:eastAsia="en-US"/>
        </w:rPr>
        <w:t xml:space="preserve">λίγο </w:t>
      </w:r>
      <w:r w:rsidRPr="003472DE">
        <w:rPr>
          <w:lang w:eastAsia="en-US"/>
        </w:rPr>
        <w:t>πιο λεπτομερώς κάθε προτεινόμενο βήμα, παρέχοντας παραδείγματα όπου αυτό είναι εφικτό.</w:t>
      </w:r>
    </w:p>
    <w:p w14:paraId="7CDE4F8A" w14:textId="1C778543" w:rsidR="00133857" w:rsidRDefault="0054110B" w:rsidP="000524D7">
      <w:pPr>
        <w:ind w:firstLine="576"/>
        <w:rPr>
          <w:lang w:eastAsia="en-US"/>
        </w:rPr>
      </w:pPr>
      <w:r>
        <w:rPr>
          <w:lang w:eastAsia="en-US"/>
        </w:rPr>
        <w:t>Από τ</w:t>
      </w:r>
      <w:r w:rsidR="003472DE">
        <w:rPr>
          <w:lang w:eastAsia="en-US"/>
        </w:rPr>
        <w:t>α</w:t>
      </w:r>
      <w:r w:rsidR="000524D7" w:rsidRPr="000524D7">
        <w:rPr>
          <w:lang w:eastAsia="en-US"/>
        </w:rPr>
        <w:t xml:space="preserve"> κύρια αποτελέσματα και τα συμπεράσματα της πτυχιακής εργασίας</w:t>
      </w:r>
      <w:r w:rsidR="003472DE">
        <w:rPr>
          <w:lang w:eastAsia="en-US"/>
        </w:rPr>
        <w:t xml:space="preserve"> που </w:t>
      </w:r>
      <w:r>
        <w:rPr>
          <w:lang w:eastAsia="en-US"/>
        </w:rPr>
        <w:t>αναφέρθηκαν και</w:t>
      </w:r>
      <w:r w:rsidR="003472DE">
        <w:rPr>
          <w:lang w:eastAsia="en-US"/>
        </w:rPr>
        <w:t xml:space="preserve"> στο προηγούμενο κεφάλαιο</w:t>
      </w:r>
      <w:r w:rsidR="000524D7" w:rsidRPr="000524D7">
        <w:rPr>
          <w:lang w:eastAsia="en-US"/>
        </w:rPr>
        <w:t xml:space="preserve">, προκύπτει ότι ο πράκτορας </w:t>
      </w:r>
      <w:r w:rsidR="00FC5842">
        <w:rPr>
          <w:lang w:eastAsia="en-US"/>
        </w:rPr>
        <w:t xml:space="preserve">χρειάζεται </w:t>
      </w:r>
      <w:r w:rsidR="003472DE">
        <w:rPr>
          <w:lang w:eastAsia="en-US"/>
        </w:rPr>
        <w:t>βελτίωση</w:t>
      </w:r>
      <w:r w:rsidR="000524D7" w:rsidRPr="000524D7">
        <w:rPr>
          <w:lang w:eastAsia="en-US"/>
        </w:rPr>
        <w:t xml:space="preserve"> </w:t>
      </w:r>
      <w:r w:rsidR="00FC5842">
        <w:rPr>
          <w:lang w:eastAsia="en-US"/>
        </w:rPr>
        <w:t>ώστε να αποτελέσει</w:t>
      </w:r>
      <w:r w:rsidR="000524D7" w:rsidRPr="000524D7">
        <w:rPr>
          <w:lang w:eastAsia="en-US"/>
        </w:rPr>
        <w:t xml:space="preserve"> ένα ισχυρό εργαλείο για την επίλυση προβλημάτων και την παροχή πληροφοριών στους χρήστες. </w:t>
      </w:r>
      <w:r w:rsidR="00C8169F">
        <w:rPr>
          <w:lang w:eastAsia="en-US"/>
        </w:rPr>
        <w:t>Κάποιες προτάσεις μελλοντικής βελτίωσης του διαλογικού πράκτορα είναι οι εξής:</w:t>
      </w:r>
    </w:p>
    <w:p w14:paraId="4FDD4225" w14:textId="77777777" w:rsidR="00133857" w:rsidRDefault="00133857" w:rsidP="00133857">
      <w:pPr>
        <w:rPr>
          <w:szCs w:val="22"/>
          <w:lang w:eastAsia="en-US"/>
        </w:rPr>
      </w:pPr>
    </w:p>
    <w:p w14:paraId="2922DD05" w14:textId="36CDFC13" w:rsidR="00FC5842" w:rsidRPr="00C8169F" w:rsidRDefault="00C8169F" w:rsidP="00C8169F">
      <w:pPr>
        <w:ind w:firstLine="576"/>
        <w:rPr>
          <w:sz w:val="32"/>
          <w:szCs w:val="32"/>
          <w:lang w:eastAsia="en-US"/>
        </w:rPr>
      </w:pPr>
      <w:r w:rsidRPr="00C8169F">
        <w:rPr>
          <w:b/>
          <w:bCs/>
          <w:sz w:val="32"/>
          <w:szCs w:val="32"/>
          <w:lang w:eastAsia="en-US"/>
        </w:rPr>
        <w:t>Προσθήκη νέων δεδομένων και ερωτήσεων</w:t>
      </w:r>
    </w:p>
    <w:p w14:paraId="6FB09B61" w14:textId="1B467D6D" w:rsidR="00827741" w:rsidRDefault="00827741" w:rsidP="00FC5842">
      <w:pPr>
        <w:rPr>
          <w:szCs w:val="22"/>
          <w:lang w:eastAsia="en-US"/>
        </w:rPr>
      </w:pPr>
    </w:p>
    <w:p w14:paraId="7A468EC5" w14:textId="1604B1A0" w:rsidR="00C8169F" w:rsidRDefault="00C8169F" w:rsidP="00C8169F">
      <w:pPr>
        <w:ind w:firstLine="576"/>
        <w:rPr>
          <w:szCs w:val="22"/>
          <w:lang w:eastAsia="en-US"/>
        </w:rPr>
      </w:pPr>
      <w:r w:rsidRPr="00C8169F">
        <w:rPr>
          <w:szCs w:val="22"/>
          <w:lang w:eastAsia="en-US"/>
        </w:rPr>
        <w:t>Η συνεχής ενημέρωση της βάσης δεδομένων είναι απαραίτητη για τη βελτίωση του πράκτορα. Σκοπός είναι να προσ</w:t>
      </w:r>
      <w:r w:rsidR="0054110B">
        <w:rPr>
          <w:szCs w:val="22"/>
          <w:lang w:eastAsia="en-US"/>
        </w:rPr>
        <w:t>τεθούν</w:t>
      </w:r>
      <w:r w:rsidRPr="00C8169F">
        <w:rPr>
          <w:szCs w:val="22"/>
          <w:lang w:eastAsia="en-US"/>
        </w:rPr>
        <w:t xml:space="preserve"> νέα δεδομένα και ερωτήσεις, επεκτείνοντας το φάσμα των θεμάτων που </w:t>
      </w:r>
      <w:r w:rsidR="0054110B">
        <w:rPr>
          <w:szCs w:val="22"/>
          <w:lang w:eastAsia="en-US"/>
        </w:rPr>
        <w:t>ήδη καλύπτονται.</w:t>
      </w:r>
    </w:p>
    <w:p w14:paraId="4D3820E4" w14:textId="77777777" w:rsidR="008E6E98" w:rsidRDefault="008E6E98" w:rsidP="0054110B">
      <w:pPr>
        <w:rPr>
          <w:szCs w:val="22"/>
          <w:lang w:eastAsia="en-US"/>
        </w:rPr>
      </w:pPr>
    </w:p>
    <w:p w14:paraId="2EDB5AC4" w14:textId="4DBBFB47" w:rsidR="003A4EE5" w:rsidRDefault="003A4EE5" w:rsidP="00C8169F">
      <w:pPr>
        <w:ind w:firstLine="576"/>
        <w:rPr>
          <w:szCs w:val="22"/>
          <w:lang w:eastAsia="en-US"/>
        </w:rPr>
      </w:pPr>
      <w:r w:rsidRPr="003A4EE5">
        <w:rPr>
          <w:b/>
          <w:bCs/>
          <w:szCs w:val="22"/>
          <w:lang w:eastAsia="en-US"/>
        </w:rPr>
        <w:t>Παράδειγμα:</w:t>
      </w:r>
      <w:r w:rsidRPr="003A4EE5">
        <w:rPr>
          <w:szCs w:val="22"/>
          <w:lang w:eastAsia="en-US"/>
        </w:rPr>
        <w:t xml:space="preserve"> Ένας ακόμη τομέας που μπορεί να προστεθεί είναι η </w:t>
      </w:r>
      <w:r w:rsidR="00D372A3">
        <w:rPr>
          <w:szCs w:val="22"/>
          <w:lang w:eastAsia="en-US"/>
        </w:rPr>
        <w:t>ενημέρωση για τα διοικητικά θέματα</w:t>
      </w:r>
      <w:r w:rsidRPr="003A4EE5">
        <w:rPr>
          <w:szCs w:val="22"/>
          <w:lang w:eastAsia="en-US"/>
        </w:rPr>
        <w:t xml:space="preserve">. </w:t>
      </w:r>
      <w:r w:rsidR="0054110B">
        <w:rPr>
          <w:szCs w:val="22"/>
          <w:lang w:eastAsia="en-US"/>
        </w:rPr>
        <w:t>Η</w:t>
      </w:r>
      <w:r w:rsidR="00C62C42">
        <w:rPr>
          <w:szCs w:val="22"/>
          <w:lang w:eastAsia="en-US"/>
        </w:rPr>
        <w:t xml:space="preserve"> προσθήκη </w:t>
      </w:r>
      <w:r w:rsidRPr="003A4EE5">
        <w:rPr>
          <w:szCs w:val="22"/>
          <w:lang w:eastAsia="en-US"/>
        </w:rPr>
        <w:t>ερωτήσε</w:t>
      </w:r>
      <w:r w:rsidR="00C62C42">
        <w:rPr>
          <w:szCs w:val="22"/>
          <w:lang w:eastAsia="en-US"/>
        </w:rPr>
        <w:t>ων</w:t>
      </w:r>
      <w:r w:rsidRPr="003A4EE5">
        <w:rPr>
          <w:szCs w:val="22"/>
          <w:lang w:eastAsia="en-US"/>
        </w:rPr>
        <w:t xml:space="preserve"> που αφορούν </w:t>
      </w:r>
      <w:r w:rsidR="00D372A3">
        <w:rPr>
          <w:szCs w:val="22"/>
          <w:lang w:eastAsia="en-US"/>
        </w:rPr>
        <w:t>την γραμματεία</w:t>
      </w:r>
      <w:r w:rsidR="0054110B">
        <w:rPr>
          <w:szCs w:val="22"/>
          <w:lang w:eastAsia="en-US"/>
        </w:rPr>
        <w:t>,</w:t>
      </w:r>
      <w:r w:rsidR="00D372A3">
        <w:rPr>
          <w:szCs w:val="22"/>
          <w:lang w:eastAsia="en-US"/>
        </w:rPr>
        <w:t xml:space="preserve"> όπως για παράδειγμα το τηλέφωνο της σχολής, έγγραφα προς συμπλήρωση προ</w:t>
      </w:r>
      <w:r w:rsidR="0054110B">
        <w:rPr>
          <w:szCs w:val="22"/>
          <w:lang w:eastAsia="en-US"/>
        </w:rPr>
        <w:t>ς</w:t>
      </w:r>
      <w:r w:rsidR="00D372A3">
        <w:rPr>
          <w:szCs w:val="22"/>
          <w:lang w:eastAsia="en-US"/>
        </w:rPr>
        <w:t xml:space="preserve"> φοιτητές καθώς και ωράρια λειτουργίας. Ακόμη μια μελλοντική εξέλιξη είναι η προσθήκη στην βάση δεδομένων και τ</w:t>
      </w:r>
      <w:r w:rsidR="0054110B">
        <w:rPr>
          <w:szCs w:val="22"/>
          <w:lang w:eastAsia="en-US"/>
        </w:rPr>
        <w:t>ω</w:t>
      </w:r>
      <w:r w:rsidR="00D372A3">
        <w:rPr>
          <w:szCs w:val="22"/>
          <w:lang w:eastAsia="en-US"/>
        </w:rPr>
        <w:t>ν καθηγητών έτσι ώστε ένας φοιτητής να μπορεί να ενημερώνεται για το βιογραφικό του κάθε καθηγητή.</w:t>
      </w:r>
    </w:p>
    <w:p w14:paraId="51F7DDCB" w14:textId="77777777" w:rsidR="00DA7546" w:rsidRDefault="00DA7546" w:rsidP="00C8169F">
      <w:pPr>
        <w:ind w:firstLine="576"/>
        <w:rPr>
          <w:szCs w:val="22"/>
          <w:lang w:eastAsia="en-US"/>
        </w:rPr>
      </w:pPr>
    </w:p>
    <w:p w14:paraId="722A6DBA" w14:textId="4CAA6608" w:rsidR="00225297" w:rsidRDefault="00225297" w:rsidP="00DA7546">
      <w:pPr>
        <w:ind w:firstLine="576"/>
        <w:rPr>
          <w:b/>
          <w:bCs/>
          <w:sz w:val="32"/>
          <w:szCs w:val="32"/>
          <w:lang w:eastAsia="en-US"/>
        </w:rPr>
      </w:pPr>
      <w:r w:rsidRPr="00225297">
        <w:rPr>
          <w:b/>
          <w:bCs/>
          <w:sz w:val="32"/>
          <w:szCs w:val="32"/>
          <w:lang w:eastAsia="en-US"/>
        </w:rPr>
        <w:t>Δημιουργία Φιλικού και Ευανάγνωστου Front-end</w:t>
      </w:r>
    </w:p>
    <w:p w14:paraId="40191D85" w14:textId="77777777" w:rsidR="00DA7546" w:rsidRDefault="00DA7546" w:rsidP="00DA7546">
      <w:pPr>
        <w:ind w:firstLine="576"/>
        <w:rPr>
          <w:b/>
          <w:bCs/>
          <w:sz w:val="32"/>
          <w:szCs w:val="32"/>
          <w:lang w:eastAsia="en-US"/>
        </w:rPr>
      </w:pPr>
    </w:p>
    <w:p w14:paraId="43660A89" w14:textId="77F4B541" w:rsidR="003F5EC9" w:rsidRDefault="003F5EC9" w:rsidP="00C8169F">
      <w:pPr>
        <w:ind w:firstLine="576"/>
        <w:rPr>
          <w:szCs w:val="22"/>
          <w:lang w:eastAsia="en-US"/>
        </w:rPr>
      </w:pPr>
      <w:r w:rsidRPr="003F5EC9">
        <w:rPr>
          <w:szCs w:val="22"/>
          <w:lang w:eastAsia="en-US"/>
        </w:rPr>
        <w:t xml:space="preserve">Η ανάπτυξη ενός φιλικού και ευανάγνωστου </w:t>
      </w:r>
      <w:r w:rsidRPr="00724167">
        <w:rPr>
          <w:i/>
          <w:iCs/>
          <w:szCs w:val="22"/>
          <w:lang w:eastAsia="en-US"/>
        </w:rPr>
        <w:t>front-end</w:t>
      </w:r>
      <w:r w:rsidRPr="003F5EC9">
        <w:rPr>
          <w:szCs w:val="22"/>
          <w:lang w:eastAsia="en-US"/>
        </w:rPr>
        <w:t xml:space="preserve"> αποτελεί βασικό στοιχείο για την επιτυχημένη χρήση του πράκτορα. Ένα καλά σχεδιασμένο </w:t>
      </w:r>
      <w:r w:rsidRPr="00724167">
        <w:rPr>
          <w:i/>
          <w:iCs/>
          <w:szCs w:val="22"/>
          <w:lang w:eastAsia="en-US"/>
        </w:rPr>
        <w:t>front-end</w:t>
      </w:r>
      <w:r w:rsidRPr="003F5EC9">
        <w:rPr>
          <w:szCs w:val="22"/>
          <w:lang w:eastAsia="en-US"/>
        </w:rPr>
        <w:t xml:space="preserve"> διευκολύνει τους χρήστες να αλληλεπιδρούν με τον πράκτορα και να λαμβάνουν γρήγορες και σαφείς απαντήσεις. </w:t>
      </w:r>
    </w:p>
    <w:p w14:paraId="01DA64E5" w14:textId="77777777" w:rsidR="00724167" w:rsidRDefault="00724167" w:rsidP="00C8169F">
      <w:pPr>
        <w:ind w:firstLine="576"/>
        <w:rPr>
          <w:szCs w:val="22"/>
          <w:lang w:eastAsia="en-US"/>
        </w:rPr>
      </w:pPr>
    </w:p>
    <w:p w14:paraId="676C758A" w14:textId="77777777" w:rsidR="00724167" w:rsidRDefault="003F5EC9" w:rsidP="00C8169F">
      <w:pPr>
        <w:ind w:firstLine="576"/>
        <w:rPr>
          <w:szCs w:val="22"/>
          <w:lang w:eastAsia="en-US"/>
        </w:rPr>
      </w:pPr>
      <w:r w:rsidRPr="00724167">
        <w:rPr>
          <w:b/>
          <w:bCs/>
          <w:szCs w:val="22"/>
          <w:lang w:eastAsia="en-US"/>
        </w:rPr>
        <w:t>Παράδειγμα:</w:t>
      </w:r>
      <w:r w:rsidRPr="003F5EC9">
        <w:rPr>
          <w:szCs w:val="22"/>
          <w:lang w:eastAsia="en-US"/>
        </w:rPr>
        <w:t xml:space="preserve"> Ας υποθέσουμε ότι ο χρήστης έχει συνδεθεί στην εφαρμογή και βλέπει το </w:t>
      </w:r>
      <w:r w:rsidRPr="00724167">
        <w:rPr>
          <w:i/>
          <w:iCs/>
          <w:szCs w:val="22"/>
          <w:lang w:eastAsia="en-US"/>
        </w:rPr>
        <w:t>front-end</w:t>
      </w:r>
      <w:r w:rsidRPr="003F5EC9">
        <w:rPr>
          <w:szCs w:val="22"/>
          <w:lang w:eastAsia="en-US"/>
        </w:rPr>
        <w:t xml:space="preserve">. </w:t>
      </w:r>
    </w:p>
    <w:p w14:paraId="04688DCF" w14:textId="3FA3AECE" w:rsidR="00724167" w:rsidRDefault="00724167" w:rsidP="00C8169F">
      <w:pPr>
        <w:ind w:firstLine="576"/>
        <w:rPr>
          <w:szCs w:val="22"/>
          <w:lang w:eastAsia="en-US"/>
        </w:rPr>
      </w:pPr>
    </w:p>
    <w:p w14:paraId="0575F0C7" w14:textId="18A2B0E7" w:rsidR="0054110B" w:rsidRDefault="0054110B" w:rsidP="00C8169F">
      <w:pPr>
        <w:ind w:firstLine="576"/>
        <w:rPr>
          <w:szCs w:val="22"/>
          <w:lang w:eastAsia="en-US"/>
        </w:rPr>
      </w:pPr>
    </w:p>
    <w:p w14:paraId="346940A5" w14:textId="77777777" w:rsidR="0054110B" w:rsidRDefault="0054110B" w:rsidP="00C8169F">
      <w:pPr>
        <w:ind w:firstLine="576"/>
        <w:rPr>
          <w:szCs w:val="22"/>
          <w:lang w:eastAsia="en-US"/>
        </w:rPr>
      </w:pPr>
    </w:p>
    <w:p w14:paraId="21F0A06C" w14:textId="46E61962" w:rsidR="003F5EC9" w:rsidRDefault="003F5EC9" w:rsidP="00C8169F">
      <w:pPr>
        <w:ind w:firstLine="576"/>
        <w:rPr>
          <w:szCs w:val="22"/>
          <w:lang w:eastAsia="en-US"/>
        </w:rPr>
      </w:pPr>
      <w:r w:rsidRPr="003F5EC9">
        <w:rPr>
          <w:szCs w:val="22"/>
          <w:lang w:eastAsia="en-US"/>
        </w:rPr>
        <w:lastRenderedPageBreak/>
        <w:t>Το φιλικό και ευανάγνωστο σχεδιασμό θα συμπεριλάμβανε τα εξής:</w:t>
      </w:r>
    </w:p>
    <w:p w14:paraId="03F21040" w14:textId="233DCC21" w:rsidR="003F5EC9" w:rsidRDefault="003F5EC9" w:rsidP="00724167">
      <w:pPr>
        <w:pStyle w:val="ListParagraph"/>
        <w:ind w:left="1080"/>
        <w:rPr>
          <w:lang w:eastAsia="en-US"/>
        </w:rPr>
      </w:pPr>
      <w:r w:rsidRPr="003F5EC9">
        <w:rPr>
          <w:lang w:eastAsia="en-US"/>
        </w:rPr>
        <w:t xml:space="preserve"> </w:t>
      </w:r>
      <w:r w:rsidRPr="00EF3342">
        <w:rPr>
          <w:b/>
          <w:bCs/>
          <w:lang w:eastAsia="en-US"/>
        </w:rPr>
        <w:t>Ευανάγνωστο Κείμενο:</w:t>
      </w:r>
      <w:r w:rsidRPr="003F5EC9">
        <w:rPr>
          <w:lang w:eastAsia="en-US"/>
        </w:rPr>
        <w:t xml:space="preserve"> Όλο το κείμενο πρέπει να είναι καλά δομημένο και ευανάγνωστο, χρησιμοποιώντας κατάλληλη γραμματοσειρά, μέγεθος γραμματοσειράς και χρώματα. </w:t>
      </w:r>
    </w:p>
    <w:p w14:paraId="14CCDE64" w14:textId="77777777" w:rsidR="00EF3342" w:rsidRDefault="00EF3342" w:rsidP="00724167">
      <w:pPr>
        <w:ind w:left="1080"/>
        <w:rPr>
          <w:lang w:eastAsia="en-US"/>
        </w:rPr>
      </w:pPr>
    </w:p>
    <w:p w14:paraId="7D9DFFF3" w14:textId="127C51FC" w:rsidR="003F5EC9" w:rsidRDefault="003F5EC9" w:rsidP="00724167">
      <w:pPr>
        <w:pStyle w:val="ListParagraph"/>
        <w:ind w:left="1080"/>
        <w:rPr>
          <w:lang w:eastAsia="en-US"/>
        </w:rPr>
      </w:pPr>
      <w:r w:rsidRPr="00EF3342">
        <w:rPr>
          <w:b/>
          <w:bCs/>
          <w:lang w:eastAsia="en-US"/>
        </w:rPr>
        <w:t>Οδηγίες και Βοήθεια:</w:t>
      </w:r>
      <w:r w:rsidRPr="003F5EC9">
        <w:rPr>
          <w:lang w:eastAsia="en-US"/>
        </w:rPr>
        <w:t xml:space="preserve"> Ένα καλό </w:t>
      </w:r>
      <w:r w:rsidRPr="00724167">
        <w:rPr>
          <w:i/>
          <w:iCs/>
          <w:lang w:eastAsia="en-US"/>
        </w:rPr>
        <w:t xml:space="preserve">front-end </w:t>
      </w:r>
      <w:r w:rsidRPr="003F5EC9">
        <w:rPr>
          <w:lang w:eastAsia="en-US"/>
        </w:rPr>
        <w:t xml:space="preserve">πρέπει να περιλαμβάνει ξεκάθαρες οδηγίες και βοήθεια για τους χρήστες. Για παράδειγμα, μπορεί να υπάρχει ένα κουμπί "Βοήθεια" που εξηγεί πώς να κάνει κάποιος μια ερώτηση ή πώς να αξιοποιήσει τις λειτουργίες του πράκτορα. </w:t>
      </w:r>
    </w:p>
    <w:p w14:paraId="4661F81A" w14:textId="77777777" w:rsidR="00EF3342" w:rsidRPr="00EF3342" w:rsidRDefault="00EF3342" w:rsidP="00724167">
      <w:pPr>
        <w:ind w:left="2304"/>
        <w:rPr>
          <w:lang w:eastAsia="en-US"/>
        </w:rPr>
      </w:pPr>
    </w:p>
    <w:p w14:paraId="582D844B" w14:textId="1D6D7264" w:rsidR="003F5EC9" w:rsidRDefault="003F5EC9" w:rsidP="00724167">
      <w:pPr>
        <w:pStyle w:val="ListParagraph"/>
        <w:ind w:left="1080"/>
        <w:rPr>
          <w:lang w:eastAsia="en-US"/>
        </w:rPr>
      </w:pPr>
      <w:r w:rsidRPr="00EF3342">
        <w:rPr>
          <w:b/>
          <w:bCs/>
          <w:lang w:eastAsia="en-US"/>
        </w:rPr>
        <w:t>Συνεχής Επικοινωνία:</w:t>
      </w:r>
      <w:r w:rsidRPr="003F5EC9">
        <w:rPr>
          <w:lang w:eastAsia="en-US"/>
        </w:rPr>
        <w:t xml:space="preserve"> Ένα φιλικό </w:t>
      </w:r>
      <w:r w:rsidRPr="00724167">
        <w:rPr>
          <w:i/>
          <w:iCs/>
          <w:lang w:eastAsia="en-US"/>
        </w:rPr>
        <w:t>front-end</w:t>
      </w:r>
      <w:r w:rsidRPr="003F5EC9">
        <w:rPr>
          <w:lang w:eastAsia="en-US"/>
        </w:rPr>
        <w:t xml:space="preserve"> θα είχε ένα πεδίο εισαγωγής κειμένου που ενθαρρύνει τους χρήστες να κάνουν ερωτήσεις. Όταν ο χρήστης αρχίζει να πληκτρολογεί, μπορεί να εμφανίζονται αυτόματες προτάσεις για να τον βοηθήσουν να διατυπώσει την ερώτησή του. </w:t>
      </w:r>
    </w:p>
    <w:p w14:paraId="0ACA3754" w14:textId="77777777" w:rsidR="00EF3342" w:rsidRPr="00EF3342" w:rsidRDefault="00EF3342" w:rsidP="00724167">
      <w:pPr>
        <w:ind w:left="2304"/>
        <w:rPr>
          <w:lang w:eastAsia="en-US"/>
        </w:rPr>
      </w:pPr>
    </w:p>
    <w:p w14:paraId="5987AFDC" w14:textId="77777777" w:rsidR="003F5EC9" w:rsidRDefault="003F5EC9" w:rsidP="00724167">
      <w:pPr>
        <w:pStyle w:val="ListParagraph"/>
        <w:ind w:left="1080"/>
        <w:rPr>
          <w:lang w:eastAsia="en-US"/>
        </w:rPr>
      </w:pPr>
      <w:r w:rsidRPr="00EF3342">
        <w:rPr>
          <w:b/>
          <w:bCs/>
          <w:lang w:eastAsia="en-US"/>
        </w:rPr>
        <w:t>Κατηγοριοποίηση και Αναζήτηση:</w:t>
      </w:r>
      <w:r w:rsidRPr="003F5EC9">
        <w:rPr>
          <w:lang w:eastAsia="en-US"/>
        </w:rPr>
        <w:t xml:space="preserve"> Ένα καλό </w:t>
      </w:r>
      <w:r w:rsidRPr="00724167">
        <w:rPr>
          <w:i/>
          <w:iCs/>
          <w:lang w:eastAsia="en-US"/>
        </w:rPr>
        <w:t>front-end</w:t>
      </w:r>
      <w:r w:rsidRPr="003F5EC9">
        <w:rPr>
          <w:lang w:eastAsia="en-US"/>
        </w:rPr>
        <w:t xml:space="preserve"> θα παρέχει τη δυνατότητα κατηγοριοποίησης των ερωτήσεων και αναζήτησης για να βρεί ο χρήστης γρήγορα τις πληροφορίες που χρειάζεται. </w:t>
      </w:r>
    </w:p>
    <w:p w14:paraId="5298A71A" w14:textId="77777777" w:rsidR="003F5EC9" w:rsidRDefault="003F5EC9" w:rsidP="00F35C5F">
      <w:pPr>
        <w:ind w:left="936"/>
        <w:rPr>
          <w:lang w:eastAsia="en-US"/>
        </w:rPr>
      </w:pPr>
    </w:p>
    <w:p w14:paraId="4F204121" w14:textId="0583DAF7" w:rsidR="00225297" w:rsidRDefault="003F5EC9" w:rsidP="006D0D82">
      <w:pPr>
        <w:ind w:firstLine="576"/>
        <w:rPr>
          <w:lang w:eastAsia="en-US"/>
        </w:rPr>
      </w:pPr>
      <w:r w:rsidRPr="003F5EC9">
        <w:rPr>
          <w:lang w:eastAsia="en-US"/>
        </w:rPr>
        <w:t xml:space="preserve">Ο φιλικός σχεδιασμός του </w:t>
      </w:r>
      <w:r w:rsidRPr="006D0D82">
        <w:rPr>
          <w:i/>
          <w:iCs/>
          <w:lang w:eastAsia="en-US"/>
        </w:rPr>
        <w:t>front-end</w:t>
      </w:r>
      <w:r w:rsidRPr="003F5EC9">
        <w:rPr>
          <w:lang w:eastAsia="en-US"/>
        </w:rPr>
        <w:t xml:space="preserve"> θα διευκολύνει τους χρήστες στην αλληλεπίδραση με τον πράκτορα και θα τους καθοδηγεί για να λάβουν απαντήσεις στα ερωτήματά τους με ευκολία και αποτελεσματικότητα.</w:t>
      </w:r>
    </w:p>
    <w:p w14:paraId="4BEE6591" w14:textId="13BB4AC3" w:rsidR="00DA5055" w:rsidRDefault="00DA5055" w:rsidP="00D372A3">
      <w:pPr>
        <w:rPr>
          <w:lang w:eastAsia="en-US"/>
        </w:rPr>
      </w:pPr>
    </w:p>
    <w:p w14:paraId="132FE193" w14:textId="3A24D894" w:rsidR="00DA5055" w:rsidRPr="00D372A3" w:rsidRDefault="00DA5055" w:rsidP="00F35C5F">
      <w:pPr>
        <w:ind w:left="576"/>
        <w:rPr>
          <w:b/>
          <w:bCs/>
          <w:sz w:val="36"/>
          <w:szCs w:val="36"/>
          <w:lang w:eastAsia="en-US"/>
        </w:rPr>
      </w:pPr>
      <w:r w:rsidRPr="00D372A3">
        <w:rPr>
          <w:b/>
          <w:bCs/>
          <w:sz w:val="36"/>
          <w:szCs w:val="36"/>
          <w:lang w:eastAsia="en-US"/>
        </w:rPr>
        <w:t>Δημιουργία μιας Πολυγλωσσικής Εμπειρίας</w:t>
      </w:r>
    </w:p>
    <w:p w14:paraId="3DC0B507" w14:textId="77777777" w:rsidR="008E6E98" w:rsidRDefault="008E6E98" w:rsidP="008E6E98">
      <w:pPr>
        <w:rPr>
          <w:lang w:eastAsia="en-US"/>
        </w:rPr>
      </w:pPr>
    </w:p>
    <w:p w14:paraId="0EC34D68" w14:textId="40CABD96" w:rsidR="00DA5055" w:rsidRDefault="00DA5055" w:rsidP="008E6E98">
      <w:pPr>
        <w:ind w:firstLine="576"/>
        <w:rPr>
          <w:lang w:eastAsia="en-US"/>
        </w:rPr>
      </w:pPr>
      <w:r w:rsidRPr="00DA5055">
        <w:rPr>
          <w:lang w:eastAsia="en-US"/>
        </w:rPr>
        <w:t xml:space="preserve">Η προσθήκη πολυγλωσσικής υποστήριξης επεκτείνει την επιρροή της εφαρμογής σας σε παγκόσμιο επίπεδο, δίνοντας τη δυνατότητα σε χρήστες από διάφορες γλωσσικές περιοχές να αλληλεπιδρούν με τον πράκτορά σας στη γλώσσα της προτίμησής τους. </w:t>
      </w:r>
    </w:p>
    <w:p w14:paraId="3CD7E847" w14:textId="77777777" w:rsidR="00A84531" w:rsidRDefault="00A84531" w:rsidP="008E6E98">
      <w:pPr>
        <w:ind w:firstLine="576"/>
        <w:rPr>
          <w:lang w:eastAsia="en-US"/>
        </w:rPr>
      </w:pPr>
    </w:p>
    <w:p w14:paraId="23CFA1AE" w14:textId="74783F7B" w:rsidR="00DA5055" w:rsidRDefault="00DA5055" w:rsidP="008E6E98">
      <w:pPr>
        <w:ind w:firstLine="576"/>
        <w:rPr>
          <w:lang w:eastAsia="en-US"/>
        </w:rPr>
      </w:pPr>
      <w:r w:rsidRPr="008E6E98">
        <w:rPr>
          <w:b/>
          <w:bCs/>
          <w:lang w:eastAsia="en-US"/>
        </w:rPr>
        <w:t>Παράδειγμα:</w:t>
      </w:r>
      <w:r w:rsidRPr="00DA5055">
        <w:rPr>
          <w:lang w:eastAsia="en-US"/>
        </w:rPr>
        <w:t xml:space="preserve"> Έστω ότι η εφαρμογή σας υποστηρίζει πολλές γλώσσες, συμπεριλαμβανομένων των Αγγλικών, των Ισπανικών και των Γαλλικών. </w:t>
      </w:r>
      <w:r w:rsidR="00466DDA">
        <w:rPr>
          <w:lang w:eastAsia="en-US"/>
        </w:rPr>
        <w:t>Τότε,</w:t>
      </w:r>
      <w:r>
        <w:rPr>
          <w:lang w:eastAsia="en-US"/>
        </w:rPr>
        <w:t xml:space="preserve"> κ</w:t>
      </w:r>
      <w:r w:rsidRPr="00DA5055">
        <w:rPr>
          <w:lang w:eastAsia="en-US"/>
        </w:rPr>
        <w:t xml:space="preserve">άποιος </w:t>
      </w:r>
      <w:r>
        <w:rPr>
          <w:lang w:eastAsia="en-US"/>
        </w:rPr>
        <w:t xml:space="preserve">φοιτητής </w:t>
      </w:r>
      <w:r w:rsidRPr="00F35C5F">
        <w:rPr>
          <w:lang w:val="en-US" w:eastAsia="en-US"/>
        </w:rPr>
        <w:t>Erasmus</w:t>
      </w:r>
      <w:r w:rsidRPr="00DA5055">
        <w:rPr>
          <w:lang w:eastAsia="en-US"/>
        </w:rPr>
        <w:t xml:space="preserve"> που μιλά Ισπανικά θα μπορεί να αλληλεπιδράσ</w:t>
      </w:r>
      <w:r w:rsidR="00FA09DB">
        <w:rPr>
          <w:lang w:eastAsia="en-US"/>
        </w:rPr>
        <w:t>ει</w:t>
      </w:r>
      <w:r w:rsidRPr="00DA5055">
        <w:rPr>
          <w:lang w:eastAsia="en-US"/>
        </w:rPr>
        <w:t xml:space="preserve"> με τον πράκτορα χρησιμοποιώντας την Ισπανική του γλώσσα και να λαμβάνει απαντήσεις στην ίδια γλώσσα. Αυτό </w:t>
      </w:r>
      <w:r w:rsidR="00466DDA">
        <w:rPr>
          <w:lang w:eastAsia="en-US"/>
        </w:rPr>
        <w:t>θα καθιστούσε την εφαρμογή πιο</w:t>
      </w:r>
      <w:r w:rsidRPr="00DA5055">
        <w:rPr>
          <w:lang w:eastAsia="en-US"/>
        </w:rPr>
        <w:t xml:space="preserve"> προσιτ</w:t>
      </w:r>
      <w:r w:rsidR="00466DDA">
        <w:rPr>
          <w:lang w:eastAsia="en-US"/>
        </w:rPr>
        <w:t>ή</w:t>
      </w:r>
      <w:r w:rsidRPr="00DA5055">
        <w:rPr>
          <w:lang w:eastAsia="en-US"/>
        </w:rPr>
        <w:t xml:space="preserve"> και προσαρμοσμέν</w:t>
      </w:r>
      <w:r w:rsidR="00466DDA">
        <w:rPr>
          <w:lang w:eastAsia="en-US"/>
        </w:rPr>
        <w:t>η</w:t>
      </w:r>
      <w:r w:rsidRPr="00DA5055">
        <w:rPr>
          <w:lang w:eastAsia="en-US"/>
        </w:rPr>
        <w:t xml:space="preserve"> για κοινό με διάφορες γλωσσικές ανάγκες.</w:t>
      </w:r>
    </w:p>
    <w:p w14:paraId="627182EC" w14:textId="77777777" w:rsidR="006E1B21" w:rsidRDefault="006E1B21" w:rsidP="00F35C5F">
      <w:pPr>
        <w:ind w:left="576"/>
        <w:rPr>
          <w:lang w:eastAsia="en-US"/>
        </w:rPr>
      </w:pPr>
    </w:p>
    <w:p w14:paraId="3376F372" w14:textId="37B87219" w:rsidR="00A65EA9" w:rsidRDefault="00A65EA9" w:rsidP="006E1B21">
      <w:pPr>
        <w:ind w:left="576"/>
        <w:rPr>
          <w:b/>
          <w:bCs/>
          <w:sz w:val="36"/>
          <w:szCs w:val="36"/>
          <w:lang w:eastAsia="en-US"/>
        </w:rPr>
      </w:pPr>
      <w:r w:rsidRPr="006E1B21">
        <w:rPr>
          <w:b/>
          <w:bCs/>
          <w:sz w:val="36"/>
          <w:szCs w:val="36"/>
          <w:lang w:eastAsia="en-US"/>
        </w:rPr>
        <w:t>Εξατομικευμένες και Έξυπνες Απαντήσεις</w:t>
      </w:r>
    </w:p>
    <w:p w14:paraId="39FE052B" w14:textId="77777777" w:rsidR="006E1B21" w:rsidRPr="001378B0" w:rsidRDefault="006E1B21" w:rsidP="006E1B21">
      <w:pPr>
        <w:ind w:left="576"/>
        <w:rPr>
          <w:b/>
          <w:bCs/>
          <w:szCs w:val="22"/>
          <w:lang w:eastAsia="en-US"/>
        </w:rPr>
      </w:pPr>
    </w:p>
    <w:p w14:paraId="282D989D" w14:textId="77777777" w:rsidR="00A65EA9" w:rsidRDefault="00A65EA9" w:rsidP="006D0D82">
      <w:pPr>
        <w:ind w:firstLine="576"/>
        <w:rPr>
          <w:lang w:eastAsia="en-US"/>
        </w:rPr>
      </w:pPr>
      <w:r w:rsidRPr="00A65EA9">
        <w:rPr>
          <w:lang w:eastAsia="en-US"/>
        </w:rPr>
        <w:t xml:space="preserve">Η ενσωμάτωση προηγμένης τεχνητής νοημοσύνης ανοίγει νέες προοπτικές για τον πράκτορα. Μπορεί να μάθει από τις αλληλεπιδράσεις των χρηστών και να παρέχει εξατομικευμένες απαντήσεις, λαμβάνοντας υπόψη το ιστορικό τους και τις προτιμήσεις τους. </w:t>
      </w:r>
    </w:p>
    <w:p w14:paraId="778D5EDE" w14:textId="77777777" w:rsidR="00A65EA9" w:rsidRDefault="00A65EA9" w:rsidP="00F35C5F">
      <w:pPr>
        <w:ind w:left="576"/>
        <w:rPr>
          <w:lang w:eastAsia="en-US"/>
        </w:rPr>
      </w:pPr>
    </w:p>
    <w:p w14:paraId="69A80995" w14:textId="1EFD708F" w:rsidR="00A65EA9" w:rsidRDefault="00A65EA9" w:rsidP="00D502B3">
      <w:pPr>
        <w:ind w:left="576"/>
        <w:rPr>
          <w:lang w:eastAsia="en-US"/>
        </w:rPr>
      </w:pPr>
      <w:r w:rsidRPr="00F35C5F">
        <w:rPr>
          <w:i/>
          <w:iCs/>
          <w:lang w:eastAsia="en-US"/>
        </w:rPr>
        <w:t>Παράδειγμα:</w:t>
      </w:r>
      <w:r w:rsidRPr="00A65EA9">
        <w:rPr>
          <w:lang w:eastAsia="en-US"/>
        </w:rPr>
        <w:t xml:space="preserve"> Ένας χρήστης που συχνά θέτει ερωτήσεις σχετικά με τ</w:t>
      </w:r>
      <w:r>
        <w:rPr>
          <w:lang w:eastAsia="en-US"/>
        </w:rPr>
        <w:t xml:space="preserve">ο μάθημα της </w:t>
      </w:r>
      <w:r w:rsidRPr="002F6DDB">
        <w:rPr>
          <w:i/>
          <w:iCs/>
          <w:lang w:val="en-US" w:eastAsia="en-US"/>
        </w:rPr>
        <w:t>Java</w:t>
      </w:r>
      <w:r>
        <w:rPr>
          <w:lang w:eastAsia="en-US"/>
        </w:rPr>
        <w:t>,</w:t>
      </w:r>
      <w:r w:rsidRPr="00A65EA9">
        <w:rPr>
          <w:lang w:eastAsia="en-US"/>
        </w:rPr>
        <w:t xml:space="preserve"> μπορεί να λάβει πιο εξειδικευμένες απαντήσεις για </w:t>
      </w:r>
      <w:r>
        <w:rPr>
          <w:lang w:eastAsia="en-US"/>
        </w:rPr>
        <w:t xml:space="preserve">το συγκεκριμένο </w:t>
      </w:r>
      <w:r w:rsidRPr="00A65EA9">
        <w:rPr>
          <w:lang w:eastAsia="en-US"/>
        </w:rPr>
        <w:t>θέμα που τον απασχολ</w:t>
      </w:r>
      <w:r>
        <w:rPr>
          <w:lang w:eastAsia="en-US"/>
        </w:rPr>
        <w:t>εί</w:t>
      </w:r>
      <w:r w:rsidRPr="00A65EA9">
        <w:rPr>
          <w:lang w:eastAsia="en-US"/>
        </w:rPr>
        <w:t>, καθώς ο πράκτορας θα αντλήσει πληροφορίες από το ιστορικό του.</w:t>
      </w:r>
    </w:p>
    <w:p w14:paraId="7BD3D398" w14:textId="556C707B" w:rsidR="00BB60DD" w:rsidRDefault="00BB60DD" w:rsidP="00D502B3">
      <w:pPr>
        <w:ind w:left="576"/>
        <w:rPr>
          <w:lang w:eastAsia="en-US"/>
        </w:rPr>
      </w:pPr>
    </w:p>
    <w:p w14:paraId="3C23F347" w14:textId="1E6673B9" w:rsidR="00BB60DD" w:rsidRDefault="00BB60DD" w:rsidP="00D502B3">
      <w:pPr>
        <w:ind w:left="576"/>
        <w:rPr>
          <w:b/>
          <w:bCs/>
          <w:sz w:val="36"/>
          <w:szCs w:val="36"/>
          <w:lang w:eastAsia="en-US"/>
        </w:rPr>
      </w:pPr>
      <w:r w:rsidRPr="00BB60DD">
        <w:rPr>
          <w:b/>
          <w:bCs/>
          <w:sz w:val="36"/>
          <w:szCs w:val="36"/>
          <w:lang w:eastAsia="en-US"/>
        </w:rPr>
        <w:t xml:space="preserve">Δημιουργία </w:t>
      </w:r>
      <w:r w:rsidR="006D0D82">
        <w:rPr>
          <w:b/>
          <w:bCs/>
          <w:sz w:val="36"/>
          <w:szCs w:val="36"/>
          <w:lang w:eastAsia="en-US"/>
        </w:rPr>
        <w:t>Δ</w:t>
      </w:r>
      <w:r>
        <w:rPr>
          <w:b/>
          <w:bCs/>
          <w:sz w:val="36"/>
          <w:szCs w:val="36"/>
          <w:lang w:eastAsia="en-US"/>
        </w:rPr>
        <w:t>ιεπαφής</w:t>
      </w:r>
    </w:p>
    <w:p w14:paraId="4CCFABB2" w14:textId="0ED28446" w:rsidR="00BB60DD" w:rsidRDefault="00BB60DD" w:rsidP="00D502B3">
      <w:pPr>
        <w:ind w:left="576"/>
        <w:rPr>
          <w:szCs w:val="22"/>
          <w:lang w:eastAsia="en-US"/>
        </w:rPr>
      </w:pPr>
    </w:p>
    <w:p w14:paraId="3D292F2C" w14:textId="38AC9E07" w:rsidR="00BB60DD" w:rsidRPr="00BB60DD" w:rsidRDefault="00BB60DD" w:rsidP="00A909CA">
      <w:pPr>
        <w:ind w:firstLine="576"/>
        <w:rPr>
          <w:szCs w:val="22"/>
          <w:lang w:eastAsia="en-US"/>
        </w:rPr>
      </w:pPr>
      <w:r>
        <w:rPr>
          <w:szCs w:val="22"/>
          <w:lang w:eastAsia="en-US"/>
        </w:rPr>
        <w:t xml:space="preserve">Η ανάπτυξη μια διεπαφής </w:t>
      </w:r>
      <w:r w:rsidRPr="006D0D82">
        <w:rPr>
          <w:i/>
          <w:iCs/>
          <w:szCs w:val="22"/>
          <w:lang w:val="en-US" w:eastAsia="en-US"/>
        </w:rPr>
        <w:t>API</w:t>
      </w:r>
      <w:r w:rsidRPr="00BB60DD">
        <w:rPr>
          <w:szCs w:val="22"/>
          <w:lang w:eastAsia="en-US"/>
        </w:rPr>
        <w:t xml:space="preserve"> </w:t>
      </w:r>
      <w:r>
        <w:rPr>
          <w:szCs w:val="22"/>
          <w:lang w:eastAsia="en-US"/>
        </w:rPr>
        <w:t xml:space="preserve">με την βάση δεδομένων που έχουν γίνει έγκυρα </w:t>
      </w:r>
      <w:r w:rsidRPr="00ED07C6">
        <w:rPr>
          <w:i/>
          <w:iCs/>
          <w:szCs w:val="22"/>
          <w:lang w:val="en-US" w:eastAsia="en-US"/>
        </w:rPr>
        <w:t>scrap</w:t>
      </w:r>
      <w:r w:rsidRPr="00BB60DD">
        <w:rPr>
          <w:szCs w:val="22"/>
          <w:lang w:eastAsia="en-US"/>
        </w:rPr>
        <w:t xml:space="preserve">, </w:t>
      </w:r>
      <w:r>
        <w:rPr>
          <w:szCs w:val="22"/>
          <w:lang w:eastAsia="en-US"/>
        </w:rPr>
        <w:t>θα μπορέσει να δημιουργήσει μια πιο ασφαλή και πιο ευρέα χρησιμοποιήσιμη εφαρμογή ακόμη και σε μελλοντικά σχέδια.</w:t>
      </w:r>
    </w:p>
    <w:p w14:paraId="4FECC4D3" w14:textId="784E7C1E" w:rsidR="003C7033" w:rsidRDefault="003C7033" w:rsidP="003C7033">
      <w:pPr>
        <w:rPr>
          <w:szCs w:val="22"/>
          <w:lang w:eastAsia="en-US"/>
        </w:rPr>
      </w:pPr>
    </w:p>
    <w:p w14:paraId="75FC83FB" w14:textId="46E683FA" w:rsidR="00EA4E7B" w:rsidRDefault="00EA4E7B" w:rsidP="00335575">
      <w:pPr>
        <w:pStyle w:val="Heading2"/>
      </w:pPr>
      <w:bookmarkStart w:id="91" w:name="_Toc147133993"/>
      <w:r>
        <w:t>Επίλογος</w:t>
      </w:r>
      <w:bookmarkEnd w:id="91"/>
    </w:p>
    <w:p w14:paraId="36E9EAEE" w14:textId="1FF270FB" w:rsidR="00EA4E7B" w:rsidRDefault="00EA4E7B" w:rsidP="003C7033">
      <w:pPr>
        <w:rPr>
          <w:szCs w:val="22"/>
          <w:lang w:eastAsia="en-US"/>
        </w:rPr>
      </w:pPr>
    </w:p>
    <w:p w14:paraId="29A242E1" w14:textId="13392059" w:rsidR="00EA4E7B" w:rsidRDefault="00EA4E7B" w:rsidP="00EA4E7B">
      <w:pPr>
        <w:ind w:firstLine="576"/>
        <w:rPr>
          <w:szCs w:val="22"/>
          <w:lang w:eastAsia="en-US"/>
        </w:rPr>
      </w:pPr>
      <w:r w:rsidRPr="00EA4E7B">
        <w:rPr>
          <w:szCs w:val="22"/>
          <w:lang w:eastAsia="en-US"/>
        </w:rPr>
        <w:t xml:space="preserve">Εν κατακλείδι, οι προτάσεις για τη μελλοντική επέκταση και βελτίωση της εφαρμογής σας ανοίγουν νέους ορίζοντες και ευκαιρίες. Με την συνεχή προσθήκη νέων δεδομένων, την ανάπτυξη ενός φιλικού </w:t>
      </w:r>
      <w:r w:rsidRPr="008E6E98">
        <w:rPr>
          <w:i/>
          <w:iCs/>
          <w:szCs w:val="22"/>
          <w:lang w:eastAsia="en-US"/>
        </w:rPr>
        <w:t>front-end</w:t>
      </w:r>
      <w:r w:rsidRPr="00EA4E7B">
        <w:rPr>
          <w:szCs w:val="22"/>
          <w:lang w:eastAsia="en-US"/>
        </w:rPr>
        <w:t>, την υποστήριξη πολλών γλωσσών, την ενσωμάτωση τεχνητής νοημοσύνης και τη βελτίωση της ασφάλειας και του απορρήτου, η εφαρμογή</w:t>
      </w:r>
      <w:r w:rsidR="00ED07C6">
        <w:rPr>
          <w:szCs w:val="22"/>
          <w:lang w:eastAsia="en-US"/>
        </w:rPr>
        <w:t xml:space="preserve"> θα</w:t>
      </w:r>
      <w:r w:rsidRPr="00EA4E7B">
        <w:rPr>
          <w:szCs w:val="22"/>
          <w:lang w:eastAsia="en-US"/>
        </w:rPr>
        <w:t xml:space="preserve"> αναδεικνύεται </w:t>
      </w:r>
      <w:r w:rsidR="00ED07C6">
        <w:rPr>
          <w:szCs w:val="22"/>
          <w:lang w:eastAsia="en-US"/>
        </w:rPr>
        <w:t>μια ακόμα περισσότερο</w:t>
      </w:r>
      <w:r w:rsidRPr="00EA4E7B">
        <w:rPr>
          <w:szCs w:val="22"/>
          <w:lang w:eastAsia="en-US"/>
        </w:rPr>
        <w:t xml:space="preserve"> προηγμένη και ευέλικτη λύση για τους χρήστες. </w:t>
      </w:r>
    </w:p>
    <w:p w14:paraId="1B075D38" w14:textId="119AA697" w:rsidR="00EA4E7B" w:rsidRDefault="00EA4E7B" w:rsidP="00EA4E7B">
      <w:pPr>
        <w:ind w:firstLine="576"/>
        <w:rPr>
          <w:szCs w:val="22"/>
          <w:lang w:eastAsia="en-US"/>
        </w:rPr>
      </w:pPr>
      <w:r w:rsidRPr="00EA4E7B">
        <w:rPr>
          <w:szCs w:val="22"/>
          <w:lang w:eastAsia="en-US"/>
        </w:rPr>
        <w:t xml:space="preserve">Αυτές οι προτάσεις δεν αποτελούν μόνο εξελίξεις, αλλά και προσφέρουν σημαντικά οφέλη. Επιτρέπουν στους χρήστες να έχουν περισσότερες επιλογές και εξατομικευμένες εμπειρίες, ενώ παράλληλα διασφαλίζουν ότι τα δεδομένα τους είναι προστατευμένα. </w:t>
      </w:r>
    </w:p>
    <w:p w14:paraId="5E381402" w14:textId="3D6351D7" w:rsidR="003C7033" w:rsidRDefault="00EA4E7B" w:rsidP="00ED07C6">
      <w:pPr>
        <w:ind w:firstLine="576"/>
        <w:rPr>
          <w:szCs w:val="22"/>
          <w:lang w:eastAsia="en-US"/>
        </w:rPr>
      </w:pPr>
      <w:r w:rsidRPr="00EA4E7B">
        <w:rPr>
          <w:szCs w:val="22"/>
          <w:lang w:eastAsia="en-US"/>
        </w:rPr>
        <w:t xml:space="preserve">Με αυτές τις βελτιώσεις, η εφαρμογή </w:t>
      </w:r>
      <w:r w:rsidR="00ED07C6">
        <w:rPr>
          <w:szCs w:val="22"/>
          <w:lang w:eastAsia="en-US"/>
        </w:rPr>
        <w:t xml:space="preserve">ευελπιστούμε ότι έχει τη δυνατότητα </w:t>
      </w:r>
      <w:r w:rsidR="00BE34A8">
        <w:rPr>
          <w:szCs w:val="22"/>
          <w:lang w:eastAsia="en-US"/>
        </w:rPr>
        <w:t>να γίνει</w:t>
      </w:r>
      <w:r w:rsidRPr="00EA4E7B">
        <w:rPr>
          <w:szCs w:val="22"/>
          <w:lang w:eastAsia="en-US"/>
        </w:rPr>
        <w:t xml:space="preserve"> πιο ανταγωνιστική, προσελκύοντας νέους χρήστες και διατηρώντας τους </w:t>
      </w:r>
      <w:r w:rsidR="00ED07C6">
        <w:rPr>
          <w:szCs w:val="22"/>
          <w:lang w:eastAsia="en-US"/>
        </w:rPr>
        <w:t xml:space="preserve">ήδη </w:t>
      </w:r>
      <w:r w:rsidRPr="00EA4E7B">
        <w:rPr>
          <w:szCs w:val="22"/>
          <w:lang w:eastAsia="en-US"/>
        </w:rPr>
        <w:t xml:space="preserve">υπάρχοντες. </w:t>
      </w:r>
    </w:p>
    <w:p w14:paraId="2EFFF25C" w14:textId="77777777" w:rsidR="00D02F4A" w:rsidRDefault="00D02F4A" w:rsidP="003C7033">
      <w:pPr>
        <w:rPr>
          <w:szCs w:val="22"/>
          <w:lang w:eastAsia="en-US"/>
        </w:rPr>
      </w:pPr>
    </w:p>
    <w:p w14:paraId="4EA9E225" w14:textId="77777777" w:rsidR="00D02F4A" w:rsidRDefault="00D02F4A" w:rsidP="003C7033">
      <w:pPr>
        <w:rPr>
          <w:szCs w:val="22"/>
          <w:lang w:eastAsia="en-US"/>
        </w:rPr>
      </w:pPr>
    </w:p>
    <w:p w14:paraId="0DF14909" w14:textId="77777777" w:rsidR="00D02F4A" w:rsidRDefault="00D02F4A" w:rsidP="003C7033">
      <w:pPr>
        <w:rPr>
          <w:szCs w:val="22"/>
          <w:lang w:eastAsia="en-US"/>
        </w:rPr>
      </w:pPr>
    </w:p>
    <w:p w14:paraId="7BF947B4" w14:textId="77777777" w:rsidR="00C17727" w:rsidRDefault="00C17727" w:rsidP="003C7033">
      <w:pPr>
        <w:rPr>
          <w:szCs w:val="22"/>
          <w:lang w:eastAsia="en-US"/>
        </w:rPr>
      </w:pPr>
    </w:p>
    <w:p w14:paraId="3D53348A" w14:textId="264778E1" w:rsidR="006D0D82" w:rsidRDefault="006D0D82" w:rsidP="003C7033">
      <w:pPr>
        <w:rPr>
          <w:szCs w:val="22"/>
          <w:lang w:eastAsia="en-US"/>
        </w:rPr>
      </w:pPr>
    </w:p>
    <w:p w14:paraId="1EF50610" w14:textId="38F661BD" w:rsidR="00ED07C6" w:rsidRDefault="00ED07C6" w:rsidP="003C7033">
      <w:pPr>
        <w:rPr>
          <w:szCs w:val="22"/>
          <w:lang w:eastAsia="en-US"/>
        </w:rPr>
      </w:pPr>
    </w:p>
    <w:p w14:paraId="5F1065E7" w14:textId="13222B62" w:rsidR="00ED07C6" w:rsidRDefault="00ED07C6" w:rsidP="003C7033">
      <w:pPr>
        <w:rPr>
          <w:szCs w:val="22"/>
          <w:lang w:eastAsia="en-US"/>
        </w:rPr>
      </w:pPr>
    </w:p>
    <w:p w14:paraId="20E707A0" w14:textId="5A1C415E" w:rsidR="00ED07C6" w:rsidRDefault="00ED07C6" w:rsidP="003C7033">
      <w:pPr>
        <w:rPr>
          <w:szCs w:val="22"/>
          <w:lang w:eastAsia="en-US"/>
        </w:rPr>
      </w:pPr>
    </w:p>
    <w:p w14:paraId="09048E7D" w14:textId="77777777" w:rsidR="00ED07C6" w:rsidRDefault="00ED07C6" w:rsidP="003C7033">
      <w:pPr>
        <w:rPr>
          <w:szCs w:val="22"/>
          <w:lang w:eastAsia="en-US"/>
        </w:rPr>
      </w:pPr>
    </w:p>
    <w:p w14:paraId="505E5E6A" w14:textId="77777777" w:rsidR="006D0D82" w:rsidRDefault="006D0D82" w:rsidP="003C7033">
      <w:pPr>
        <w:rPr>
          <w:szCs w:val="22"/>
          <w:lang w:eastAsia="en-US"/>
        </w:rPr>
      </w:pPr>
    </w:p>
    <w:p w14:paraId="346A3AB8" w14:textId="3C136D8C" w:rsidR="006D0D82" w:rsidRPr="00A71200" w:rsidRDefault="006D0D82" w:rsidP="003C7033">
      <w:pPr>
        <w:rPr>
          <w:szCs w:val="22"/>
          <w:lang w:eastAsia="en-US"/>
        </w:rPr>
        <w:sectPr w:rsidR="006D0D82" w:rsidRPr="00A71200" w:rsidSect="00FF4F27">
          <w:headerReference w:type="even" r:id="rId33"/>
          <w:headerReference w:type="default" r:id="rId34"/>
          <w:type w:val="continuous"/>
          <w:pgSz w:w="11906" w:h="16838" w:code="9"/>
          <w:pgMar w:top="1418" w:right="1418" w:bottom="1418" w:left="1418" w:header="709" w:footer="709" w:gutter="0"/>
          <w:cols w:space="720"/>
          <w:docGrid w:linePitch="360"/>
        </w:sectPr>
      </w:pPr>
    </w:p>
    <w:p w14:paraId="6A5B868C" w14:textId="7B2DC325" w:rsidR="00A550A2" w:rsidRPr="00A71200" w:rsidRDefault="00A550A2" w:rsidP="00A550A2">
      <w:pPr>
        <w:pStyle w:val="Heading1"/>
        <w:numPr>
          <w:ilvl w:val="0"/>
          <w:numId w:val="0"/>
        </w:numPr>
      </w:pPr>
      <w:bookmarkStart w:id="92" w:name="_ΒΙΒΛΙΟΓΡΑΦΙΑ"/>
      <w:bookmarkStart w:id="93" w:name="_Toc147133994"/>
      <w:bookmarkEnd w:id="92"/>
      <w:r w:rsidRPr="008247B2">
        <w:lastRenderedPageBreak/>
        <w:t>ΒΙΒΛΙΟΓΡΑΦΙΑ</w:t>
      </w:r>
      <w:bookmarkEnd w:id="93"/>
    </w:p>
    <w:p w14:paraId="25A46AE3" w14:textId="77777777" w:rsidR="00720B98" w:rsidRPr="00A71200" w:rsidRDefault="00720B98" w:rsidP="00720B98">
      <w:pPr>
        <w:rPr>
          <w:lang w:eastAsia="en-US"/>
        </w:rPr>
      </w:pPr>
    </w:p>
    <w:p w14:paraId="1D47BBBF" w14:textId="4490D49F" w:rsidR="00660D41" w:rsidRPr="00CF1EC9" w:rsidRDefault="00660D41" w:rsidP="00B36AE7">
      <w:pPr>
        <w:spacing w:after="0" w:line="240" w:lineRule="auto"/>
        <w:jc w:val="left"/>
        <w:rPr>
          <w:szCs w:val="22"/>
          <w:lang w:val="en-US"/>
        </w:rPr>
      </w:pPr>
      <w:r w:rsidRPr="00CF1EC9">
        <w:rPr>
          <w:szCs w:val="22"/>
        </w:rPr>
        <w:t xml:space="preserve">[1] </w:t>
      </w:r>
      <w:r w:rsidR="003B1FA9" w:rsidRPr="00CF1EC9">
        <w:rPr>
          <w:szCs w:val="22"/>
        </w:rPr>
        <w:t xml:space="preserve">“Τι Είναι η Μηχανική Μάθηση; | Ορισμός, Τύποι Και Παραδείγματα | SAP Insights.” </w:t>
      </w:r>
      <w:r w:rsidR="003B1FA9" w:rsidRPr="00CF1EC9">
        <w:rPr>
          <w:i/>
          <w:iCs/>
          <w:szCs w:val="22"/>
          <w:lang w:val="en-US"/>
        </w:rPr>
        <w:t>SAP</w:t>
      </w:r>
      <w:r w:rsidR="003B1FA9" w:rsidRPr="00CF1EC9">
        <w:rPr>
          <w:szCs w:val="22"/>
          <w:lang w:val="en-US"/>
        </w:rPr>
        <w:t>, https://www.sap.com/greece/products/artificial-intelligence/what-is-machine-learning.html. Accessed 30 Sept. 2023.</w:t>
      </w:r>
    </w:p>
    <w:p w14:paraId="0339BCB2" w14:textId="77777777" w:rsidR="00B36AE7" w:rsidRPr="00CF1EC9" w:rsidRDefault="00B36AE7" w:rsidP="00B36AE7">
      <w:pPr>
        <w:spacing w:after="0" w:line="240" w:lineRule="auto"/>
        <w:jc w:val="left"/>
        <w:rPr>
          <w:szCs w:val="22"/>
          <w:lang w:val="en-US"/>
        </w:rPr>
      </w:pPr>
    </w:p>
    <w:p w14:paraId="4E2297B4" w14:textId="39B08952" w:rsidR="00B36AE7" w:rsidRPr="00A71200" w:rsidRDefault="00660D41" w:rsidP="00B36AE7">
      <w:pPr>
        <w:spacing w:after="0" w:line="240" w:lineRule="auto"/>
        <w:jc w:val="left"/>
        <w:rPr>
          <w:szCs w:val="22"/>
          <w:lang w:val="en-US"/>
        </w:rPr>
      </w:pPr>
      <w:r w:rsidRPr="00CF1EC9">
        <w:rPr>
          <w:szCs w:val="22"/>
          <w:lang w:val="en-US"/>
        </w:rPr>
        <w:t>[</w:t>
      </w:r>
      <w:r w:rsidR="00C875BF" w:rsidRPr="00CF1EC9">
        <w:rPr>
          <w:szCs w:val="22"/>
          <w:lang w:val="en-US"/>
        </w:rPr>
        <w:t>2</w:t>
      </w:r>
      <w:r w:rsidRPr="00CF1EC9">
        <w:rPr>
          <w:szCs w:val="22"/>
          <w:lang w:val="en-US"/>
        </w:rPr>
        <w:t xml:space="preserve">] </w:t>
      </w:r>
      <w:r w:rsidR="00B36AE7" w:rsidRPr="00CF1EC9">
        <w:rPr>
          <w:szCs w:val="22"/>
          <w:lang w:val="en-US"/>
        </w:rPr>
        <w:t xml:space="preserve">“Dialogflow Documentation  |  Google Cloud.” </w:t>
      </w:r>
      <w:r w:rsidR="00B36AE7" w:rsidRPr="00CF1EC9">
        <w:rPr>
          <w:i/>
          <w:iCs/>
          <w:szCs w:val="22"/>
          <w:lang w:val="en-US"/>
        </w:rPr>
        <w:t>Google Cloud</w:t>
      </w:r>
      <w:r w:rsidR="00B36AE7" w:rsidRPr="00CF1EC9">
        <w:rPr>
          <w:szCs w:val="22"/>
          <w:lang w:val="en-US"/>
        </w:rPr>
        <w:t xml:space="preserve">, </w:t>
      </w:r>
      <w:hyperlink r:id="rId35" w:history="1">
        <w:r w:rsidR="00B36AE7" w:rsidRPr="00CF1EC9">
          <w:rPr>
            <w:rStyle w:val="Hyperlink"/>
            <w:szCs w:val="22"/>
            <w:lang w:val="en-US"/>
          </w:rPr>
          <w:t xml:space="preserve">https://cloud.google.com/dialogflow/docs. </w:t>
        </w:r>
        <w:r w:rsidR="00B36AE7" w:rsidRPr="00A71200">
          <w:rPr>
            <w:rStyle w:val="Hyperlink"/>
            <w:szCs w:val="22"/>
            <w:lang w:val="en-US"/>
          </w:rPr>
          <w:t>Accessed 30 Sept. 2023</w:t>
        </w:r>
      </w:hyperlink>
      <w:r w:rsidR="00B36AE7" w:rsidRPr="00A71200">
        <w:rPr>
          <w:szCs w:val="22"/>
          <w:lang w:val="en-US"/>
        </w:rPr>
        <w:t>.</w:t>
      </w:r>
    </w:p>
    <w:p w14:paraId="49685ACD" w14:textId="77777777" w:rsidR="00B36AE7" w:rsidRPr="00A71200" w:rsidRDefault="00B36AE7" w:rsidP="00B36AE7">
      <w:pPr>
        <w:spacing w:after="0" w:line="240" w:lineRule="auto"/>
        <w:jc w:val="left"/>
        <w:rPr>
          <w:szCs w:val="22"/>
          <w:lang w:val="en-US"/>
        </w:rPr>
      </w:pPr>
    </w:p>
    <w:p w14:paraId="45B833FF" w14:textId="4D5B44DE" w:rsidR="00660D41" w:rsidRPr="00A71200" w:rsidRDefault="00B36AE7" w:rsidP="00B36AE7">
      <w:pPr>
        <w:spacing w:after="0" w:line="240" w:lineRule="auto"/>
        <w:jc w:val="left"/>
        <w:rPr>
          <w:szCs w:val="22"/>
          <w:lang w:val="en-US"/>
        </w:rPr>
      </w:pPr>
      <w:r w:rsidRPr="00CF1EC9">
        <w:rPr>
          <w:szCs w:val="22"/>
          <w:lang w:val="en-US"/>
        </w:rPr>
        <w:t xml:space="preserve">[3] Forogh, Parwiz. </w:t>
      </w:r>
      <w:r w:rsidRPr="00CF1EC9">
        <w:rPr>
          <w:i/>
          <w:iCs/>
          <w:szCs w:val="22"/>
          <w:lang w:val="en-US"/>
        </w:rPr>
        <w:t>How to Build Chatbot with Google DialogFlow</w:t>
      </w:r>
      <w:r w:rsidRPr="00CF1EC9">
        <w:rPr>
          <w:szCs w:val="22"/>
          <w:lang w:val="en-US"/>
        </w:rPr>
        <w:t xml:space="preserve">. https://www.udemy.com/course/how-to-build-chatbot-with-google-dialogflow/. </w:t>
      </w:r>
      <w:r w:rsidRPr="00A71200">
        <w:rPr>
          <w:szCs w:val="22"/>
          <w:lang w:val="en-US"/>
        </w:rPr>
        <w:t>Accessed 30 Sept. 2023.</w:t>
      </w:r>
    </w:p>
    <w:p w14:paraId="416DDA94" w14:textId="2E67491E" w:rsidR="005C7C24" w:rsidRPr="00A71200" w:rsidRDefault="005C7C24" w:rsidP="00B36AE7">
      <w:pPr>
        <w:spacing w:after="0" w:line="240" w:lineRule="auto"/>
        <w:jc w:val="left"/>
        <w:rPr>
          <w:szCs w:val="22"/>
          <w:lang w:val="en-US"/>
        </w:rPr>
      </w:pPr>
    </w:p>
    <w:p w14:paraId="4B6CC636" w14:textId="47E792A7" w:rsidR="005C7C24" w:rsidRPr="00CF1EC9" w:rsidRDefault="005C7C24" w:rsidP="00B36AE7">
      <w:pPr>
        <w:spacing w:after="0" w:line="240" w:lineRule="auto"/>
        <w:jc w:val="left"/>
        <w:rPr>
          <w:szCs w:val="22"/>
          <w:lang w:val="en-US"/>
        </w:rPr>
      </w:pPr>
      <w:r w:rsidRPr="00CF1EC9">
        <w:rPr>
          <w:szCs w:val="22"/>
          <w:lang w:val="en-US"/>
        </w:rPr>
        <w:t xml:space="preserve">[4] Burns, et al. “What Is Artificial Intelligence and How Does AI Work? TechTarget.” </w:t>
      </w:r>
      <w:r w:rsidRPr="00CF1EC9">
        <w:rPr>
          <w:i/>
          <w:iCs/>
          <w:szCs w:val="22"/>
          <w:lang w:val="en-US"/>
        </w:rPr>
        <w:t>Enterprise AI</w:t>
      </w:r>
      <w:r w:rsidRPr="00CF1EC9">
        <w:rPr>
          <w:szCs w:val="22"/>
          <w:lang w:val="en-US"/>
        </w:rPr>
        <w:t xml:space="preserve">, TechTarget, 10 July 2023, </w:t>
      </w:r>
      <w:hyperlink r:id="rId36" w:history="1">
        <w:r w:rsidR="00420E59" w:rsidRPr="00CF1EC9">
          <w:rPr>
            <w:rStyle w:val="Hyperlink"/>
            <w:szCs w:val="22"/>
            <w:lang w:val="en-US"/>
          </w:rPr>
          <w:t>https://www.techtarget.com/searchenterpriseai/definition/AI-Artificial-Intelligence</w:t>
        </w:r>
      </w:hyperlink>
      <w:r w:rsidRPr="00CF1EC9">
        <w:rPr>
          <w:szCs w:val="22"/>
          <w:lang w:val="en-US"/>
        </w:rPr>
        <w:t>.</w:t>
      </w:r>
    </w:p>
    <w:p w14:paraId="1518E80B" w14:textId="47D625FB" w:rsidR="00420E59" w:rsidRPr="00CF1EC9" w:rsidRDefault="00420E59" w:rsidP="00B36AE7">
      <w:pPr>
        <w:spacing w:after="0" w:line="240" w:lineRule="auto"/>
        <w:jc w:val="left"/>
        <w:rPr>
          <w:szCs w:val="22"/>
          <w:lang w:val="en-US"/>
        </w:rPr>
      </w:pPr>
    </w:p>
    <w:p w14:paraId="7D7BEB3E" w14:textId="45CFFE69" w:rsidR="00420E59" w:rsidRPr="00CF1EC9" w:rsidRDefault="00420E59" w:rsidP="00B36AE7">
      <w:pPr>
        <w:spacing w:after="0" w:line="240" w:lineRule="auto"/>
        <w:jc w:val="left"/>
        <w:rPr>
          <w:szCs w:val="22"/>
          <w:lang w:val="en-US"/>
        </w:rPr>
      </w:pPr>
      <w:r w:rsidRPr="00CF1EC9">
        <w:rPr>
          <w:szCs w:val="22"/>
          <w:lang w:val="en-US"/>
        </w:rPr>
        <w:t xml:space="preserve">[5] Burns, et al. “What Is Artificial Intelligence and How Does AI Work? TechTarget.” </w:t>
      </w:r>
      <w:r w:rsidRPr="00CF1EC9">
        <w:rPr>
          <w:i/>
          <w:iCs/>
          <w:szCs w:val="22"/>
          <w:lang w:val="en-US"/>
        </w:rPr>
        <w:t>Enterprise AI</w:t>
      </w:r>
      <w:r w:rsidRPr="00CF1EC9">
        <w:rPr>
          <w:szCs w:val="22"/>
          <w:lang w:val="en-US"/>
        </w:rPr>
        <w:t xml:space="preserve">, TechTarget, 10 July 2023, </w:t>
      </w:r>
      <w:hyperlink r:id="rId37" w:history="1">
        <w:r w:rsidR="00565E01" w:rsidRPr="00CF1EC9">
          <w:rPr>
            <w:rStyle w:val="Hyperlink"/>
            <w:szCs w:val="22"/>
            <w:lang w:val="en-US"/>
          </w:rPr>
          <w:t>https://www.techtarget.com/searchenterpriseai/definition/AI-Artificial-Intelligence</w:t>
        </w:r>
      </w:hyperlink>
      <w:r w:rsidRPr="00CF1EC9">
        <w:rPr>
          <w:szCs w:val="22"/>
          <w:lang w:val="en-US"/>
        </w:rPr>
        <w:t>.</w:t>
      </w:r>
    </w:p>
    <w:p w14:paraId="45895DA1" w14:textId="6A4F2DDE" w:rsidR="00565E01" w:rsidRPr="00CF1EC9" w:rsidRDefault="00565E01" w:rsidP="00B36AE7">
      <w:pPr>
        <w:spacing w:after="0" w:line="240" w:lineRule="auto"/>
        <w:jc w:val="left"/>
        <w:rPr>
          <w:szCs w:val="22"/>
          <w:lang w:val="en-US"/>
        </w:rPr>
      </w:pPr>
    </w:p>
    <w:p w14:paraId="7A9F833F" w14:textId="15A7132C" w:rsidR="00565E01" w:rsidRDefault="00565E01" w:rsidP="00B36AE7">
      <w:pPr>
        <w:spacing w:after="0" w:line="240" w:lineRule="auto"/>
        <w:jc w:val="left"/>
        <w:rPr>
          <w:szCs w:val="22"/>
          <w:lang w:val="en-US"/>
        </w:rPr>
      </w:pPr>
      <w:r w:rsidRPr="00CF1EC9">
        <w:rPr>
          <w:szCs w:val="22"/>
          <w:lang w:val="en-US"/>
        </w:rPr>
        <w:t xml:space="preserve">[6] Burns, et al. “What Is Artificial Intelligence and How Does AI Work? TechTarget.” </w:t>
      </w:r>
      <w:r w:rsidRPr="00CF1EC9">
        <w:rPr>
          <w:i/>
          <w:iCs/>
          <w:szCs w:val="22"/>
          <w:lang w:val="en-US"/>
        </w:rPr>
        <w:t>Enterprise AI</w:t>
      </w:r>
      <w:r w:rsidRPr="00CF1EC9">
        <w:rPr>
          <w:szCs w:val="22"/>
          <w:lang w:val="en-US"/>
        </w:rPr>
        <w:t xml:space="preserve">, TechTarget, 10 July 2023, </w:t>
      </w:r>
      <w:hyperlink r:id="rId38" w:history="1">
        <w:r w:rsidR="00C23169" w:rsidRPr="006E0054">
          <w:rPr>
            <w:rStyle w:val="Hyperlink"/>
            <w:szCs w:val="22"/>
            <w:lang w:val="en-US"/>
          </w:rPr>
          <w:t>https://www.techtarget.com/searchenterpriseai/definition/AI-Artificial-Intelligence</w:t>
        </w:r>
      </w:hyperlink>
      <w:r w:rsidRPr="00CF1EC9">
        <w:rPr>
          <w:szCs w:val="22"/>
          <w:lang w:val="en-US"/>
        </w:rPr>
        <w:t>.</w:t>
      </w:r>
    </w:p>
    <w:p w14:paraId="11D6A2F4" w14:textId="673C12C8" w:rsidR="00C23169" w:rsidRDefault="00C23169" w:rsidP="00B36AE7">
      <w:pPr>
        <w:spacing w:after="0" w:line="240" w:lineRule="auto"/>
        <w:jc w:val="left"/>
        <w:rPr>
          <w:szCs w:val="22"/>
          <w:lang w:val="en-US"/>
        </w:rPr>
      </w:pPr>
    </w:p>
    <w:p w14:paraId="40E8D035" w14:textId="03A68717" w:rsidR="002C3A2B" w:rsidRPr="000952C5" w:rsidRDefault="00C23169" w:rsidP="002C3A2B">
      <w:pPr>
        <w:spacing w:after="0" w:line="240" w:lineRule="auto"/>
        <w:jc w:val="left"/>
        <w:rPr>
          <w:szCs w:val="22"/>
          <w:lang w:val="en-US"/>
        </w:rPr>
      </w:pPr>
      <w:r w:rsidRPr="000952C5">
        <w:rPr>
          <w:szCs w:val="22"/>
          <w:lang w:val="en-US"/>
        </w:rPr>
        <w:t xml:space="preserve">[7] </w:t>
      </w:r>
      <w:r w:rsidR="002C3A2B" w:rsidRPr="000952C5">
        <w:rPr>
          <w:szCs w:val="22"/>
          <w:lang w:val="en-US"/>
        </w:rPr>
        <w:t xml:space="preserve">“What Is Deep Learning? | IBM.” </w:t>
      </w:r>
      <w:r w:rsidR="002C3A2B" w:rsidRPr="000952C5">
        <w:rPr>
          <w:i/>
          <w:iCs/>
          <w:szCs w:val="22"/>
          <w:lang w:val="en-US"/>
        </w:rPr>
        <w:t>IBM - United States</w:t>
      </w:r>
      <w:r w:rsidR="002C3A2B" w:rsidRPr="000952C5">
        <w:rPr>
          <w:szCs w:val="22"/>
          <w:lang w:val="en-US"/>
        </w:rPr>
        <w:t>, https://www.ibm.com/topics/deep-learning. Accessed 30 Sept. 2023.</w:t>
      </w:r>
    </w:p>
    <w:p w14:paraId="26993C5F" w14:textId="5FADD922" w:rsidR="002C3A2B" w:rsidRPr="000952C5" w:rsidRDefault="002C3A2B" w:rsidP="002C3A2B">
      <w:pPr>
        <w:spacing w:after="0" w:line="240" w:lineRule="auto"/>
        <w:jc w:val="left"/>
        <w:rPr>
          <w:szCs w:val="22"/>
          <w:lang w:val="en-US"/>
        </w:rPr>
      </w:pPr>
    </w:p>
    <w:p w14:paraId="7FE9DB79" w14:textId="49785F72" w:rsidR="002C3A2B" w:rsidRPr="00A71200" w:rsidRDefault="002C3A2B" w:rsidP="002C3A2B">
      <w:pPr>
        <w:spacing w:after="0" w:line="240" w:lineRule="auto"/>
        <w:jc w:val="left"/>
        <w:rPr>
          <w:szCs w:val="22"/>
          <w:lang w:val="en-US"/>
        </w:rPr>
      </w:pPr>
      <w:r w:rsidRPr="000952C5">
        <w:rPr>
          <w:szCs w:val="22"/>
          <w:lang w:val="en-US"/>
        </w:rPr>
        <w:t xml:space="preserve">[8] “What Are Convolutional Neural Networks?  | IBM.” </w:t>
      </w:r>
      <w:r w:rsidRPr="000952C5">
        <w:rPr>
          <w:i/>
          <w:iCs/>
          <w:szCs w:val="22"/>
          <w:lang w:val="en-US"/>
        </w:rPr>
        <w:t>IBM - United States</w:t>
      </w:r>
      <w:r w:rsidRPr="000952C5">
        <w:rPr>
          <w:szCs w:val="22"/>
          <w:lang w:val="en-US"/>
        </w:rPr>
        <w:t xml:space="preserve">, https://www.ibm.com/topics/convolutional-neural-networks. </w:t>
      </w:r>
      <w:r w:rsidRPr="00A71200">
        <w:rPr>
          <w:szCs w:val="22"/>
          <w:lang w:val="en-US"/>
        </w:rPr>
        <w:t>Accessed 1 Oct. 2023.</w:t>
      </w:r>
    </w:p>
    <w:p w14:paraId="29F283DD" w14:textId="57B97AE4" w:rsidR="001702D7" w:rsidRPr="00A71200" w:rsidRDefault="001702D7" w:rsidP="002C3A2B">
      <w:pPr>
        <w:spacing w:after="0" w:line="240" w:lineRule="auto"/>
        <w:jc w:val="left"/>
        <w:rPr>
          <w:szCs w:val="22"/>
          <w:lang w:val="en-US"/>
        </w:rPr>
      </w:pPr>
    </w:p>
    <w:p w14:paraId="143AC3CB" w14:textId="77777777" w:rsidR="001702D7" w:rsidRPr="000952C5" w:rsidRDefault="001702D7" w:rsidP="001702D7">
      <w:pPr>
        <w:spacing w:after="0" w:line="240" w:lineRule="auto"/>
        <w:jc w:val="left"/>
        <w:rPr>
          <w:szCs w:val="22"/>
          <w:lang w:val="en-US"/>
        </w:rPr>
      </w:pPr>
      <w:r w:rsidRPr="000952C5">
        <w:rPr>
          <w:szCs w:val="22"/>
          <w:lang w:val="en-US"/>
        </w:rPr>
        <w:t xml:space="preserve">[9] Maxime. “What Is a Transformer?. An Introduction to Transformers And… | by Maxime | Inside Machine Learning | Medium.” </w:t>
      </w:r>
      <w:r w:rsidRPr="000952C5">
        <w:rPr>
          <w:i/>
          <w:iCs/>
          <w:szCs w:val="22"/>
          <w:lang w:val="en-US"/>
        </w:rPr>
        <w:t>Medium</w:t>
      </w:r>
      <w:r w:rsidRPr="000952C5">
        <w:rPr>
          <w:szCs w:val="22"/>
          <w:lang w:val="en-US"/>
        </w:rPr>
        <w:t>, Inside Machine learning, 4 Jan. 2019, https://medium.com/inside-machine-learning/what-is-a-transformer-d07dd1fbec04.</w:t>
      </w:r>
    </w:p>
    <w:p w14:paraId="01AC7338" w14:textId="7B4A3A13" w:rsidR="001702D7" w:rsidRPr="000952C5" w:rsidRDefault="001702D7" w:rsidP="002C3A2B">
      <w:pPr>
        <w:spacing w:after="0" w:line="240" w:lineRule="auto"/>
        <w:jc w:val="left"/>
        <w:rPr>
          <w:szCs w:val="22"/>
          <w:lang w:val="en-US"/>
        </w:rPr>
      </w:pPr>
    </w:p>
    <w:p w14:paraId="37C7DEEA" w14:textId="14621485" w:rsidR="00763BBB" w:rsidRPr="00A71200" w:rsidRDefault="00763BBB" w:rsidP="00763BBB">
      <w:pPr>
        <w:spacing w:after="0" w:line="240" w:lineRule="auto"/>
        <w:jc w:val="left"/>
        <w:rPr>
          <w:szCs w:val="22"/>
          <w:lang w:val="en-US"/>
        </w:rPr>
      </w:pPr>
      <w:r w:rsidRPr="000952C5">
        <w:rPr>
          <w:szCs w:val="22"/>
          <w:lang w:val="en-US"/>
        </w:rPr>
        <w:t xml:space="preserve">[10] “GPT-3 vs. BERT - Which Is Best? This Article Compares Both in Depth.” </w:t>
      </w:r>
      <w:r w:rsidRPr="000952C5">
        <w:rPr>
          <w:i/>
          <w:iCs/>
          <w:szCs w:val="22"/>
          <w:lang w:val="en-US"/>
        </w:rPr>
        <w:t>SoftTeco - Custom Software Development Company</w:t>
      </w:r>
      <w:r w:rsidRPr="000952C5">
        <w:rPr>
          <w:szCs w:val="22"/>
          <w:lang w:val="en-US"/>
        </w:rPr>
        <w:t xml:space="preserve">, SoftTeco, https://softteco.com/blog/bert-vs-chatgpt. </w:t>
      </w:r>
      <w:r w:rsidRPr="00A71200">
        <w:rPr>
          <w:szCs w:val="22"/>
          <w:lang w:val="en-US"/>
        </w:rPr>
        <w:t>Accessed 1 Oct. 2023.</w:t>
      </w:r>
    </w:p>
    <w:p w14:paraId="11B9E1F9" w14:textId="2C72563A" w:rsidR="000952C5" w:rsidRPr="00A71200" w:rsidRDefault="000952C5" w:rsidP="00763BBB">
      <w:pPr>
        <w:spacing w:after="0" w:line="240" w:lineRule="auto"/>
        <w:jc w:val="left"/>
        <w:rPr>
          <w:szCs w:val="22"/>
          <w:lang w:val="en-US"/>
        </w:rPr>
      </w:pPr>
    </w:p>
    <w:p w14:paraId="43ADA0A7" w14:textId="77777777" w:rsidR="000952C5" w:rsidRPr="000952C5" w:rsidRDefault="000952C5" w:rsidP="000952C5">
      <w:pPr>
        <w:spacing w:after="0" w:line="240" w:lineRule="auto"/>
        <w:jc w:val="left"/>
        <w:rPr>
          <w:szCs w:val="22"/>
          <w:lang w:val="en-US"/>
        </w:rPr>
      </w:pPr>
      <w:r w:rsidRPr="000952C5">
        <w:rPr>
          <w:szCs w:val="22"/>
          <w:lang w:val="en-US"/>
        </w:rPr>
        <w:t xml:space="preserve">[11] “Choosing a Chatbot Development Tool | IEEE Journals &amp; Magazine | IEEE Xplore.” </w:t>
      </w:r>
      <w:r w:rsidRPr="000952C5">
        <w:rPr>
          <w:i/>
          <w:iCs/>
          <w:szCs w:val="22"/>
          <w:lang w:val="en-US"/>
        </w:rPr>
        <w:t>IEEE Xplore</w:t>
      </w:r>
      <w:r w:rsidRPr="000952C5">
        <w:rPr>
          <w:szCs w:val="22"/>
          <w:lang w:val="en-US"/>
        </w:rPr>
        <w:t>, https://ieeexplore.ieee.org/abstract/document/9364349. Accessed 1 Oct. 2023.</w:t>
      </w:r>
    </w:p>
    <w:p w14:paraId="3962AEAF" w14:textId="76F8F08B" w:rsidR="000952C5" w:rsidRPr="000952C5" w:rsidRDefault="000952C5" w:rsidP="00763BBB">
      <w:pPr>
        <w:spacing w:after="0" w:line="240" w:lineRule="auto"/>
        <w:jc w:val="left"/>
        <w:rPr>
          <w:sz w:val="24"/>
          <w:lang w:val="en-US"/>
        </w:rPr>
      </w:pPr>
    </w:p>
    <w:p w14:paraId="69A2DF44" w14:textId="09BF9126" w:rsidR="00763BBB" w:rsidRPr="000952C5" w:rsidRDefault="00763BBB" w:rsidP="002C3A2B">
      <w:pPr>
        <w:spacing w:after="0" w:line="240" w:lineRule="auto"/>
        <w:jc w:val="left"/>
        <w:rPr>
          <w:sz w:val="24"/>
          <w:lang w:val="en-US"/>
        </w:rPr>
      </w:pPr>
    </w:p>
    <w:p w14:paraId="2B6FD847" w14:textId="4995B940" w:rsidR="002C3A2B" w:rsidRPr="001702D7" w:rsidRDefault="002C3A2B" w:rsidP="002C3A2B">
      <w:pPr>
        <w:spacing w:after="0" w:line="240" w:lineRule="auto"/>
        <w:jc w:val="left"/>
        <w:rPr>
          <w:sz w:val="24"/>
          <w:lang w:val="en-US"/>
        </w:rPr>
      </w:pPr>
    </w:p>
    <w:p w14:paraId="3811BB8D" w14:textId="4E989C39" w:rsidR="0013566A" w:rsidRPr="008247B2" w:rsidRDefault="0013566A" w:rsidP="002C3A2B">
      <w:pPr>
        <w:spacing w:after="0" w:line="240" w:lineRule="auto"/>
        <w:jc w:val="left"/>
        <w:rPr>
          <w:lang w:val="en-US"/>
        </w:rPr>
      </w:pPr>
    </w:p>
    <w:p w14:paraId="713F0378" w14:textId="77777777" w:rsidR="0013566A" w:rsidRDefault="0013566A" w:rsidP="0013566A">
      <w:pPr>
        <w:pStyle w:val="Heading1"/>
        <w:numPr>
          <w:ilvl w:val="0"/>
          <w:numId w:val="0"/>
        </w:numPr>
        <w:ind w:left="432" w:hanging="432"/>
        <w:rPr>
          <w:szCs w:val="28"/>
          <w:lang w:val="en-US"/>
        </w:rPr>
      </w:pPr>
    </w:p>
    <w:p w14:paraId="66471D28" w14:textId="2A0DDF5F" w:rsidR="0013566A" w:rsidRPr="0013566A" w:rsidRDefault="0013566A" w:rsidP="0013566A">
      <w:pPr>
        <w:rPr>
          <w:lang w:val="en-US" w:eastAsia="en-US"/>
        </w:rPr>
        <w:sectPr w:rsidR="0013566A" w:rsidRPr="0013566A" w:rsidSect="00FF4F27">
          <w:headerReference w:type="even" r:id="rId39"/>
          <w:headerReference w:type="default" r:id="rId40"/>
          <w:type w:val="continuous"/>
          <w:pgSz w:w="11906" w:h="16838" w:code="9"/>
          <w:pgMar w:top="1418" w:right="1418" w:bottom="1418" w:left="1418" w:header="709" w:footer="709" w:gutter="0"/>
          <w:cols w:space="720"/>
          <w:docGrid w:linePitch="360"/>
        </w:sectPr>
      </w:pPr>
    </w:p>
    <w:p w14:paraId="513677B3" w14:textId="63FEED91" w:rsidR="009A13B1" w:rsidRPr="008247B2" w:rsidRDefault="00E83F26" w:rsidP="006A4DBA">
      <w:pPr>
        <w:pStyle w:val="Appendix"/>
        <w:numPr>
          <w:ilvl w:val="0"/>
          <w:numId w:val="3"/>
        </w:numPr>
      </w:pPr>
      <w:bookmarkStart w:id="94" w:name="_Toc147133995"/>
      <w:r w:rsidRPr="008247B2">
        <w:lastRenderedPageBreak/>
        <w:t xml:space="preserve">: </w:t>
      </w:r>
      <w:r w:rsidR="00A15B7F">
        <w:t xml:space="preserve">ΚΩΔΙΚΑΣ </w:t>
      </w:r>
      <w:r w:rsidR="00A15B7F">
        <w:rPr>
          <w:lang w:val="en-US"/>
        </w:rPr>
        <w:t>SCRAPPER</w:t>
      </w:r>
      <w:bookmarkEnd w:id="94"/>
    </w:p>
    <w:p w14:paraId="1E4266E2" w14:textId="72467A15" w:rsidR="00EB0D81" w:rsidRPr="00647BA1" w:rsidRDefault="00AD751E" w:rsidP="00AD751E">
      <w:r>
        <w:t xml:space="preserve">Παρακάτω φαίνεται αναλυτικά ο κώδικας του </w:t>
      </w:r>
      <w:r w:rsidRPr="00187B87">
        <w:rPr>
          <w:i/>
          <w:iCs/>
          <w:lang w:val="en-US"/>
        </w:rPr>
        <w:t>scrapper</w:t>
      </w:r>
      <w:r w:rsidRPr="00AD751E">
        <w:t xml:space="preserve"> </w:t>
      </w:r>
      <w:r>
        <w:t>για την άντληση των πληροφοριών των μαθημάτων της σχολής και η τοποθέτησή τους στην βάση δεδομένων.</w:t>
      </w:r>
    </w:p>
    <w:p w14:paraId="7471B6E1" w14:textId="3F21A261" w:rsidR="00EB0D81" w:rsidRDefault="00EB0D81" w:rsidP="00B63821">
      <w:pPr>
        <w:pStyle w:val="Header"/>
        <w:rPr>
          <w:rStyle w:val="Hyperlink"/>
        </w:rPr>
      </w:pPr>
    </w:p>
    <w:p w14:paraId="085F2B8C" w14:textId="58A6FCAF" w:rsidR="00A24CD1" w:rsidRDefault="00BC3167" w:rsidP="00BC3167">
      <w:pPr>
        <w:pStyle w:val="Header"/>
        <w:rPr>
          <w:rStyle w:val="Hyperlink"/>
        </w:rPr>
      </w:pPr>
      <w:r>
        <w:rPr>
          <w:rStyle w:val="Hyperlink"/>
          <w:noProof/>
        </w:rPr>
        <w:drawing>
          <wp:inline distT="0" distB="0" distL="0" distR="0" wp14:anchorId="3FE04AA2" wp14:editId="4D1E37D2">
            <wp:extent cx="5753100" cy="404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044950"/>
                    </a:xfrm>
                    <a:prstGeom prst="rect">
                      <a:avLst/>
                    </a:prstGeom>
                    <a:noFill/>
                    <a:ln>
                      <a:noFill/>
                    </a:ln>
                  </pic:spPr>
                </pic:pic>
              </a:graphicData>
            </a:graphic>
          </wp:inline>
        </w:drawing>
      </w:r>
    </w:p>
    <w:p w14:paraId="1938B61F" w14:textId="1354ECA9" w:rsidR="00BC3167" w:rsidRPr="00E81ECD" w:rsidRDefault="00E81ECD" w:rsidP="00BC3167">
      <w:pPr>
        <w:pStyle w:val="Header"/>
        <w:jc w:val="center"/>
        <w:rPr>
          <w:lang w:val="en-US"/>
        </w:rPr>
      </w:pPr>
      <w:r w:rsidRPr="00E81ECD">
        <w:t xml:space="preserve">Εικόνα </w:t>
      </w:r>
      <w:r w:rsidRPr="00E81ECD">
        <w:rPr>
          <w:lang w:val="en-US"/>
        </w:rPr>
        <w:t>Python Scrapper</w:t>
      </w:r>
      <w:r>
        <w:rPr>
          <w:lang w:val="en-US"/>
        </w:rPr>
        <w:t xml:space="preserve"> (1)</w:t>
      </w:r>
    </w:p>
    <w:p w14:paraId="35D4B986" w14:textId="3CDE0925" w:rsidR="00B76BF0" w:rsidRDefault="00B76BF0" w:rsidP="00BC3167">
      <w:pPr>
        <w:pStyle w:val="Header"/>
        <w:jc w:val="center"/>
        <w:rPr>
          <w:i/>
          <w:iCs/>
          <w:lang w:val="en-US"/>
        </w:rPr>
      </w:pPr>
    </w:p>
    <w:p w14:paraId="2D11A483" w14:textId="18E107CA" w:rsidR="00B76BF0" w:rsidRDefault="00B76BF0" w:rsidP="00BC3167">
      <w:pPr>
        <w:pStyle w:val="Header"/>
        <w:jc w:val="center"/>
        <w:rPr>
          <w:i/>
          <w:iCs/>
          <w:lang w:val="en-US"/>
        </w:rPr>
      </w:pPr>
    </w:p>
    <w:p w14:paraId="65D2B4E5" w14:textId="5F729253" w:rsidR="00B76BF0" w:rsidRDefault="00B76BF0" w:rsidP="00332C16">
      <w:pPr>
        <w:pStyle w:val="Header"/>
        <w:rPr>
          <w:i/>
          <w:iCs/>
          <w:lang w:val="en-US"/>
        </w:rPr>
      </w:pPr>
    </w:p>
    <w:p w14:paraId="496471E3" w14:textId="32206331" w:rsidR="00B76BF0" w:rsidRDefault="00B76BF0" w:rsidP="00B76BF0">
      <w:pPr>
        <w:pStyle w:val="Header"/>
        <w:jc w:val="center"/>
        <w:rPr>
          <w:rStyle w:val="Hyperlink"/>
        </w:rPr>
      </w:pPr>
      <w:r>
        <w:rPr>
          <w:i/>
          <w:iCs/>
          <w:noProof/>
          <w:lang w:val="en-US"/>
        </w:rPr>
        <w:lastRenderedPageBreak/>
        <w:drawing>
          <wp:inline distT="0" distB="0" distL="0" distR="0" wp14:anchorId="0C77BF4C" wp14:editId="408D2E6A">
            <wp:extent cx="6224270" cy="3249537"/>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55496" cy="3265839"/>
                    </a:xfrm>
                    <a:prstGeom prst="rect">
                      <a:avLst/>
                    </a:prstGeom>
                    <a:noFill/>
                    <a:ln>
                      <a:noFill/>
                    </a:ln>
                  </pic:spPr>
                </pic:pic>
              </a:graphicData>
            </a:graphic>
          </wp:inline>
        </w:drawing>
      </w:r>
    </w:p>
    <w:p w14:paraId="529EF394" w14:textId="2440F48E" w:rsidR="00B76BF0" w:rsidRDefault="00E81ECD" w:rsidP="00B76BF0">
      <w:pPr>
        <w:pStyle w:val="Header"/>
        <w:jc w:val="center"/>
        <w:rPr>
          <w:lang w:val="en-US"/>
        </w:rPr>
      </w:pPr>
      <w:r w:rsidRPr="00E81ECD">
        <w:t xml:space="preserve">Εικόνα </w:t>
      </w:r>
      <w:r w:rsidRPr="00E81ECD">
        <w:rPr>
          <w:lang w:val="en-US"/>
        </w:rPr>
        <w:t>Python Scrapper</w:t>
      </w:r>
      <w:r>
        <w:rPr>
          <w:lang w:val="en-US"/>
        </w:rPr>
        <w:t xml:space="preserve"> (2)</w:t>
      </w:r>
    </w:p>
    <w:p w14:paraId="6AF2A9B3" w14:textId="77777777" w:rsidR="00E81ECD" w:rsidRDefault="00E81ECD" w:rsidP="00B76BF0">
      <w:pPr>
        <w:pStyle w:val="Header"/>
        <w:jc w:val="center"/>
        <w:rPr>
          <w:i/>
          <w:iCs/>
          <w:lang w:val="en-US"/>
        </w:rPr>
      </w:pPr>
    </w:p>
    <w:p w14:paraId="2E664A21" w14:textId="2536A477" w:rsidR="00B76BF0" w:rsidRDefault="00B76BF0" w:rsidP="00B76BF0">
      <w:pPr>
        <w:pStyle w:val="Header"/>
        <w:jc w:val="center"/>
        <w:rPr>
          <w:i/>
          <w:iCs/>
          <w:lang w:val="en-US"/>
        </w:rPr>
      </w:pPr>
    </w:p>
    <w:p w14:paraId="3C501FDB" w14:textId="3303FB28" w:rsidR="00B76BF0" w:rsidRDefault="00B76BF0" w:rsidP="00B76BF0">
      <w:pPr>
        <w:pStyle w:val="Header"/>
        <w:jc w:val="center"/>
        <w:rPr>
          <w:i/>
          <w:iCs/>
          <w:lang w:val="en-US"/>
        </w:rPr>
      </w:pPr>
      <w:r>
        <w:rPr>
          <w:i/>
          <w:iCs/>
          <w:noProof/>
          <w:lang w:val="en-US"/>
        </w:rPr>
        <w:drawing>
          <wp:inline distT="0" distB="0" distL="0" distR="0" wp14:anchorId="4953750F" wp14:editId="7923FEB7">
            <wp:extent cx="4159250" cy="3871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6305" cy="3877833"/>
                    </a:xfrm>
                    <a:prstGeom prst="rect">
                      <a:avLst/>
                    </a:prstGeom>
                    <a:noFill/>
                    <a:ln>
                      <a:noFill/>
                    </a:ln>
                  </pic:spPr>
                </pic:pic>
              </a:graphicData>
            </a:graphic>
          </wp:inline>
        </w:drawing>
      </w:r>
    </w:p>
    <w:p w14:paraId="1F8A0D12" w14:textId="50A87D6C" w:rsidR="00B76BF0" w:rsidRDefault="00E81ECD" w:rsidP="00E81ECD">
      <w:pPr>
        <w:pStyle w:val="Header"/>
        <w:jc w:val="center"/>
        <w:rPr>
          <w:rStyle w:val="Hyperlink"/>
        </w:rPr>
      </w:pPr>
      <w:r w:rsidRPr="00E81ECD">
        <w:t xml:space="preserve">Εικόνα </w:t>
      </w:r>
      <w:r w:rsidRPr="00E81ECD">
        <w:rPr>
          <w:lang w:val="en-US"/>
        </w:rPr>
        <w:t>Python Scrapper</w:t>
      </w:r>
      <w:r>
        <w:rPr>
          <w:lang w:val="en-US"/>
        </w:rPr>
        <w:t xml:space="preserve"> (3)</w:t>
      </w:r>
    </w:p>
    <w:p w14:paraId="0AE217C5" w14:textId="1EB697DE" w:rsidR="0029103C" w:rsidRDefault="0029103C" w:rsidP="00B76BF0">
      <w:pPr>
        <w:pStyle w:val="Header"/>
        <w:rPr>
          <w:rStyle w:val="Hyperlink"/>
        </w:rPr>
      </w:pPr>
    </w:p>
    <w:p w14:paraId="5DECD512" w14:textId="61B700EF" w:rsidR="0029103C" w:rsidRDefault="0029103C" w:rsidP="00B76BF0">
      <w:pPr>
        <w:pStyle w:val="Header"/>
        <w:rPr>
          <w:rStyle w:val="Hyperlink"/>
        </w:rPr>
      </w:pPr>
    </w:p>
    <w:p w14:paraId="44ABB228" w14:textId="2824ED8A" w:rsidR="0029103C" w:rsidRDefault="0029103C" w:rsidP="00B76BF0">
      <w:pPr>
        <w:pStyle w:val="Header"/>
        <w:rPr>
          <w:rStyle w:val="Hyperlink"/>
        </w:rPr>
      </w:pPr>
      <w:r>
        <w:rPr>
          <w:rStyle w:val="Hyperlink"/>
          <w:noProof/>
        </w:rPr>
        <w:lastRenderedPageBreak/>
        <w:drawing>
          <wp:inline distT="0" distB="0" distL="0" distR="0" wp14:anchorId="73392A62" wp14:editId="737CE72F">
            <wp:extent cx="6250486" cy="2393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58043" cy="2396844"/>
                    </a:xfrm>
                    <a:prstGeom prst="rect">
                      <a:avLst/>
                    </a:prstGeom>
                    <a:noFill/>
                    <a:ln>
                      <a:noFill/>
                    </a:ln>
                  </pic:spPr>
                </pic:pic>
              </a:graphicData>
            </a:graphic>
          </wp:inline>
        </w:drawing>
      </w:r>
    </w:p>
    <w:p w14:paraId="2BB98639" w14:textId="60742E3C" w:rsidR="0029103C" w:rsidRDefault="00E81ECD" w:rsidP="00E81ECD">
      <w:pPr>
        <w:pStyle w:val="Header"/>
        <w:jc w:val="center"/>
        <w:rPr>
          <w:rStyle w:val="Hyperlink"/>
        </w:rPr>
      </w:pPr>
      <w:r w:rsidRPr="00E81ECD">
        <w:t xml:space="preserve">Εικόνα </w:t>
      </w:r>
      <w:r w:rsidRPr="00E81ECD">
        <w:rPr>
          <w:lang w:val="en-US"/>
        </w:rPr>
        <w:t>Python Scrapper</w:t>
      </w:r>
      <w:r>
        <w:rPr>
          <w:lang w:val="en-US"/>
        </w:rPr>
        <w:t xml:space="preserve"> (4)</w:t>
      </w:r>
    </w:p>
    <w:p w14:paraId="796B7B39" w14:textId="2B633497" w:rsidR="00FA29AC" w:rsidRDefault="00FA29AC" w:rsidP="00B76BF0">
      <w:pPr>
        <w:pStyle w:val="Header"/>
        <w:rPr>
          <w:rStyle w:val="Hyperlink"/>
        </w:rPr>
      </w:pPr>
    </w:p>
    <w:p w14:paraId="17E55A80" w14:textId="54CDAB94" w:rsidR="00FA29AC" w:rsidRDefault="00FA29AC" w:rsidP="00B76BF0">
      <w:pPr>
        <w:pStyle w:val="Header"/>
        <w:rPr>
          <w:rStyle w:val="Hyperlink"/>
        </w:rPr>
      </w:pPr>
    </w:p>
    <w:p w14:paraId="42B7C502" w14:textId="7576EA00" w:rsidR="00FA29AC" w:rsidRPr="008247B2" w:rsidRDefault="00FA29AC" w:rsidP="006A4DBA">
      <w:pPr>
        <w:pStyle w:val="Appendix"/>
        <w:numPr>
          <w:ilvl w:val="0"/>
          <w:numId w:val="3"/>
        </w:numPr>
      </w:pPr>
      <w:bookmarkStart w:id="95" w:name="_Toc147133996"/>
      <w:r w:rsidRPr="008247B2">
        <w:t xml:space="preserve">: </w:t>
      </w:r>
      <w:r>
        <w:t xml:space="preserve">ΚΩΔΙΚΑΣ </w:t>
      </w:r>
      <w:r>
        <w:rPr>
          <w:lang w:val="en-US"/>
        </w:rPr>
        <w:t>PYTHON</w:t>
      </w:r>
      <w:bookmarkEnd w:id="95"/>
    </w:p>
    <w:p w14:paraId="3F7230C6" w14:textId="77777777" w:rsidR="00187B87" w:rsidRDefault="00FA29AC" w:rsidP="00187B87">
      <w:r>
        <w:t xml:space="preserve">Παρακάτω φαίνεται αναλυτικά ο κώδικας της </w:t>
      </w:r>
      <w:r w:rsidRPr="00187B87">
        <w:rPr>
          <w:i/>
          <w:iCs/>
          <w:lang w:val="en-US"/>
        </w:rPr>
        <w:t>Back</w:t>
      </w:r>
      <w:r w:rsidRPr="00187B87">
        <w:rPr>
          <w:i/>
          <w:iCs/>
        </w:rPr>
        <w:t>-</w:t>
      </w:r>
      <w:r w:rsidRPr="00187B87">
        <w:rPr>
          <w:i/>
          <w:iCs/>
          <w:lang w:val="en-US"/>
        </w:rPr>
        <w:t>End</w:t>
      </w:r>
      <w:r w:rsidRPr="00187B87">
        <w:rPr>
          <w:i/>
          <w:iCs/>
        </w:rPr>
        <w:t xml:space="preserve"> </w:t>
      </w:r>
      <w:r w:rsidRPr="00FA29AC">
        <w:t>υλοποίησης</w:t>
      </w:r>
      <w:r w:rsidRPr="00187B87">
        <w:rPr>
          <w:i/>
          <w:iCs/>
        </w:rPr>
        <w:t xml:space="preserve"> </w:t>
      </w:r>
      <w:r>
        <w:t xml:space="preserve">για την διαχείριση του διαλογικού πράκτορα με την χρήση της γλώσσας προγραμματισμού </w:t>
      </w:r>
      <w:r w:rsidRPr="00187B87">
        <w:rPr>
          <w:i/>
          <w:iCs/>
          <w:lang w:val="en-US"/>
        </w:rPr>
        <w:t>Python</w:t>
      </w:r>
      <w:r w:rsidRPr="00FA29AC">
        <w:t>.</w:t>
      </w:r>
    </w:p>
    <w:p w14:paraId="38B235A8" w14:textId="61D83B92" w:rsidR="00207476" w:rsidRPr="00187B87" w:rsidRDefault="00207476" w:rsidP="00187B87">
      <w:pPr>
        <w:rPr>
          <w:rStyle w:val="Hyperlink"/>
          <w:color w:val="auto"/>
          <w:u w:val="none"/>
        </w:rPr>
      </w:pPr>
      <w:r>
        <w:rPr>
          <w:noProof/>
          <w:lang w:val="en-US"/>
        </w:rPr>
        <w:drawing>
          <wp:inline distT="0" distB="0" distL="0" distR="0" wp14:anchorId="6A553CF6" wp14:editId="546BDC4E">
            <wp:extent cx="6459002"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64485" cy="2326073"/>
                    </a:xfrm>
                    <a:prstGeom prst="rect">
                      <a:avLst/>
                    </a:prstGeom>
                    <a:noFill/>
                    <a:ln>
                      <a:noFill/>
                    </a:ln>
                  </pic:spPr>
                </pic:pic>
              </a:graphicData>
            </a:graphic>
          </wp:inline>
        </w:drawing>
      </w:r>
    </w:p>
    <w:p w14:paraId="241EE3DB" w14:textId="675FFADC" w:rsidR="00207476" w:rsidRPr="00187B87" w:rsidRDefault="00187B87" w:rsidP="00187B87">
      <w:pPr>
        <w:pStyle w:val="Header"/>
        <w:jc w:val="center"/>
        <w:rPr>
          <w:lang w:val="en-US"/>
        </w:rPr>
      </w:pPr>
      <w:r w:rsidRPr="00187B87">
        <w:t xml:space="preserve">Εικόνα </w:t>
      </w:r>
      <w:r w:rsidRPr="00187B87">
        <w:rPr>
          <w:lang w:val="en-US"/>
        </w:rPr>
        <w:t>Python (1)</w:t>
      </w:r>
    </w:p>
    <w:p w14:paraId="5A3D5FF1" w14:textId="77777777" w:rsidR="00936B11" w:rsidRPr="00187B87" w:rsidRDefault="00936B11" w:rsidP="00187B87">
      <w:pPr>
        <w:pStyle w:val="ListParagraph"/>
        <w:numPr>
          <w:ilvl w:val="0"/>
          <w:numId w:val="0"/>
        </w:numPr>
        <w:ind w:left="936"/>
        <w:rPr>
          <w:rStyle w:val="Hyperlink"/>
          <w:lang w:val="en-US"/>
        </w:rPr>
      </w:pPr>
    </w:p>
    <w:p w14:paraId="4F24256A" w14:textId="0AF5CCF2" w:rsidR="00207476" w:rsidRPr="00187B87" w:rsidRDefault="00207476" w:rsidP="00187B87">
      <w:pPr>
        <w:rPr>
          <w:rStyle w:val="Hyperlink"/>
          <w:lang w:val="en-US"/>
        </w:rPr>
      </w:pPr>
      <w:r>
        <w:rPr>
          <w:rStyle w:val="Hyperlink"/>
          <w:noProof/>
          <w:lang w:val="en-US"/>
        </w:rPr>
        <w:lastRenderedPageBreak/>
        <w:drawing>
          <wp:inline distT="0" distB="0" distL="0" distR="0" wp14:anchorId="552BB28F" wp14:editId="22E3746A">
            <wp:extent cx="6299200" cy="2812019"/>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09189" cy="2816478"/>
                    </a:xfrm>
                    <a:prstGeom prst="rect">
                      <a:avLst/>
                    </a:prstGeom>
                    <a:noFill/>
                    <a:ln>
                      <a:noFill/>
                    </a:ln>
                  </pic:spPr>
                </pic:pic>
              </a:graphicData>
            </a:graphic>
          </wp:inline>
        </w:drawing>
      </w:r>
    </w:p>
    <w:p w14:paraId="5B57B974" w14:textId="015B7BFB" w:rsidR="00187B87" w:rsidRPr="00187B87" w:rsidRDefault="00187B87" w:rsidP="00187B87">
      <w:pPr>
        <w:pStyle w:val="Header"/>
        <w:jc w:val="center"/>
        <w:rPr>
          <w:lang w:val="en-US"/>
        </w:rPr>
      </w:pPr>
      <w:r w:rsidRPr="00187B87">
        <w:t xml:space="preserve">Εικόνα </w:t>
      </w:r>
      <w:r w:rsidRPr="00187B87">
        <w:rPr>
          <w:lang w:val="en-US"/>
        </w:rPr>
        <w:t>Python (</w:t>
      </w:r>
      <w:r>
        <w:rPr>
          <w:lang w:val="en-US"/>
        </w:rPr>
        <w:t>2)</w:t>
      </w:r>
    </w:p>
    <w:p w14:paraId="3F31151C" w14:textId="5903B673" w:rsidR="00187B87" w:rsidRPr="00187B87" w:rsidRDefault="00187B87" w:rsidP="00187B87">
      <w:pPr>
        <w:pStyle w:val="Header"/>
        <w:jc w:val="center"/>
        <w:rPr>
          <w:lang w:val="en-US"/>
        </w:rPr>
      </w:pPr>
    </w:p>
    <w:p w14:paraId="7E7B4D77" w14:textId="77777777" w:rsidR="00187B87" w:rsidRPr="00187B87" w:rsidRDefault="00187B87" w:rsidP="00187B87">
      <w:pPr>
        <w:pStyle w:val="Header"/>
        <w:jc w:val="center"/>
        <w:rPr>
          <w:rStyle w:val="Hyperlink"/>
          <w:i/>
          <w:iCs/>
          <w:color w:val="auto"/>
          <w:u w:val="none"/>
          <w:lang w:val="en-US"/>
        </w:rPr>
      </w:pPr>
    </w:p>
    <w:p w14:paraId="6FE395D1" w14:textId="516DE4CF" w:rsidR="00207476" w:rsidRPr="00187B87" w:rsidRDefault="00207476" w:rsidP="00187B87">
      <w:pPr>
        <w:jc w:val="center"/>
        <w:rPr>
          <w:rStyle w:val="Hyperlink"/>
          <w:lang w:val="en-US"/>
        </w:rPr>
      </w:pPr>
      <w:r>
        <w:rPr>
          <w:rStyle w:val="Hyperlink"/>
          <w:noProof/>
          <w:lang w:val="en-US"/>
        </w:rPr>
        <w:drawing>
          <wp:inline distT="0" distB="0" distL="0" distR="0" wp14:anchorId="619A0FF9" wp14:editId="65A04B19">
            <wp:extent cx="6070600" cy="26860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0600" cy="2686050"/>
                    </a:xfrm>
                    <a:prstGeom prst="rect">
                      <a:avLst/>
                    </a:prstGeom>
                    <a:noFill/>
                    <a:ln>
                      <a:noFill/>
                    </a:ln>
                  </pic:spPr>
                </pic:pic>
              </a:graphicData>
            </a:graphic>
          </wp:inline>
        </w:drawing>
      </w:r>
    </w:p>
    <w:p w14:paraId="445D7C8D" w14:textId="2A8963A4" w:rsidR="00187B87" w:rsidRDefault="00187B87" w:rsidP="00187B87">
      <w:pPr>
        <w:pStyle w:val="Header"/>
        <w:jc w:val="center"/>
        <w:rPr>
          <w:lang w:val="en-US"/>
        </w:rPr>
      </w:pPr>
      <w:r w:rsidRPr="00187B87">
        <w:t xml:space="preserve">Εικόνα </w:t>
      </w:r>
      <w:r w:rsidRPr="00187B87">
        <w:rPr>
          <w:lang w:val="en-US"/>
        </w:rPr>
        <w:t>Python (</w:t>
      </w:r>
      <w:r>
        <w:rPr>
          <w:lang w:val="en-US"/>
        </w:rPr>
        <w:t>3)</w:t>
      </w:r>
    </w:p>
    <w:p w14:paraId="73C0525B" w14:textId="77777777" w:rsidR="00B24592" w:rsidRPr="00187B87" w:rsidRDefault="00B24592" w:rsidP="00187B87">
      <w:pPr>
        <w:pStyle w:val="Header"/>
        <w:jc w:val="center"/>
        <w:rPr>
          <w:lang w:val="en-US"/>
        </w:rPr>
      </w:pPr>
    </w:p>
    <w:p w14:paraId="45BFA077" w14:textId="66CC3D6D" w:rsidR="00C369D8" w:rsidRPr="00187B87" w:rsidRDefault="00C369D8" w:rsidP="00187B87">
      <w:pPr>
        <w:pStyle w:val="Header"/>
        <w:jc w:val="center"/>
        <w:rPr>
          <w:rStyle w:val="Hyperlink"/>
          <w:i/>
          <w:iCs/>
          <w:color w:val="auto"/>
          <w:u w:val="none"/>
          <w:lang w:val="en-US"/>
        </w:rPr>
      </w:pPr>
    </w:p>
    <w:p w14:paraId="7EA7D59F" w14:textId="393F2BB0" w:rsidR="009A7017" w:rsidRPr="008247B2" w:rsidRDefault="009A7017" w:rsidP="006A4DBA">
      <w:pPr>
        <w:pStyle w:val="Appendix"/>
        <w:numPr>
          <w:ilvl w:val="0"/>
          <w:numId w:val="3"/>
        </w:numPr>
      </w:pPr>
      <w:bookmarkStart w:id="96" w:name="_Toc147133997"/>
      <w:r w:rsidRPr="008247B2">
        <w:t xml:space="preserve">: </w:t>
      </w:r>
      <w:r>
        <w:t xml:space="preserve">ΚΩΔΙΚΑΣ </w:t>
      </w:r>
      <w:r>
        <w:rPr>
          <w:lang w:val="en-US"/>
        </w:rPr>
        <w:t>ENTITY - SUBJECT</w:t>
      </w:r>
      <w:bookmarkEnd w:id="96"/>
    </w:p>
    <w:p w14:paraId="1E176A7C" w14:textId="4D4DDCC7" w:rsidR="00C369D8" w:rsidRPr="00187B87" w:rsidRDefault="00765427" w:rsidP="00187B87">
      <w:pPr>
        <w:rPr>
          <w:rStyle w:val="Hyperlink"/>
          <w:color w:val="auto"/>
          <w:u w:val="none"/>
        </w:rPr>
      </w:pPr>
      <w:r w:rsidRPr="00187B87">
        <w:rPr>
          <w:rStyle w:val="Hyperlink"/>
          <w:color w:val="auto"/>
          <w:u w:val="none"/>
        </w:rPr>
        <w:t xml:space="preserve">Παρακάτω θα δούμε τον κώδικα </w:t>
      </w:r>
      <w:r w:rsidRPr="00187B87">
        <w:rPr>
          <w:rStyle w:val="Hyperlink"/>
          <w:i/>
          <w:iCs/>
          <w:color w:val="auto"/>
          <w:u w:val="none"/>
          <w:lang w:val="en-US"/>
        </w:rPr>
        <w:t>Python</w:t>
      </w:r>
      <w:r w:rsidRPr="00187B87">
        <w:rPr>
          <w:rStyle w:val="Hyperlink"/>
          <w:color w:val="auto"/>
          <w:u w:val="none"/>
        </w:rPr>
        <w:t xml:space="preserve"> ο οποίος αρχικοποιεί αυτόματα το </w:t>
      </w:r>
      <w:r w:rsidRPr="00187B87">
        <w:rPr>
          <w:rStyle w:val="Hyperlink"/>
          <w:i/>
          <w:iCs/>
          <w:color w:val="auto"/>
          <w:u w:val="none"/>
          <w:lang w:val="en-US"/>
        </w:rPr>
        <w:t>Subject</w:t>
      </w:r>
      <w:r w:rsidRPr="00187B87">
        <w:rPr>
          <w:rStyle w:val="Hyperlink"/>
          <w:i/>
          <w:iCs/>
          <w:color w:val="auto"/>
          <w:u w:val="none"/>
        </w:rPr>
        <w:t xml:space="preserve"> </w:t>
      </w:r>
      <w:r w:rsidRPr="00187B87">
        <w:rPr>
          <w:rStyle w:val="Hyperlink"/>
          <w:i/>
          <w:iCs/>
          <w:color w:val="auto"/>
          <w:u w:val="none"/>
          <w:lang w:val="en-US"/>
        </w:rPr>
        <w:t>Entity</w:t>
      </w:r>
      <w:r w:rsidRPr="00187B87">
        <w:rPr>
          <w:rStyle w:val="Hyperlink"/>
          <w:color w:val="auto"/>
          <w:u w:val="none"/>
        </w:rPr>
        <w:t>.</w:t>
      </w:r>
      <w:r w:rsidR="00077352" w:rsidRPr="00187B87">
        <w:rPr>
          <w:rStyle w:val="Hyperlink"/>
          <w:color w:val="auto"/>
          <w:u w:val="none"/>
        </w:rPr>
        <w:t xml:space="preserve"> Να </w:t>
      </w:r>
      <w:r w:rsidR="000529B6" w:rsidRPr="00187B87">
        <w:rPr>
          <w:rStyle w:val="Hyperlink"/>
          <w:color w:val="auto"/>
          <w:u w:val="none"/>
        </w:rPr>
        <w:t xml:space="preserve">επισημάνουμε </w:t>
      </w:r>
      <w:r w:rsidR="00077352" w:rsidRPr="00187B87">
        <w:rPr>
          <w:rStyle w:val="Hyperlink"/>
          <w:color w:val="auto"/>
          <w:u w:val="none"/>
        </w:rPr>
        <w:t xml:space="preserve">ότι για να πραγματοποιηθεί κάτι τέτοιο χρειάζεται και η δημιουργία κλειδιού από το </w:t>
      </w:r>
      <w:r w:rsidR="00077352" w:rsidRPr="00187B87">
        <w:rPr>
          <w:rStyle w:val="Hyperlink"/>
          <w:i/>
          <w:iCs/>
          <w:color w:val="auto"/>
          <w:u w:val="none"/>
          <w:lang w:val="en-US"/>
        </w:rPr>
        <w:t>DialogFlow</w:t>
      </w:r>
      <w:r w:rsidR="00077352" w:rsidRPr="00187B87">
        <w:rPr>
          <w:rStyle w:val="Hyperlink"/>
          <w:color w:val="auto"/>
          <w:u w:val="none"/>
        </w:rPr>
        <w:t xml:space="preserve"> ώστε να μπορέσουμε να αλληλεπιδράσουμε με αυτό.</w:t>
      </w:r>
    </w:p>
    <w:p w14:paraId="0CF0CC32" w14:textId="0CD65330" w:rsidR="00765427" w:rsidRDefault="00765427" w:rsidP="00187B87">
      <w:pPr>
        <w:pStyle w:val="ListParagraph"/>
        <w:numPr>
          <w:ilvl w:val="0"/>
          <w:numId w:val="0"/>
        </w:numPr>
        <w:ind w:left="936"/>
        <w:rPr>
          <w:rStyle w:val="Hyperlink"/>
          <w:color w:val="auto"/>
          <w:u w:val="none"/>
        </w:rPr>
      </w:pPr>
    </w:p>
    <w:p w14:paraId="154214AF" w14:textId="1B7E2CCD" w:rsidR="00765427" w:rsidRDefault="00765427" w:rsidP="00187B87">
      <w:pPr>
        <w:pStyle w:val="ListParagraph"/>
        <w:numPr>
          <w:ilvl w:val="0"/>
          <w:numId w:val="0"/>
        </w:numPr>
        <w:ind w:left="936"/>
        <w:rPr>
          <w:rStyle w:val="Hyperlink"/>
          <w:color w:val="auto"/>
          <w:u w:val="none"/>
        </w:rPr>
      </w:pPr>
      <w:r>
        <w:rPr>
          <w:rStyle w:val="Hyperlink"/>
          <w:noProof/>
          <w:color w:val="auto"/>
          <w:u w:val="none"/>
        </w:rPr>
        <w:lastRenderedPageBreak/>
        <w:drawing>
          <wp:inline distT="0" distB="0" distL="0" distR="0" wp14:anchorId="77CD9CE8" wp14:editId="11B722D4">
            <wp:extent cx="4845050" cy="552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5524500"/>
                    </a:xfrm>
                    <a:prstGeom prst="rect">
                      <a:avLst/>
                    </a:prstGeom>
                    <a:noFill/>
                    <a:ln>
                      <a:noFill/>
                    </a:ln>
                  </pic:spPr>
                </pic:pic>
              </a:graphicData>
            </a:graphic>
          </wp:inline>
        </w:drawing>
      </w:r>
    </w:p>
    <w:p w14:paraId="52897549" w14:textId="5A4F55ED" w:rsidR="00765427" w:rsidRDefault="00187B87" w:rsidP="00187B87">
      <w:pPr>
        <w:pStyle w:val="Header"/>
        <w:jc w:val="center"/>
        <w:rPr>
          <w:lang w:val="en-US"/>
        </w:rPr>
      </w:pPr>
      <w:r w:rsidRPr="00187B87">
        <w:t xml:space="preserve">Εικόνα </w:t>
      </w:r>
      <w:r w:rsidRPr="00187B87">
        <w:rPr>
          <w:lang w:val="en-US"/>
        </w:rPr>
        <w:t>Python Entity Subject</w:t>
      </w:r>
    </w:p>
    <w:p w14:paraId="30A041C9" w14:textId="77777777" w:rsidR="00187B87" w:rsidRPr="00187B87" w:rsidRDefault="00187B87" w:rsidP="00187B87">
      <w:pPr>
        <w:pStyle w:val="Header"/>
        <w:jc w:val="center"/>
        <w:rPr>
          <w:rStyle w:val="Hyperlink"/>
          <w:color w:val="auto"/>
          <w:u w:val="none"/>
          <w:lang w:val="en-US"/>
        </w:rPr>
      </w:pPr>
    </w:p>
    <w:p w14:paraId="68A31E65" w14:textId="55BD1D05" w:rsidR="00090534" w:rsidRPr="008247B2" w:rsidRDefault="00090534" w:rsidP="006A4DBA">
      <w:pPr>
        <w:pStyle w:val="Appendix"/>
        <w:numPr>
          <w:ilvl w:val="0"/>
          <w:numId w:val="3"/>
        </w:numPr>
      </w:pPr>
      <w:bookmarkStart w:id="97" w:name="_Toc147133998"/>
      <w:r w:rsidRPr="008247B2">
        <w:t xml:space="preserve">: </w:t>
      </w:r>
      <w:r>
        <w:t xml:space="preserve">ΚΩΔΙΚΑΣ </w:t>
      </w:r>
      <w:r>
        <w:rPr>
          <w:lang w:val="en-US"/>
        </w:rPr>
        <w:t>ENTITY - INFORMATION</w:t>
      </w:r>
      <w:bookmarkEnd w:id="97"/>
    </w:p>
    <w:p w14:paraId="54D1E66D" w14:textId="25CE4700" w:rsidR="00090534" w:rsidRPr="00187B87" w:rsidRDefault="00090534" w:rsidP="00187B87">
      <w:pPr>
        <w:rPr>
          <w:rStyle w:val="Hyperlink"/>
          <w:color w:val="auto"/>
          <w:u w:val="none"/>
        </w:rPr>
      </w:pPr>
      <w:r w:rsidRPr="00187B87">
        <w:rPr>
          <w:rStyle w:val="Hyperlink"/>
          <w:color w:val="auto"/>
          <w:u w:val="none"/>
        </w:rPr>
        <w:t xml:space="preserve">Παρακάτω θα δούμε τον κώδικα </w:t>
      </w:r>
      <w:r w:rsidRPr="00187B87">
        <w:rPr>
          <w:rStyle w:val="Hyperlink"/>
          <w:i/>
          <w:iCs/>
          <w:color w:val="auto"/>
          <w:u w:val="none"/>
          <w:lang w:val="en-US"/>
        </w:rPr>
        <w:t>Python</w:t>
      </w:r>
      <w:r w:rsidRPr="00187B87">
        <w:rPr>
          <w:rStyle w:val="Hyperlink"/>
          <w:color w:val="auto"/>
          <w:u w:val="none"/>
        </w:rPr>
        <w:t xml:space="preserve"> ο οποίος αρχικοποιεί αυτόματα το </w:t>
      </w:r>
      <w:r w:rsidR="00C82A80" w:rsidRPr="00187B87">
        <w:rPr>
          <w:rStyle w:val="Hyperlink"/>
          <w:i/>
          <w:iCs/>
          <w:color w:val="auto"/>
          <w:u w:val="none"/>
          <w:lang w:val="en-US"/>
        </w:rPr>
        <w:t>Information</w:t>
      </w:r>
      <w:r w:rsidRPr="00187B87">
        <w:rPr>
          <w:rStyle w:val="Hyperlink"/>
          <w:i/>
          <w:iCs/>
          <w:color w:val="auto"/>
          <w:u w:val="none"/>
        </w:rPr>
        <w:t xml:space="preserve"> </w:t>
      </w:r>
      <w:r w:rsidRPr="00187B87">
        <w:rPr>
          <w:rStyle w:val="Hyperlink"/>
          <w:i/>
          <w:iCs/>
          <w:color w:val="auto"/>
          <w:u w:val="none"/>
          <w:lang w:val="en-US"/>
        </w:rPr>
        <w:t>Entity</w:t>
      </w:r>
      <w:r w:rsidRPr="00187B87">
        <w:rPr>
          <w:rStyle w:val="Hyperlink"/>
          <w:color w:val="auto"/>
          <w:u w:val="none"/>
        </w:rPr>
        <w:t>.</w:t>
      </w:r>
      <w:r w:rsidR="00C82A80" w:rsidRPr="00187B87">
        <w:rPr>
          <w:rStyle w:val="Hyperlink"/>
          <w:color w:val="auto"/>
          <w:u w:val="none"/>
        </w:rPr>
        <w:t xml:space="preserve"> Αρχικά λαμβάνει από ένα αρχείο εισόδου τις λέξεις κλειδιά που αντιστοιχούν σε κάθε πεδίο της βάσης δεδομένων, καθώς μπορεί να περιέχει και συνώνυμες λέξεις χωρισμένες με «/» όπου γίνεται και ο αντίστοιχος έλεγχος.</w:t>
      </w:r>
      <w:r w:rsidR="000529B6" w:rsidRPr="00187B87">
        <w:rPr>
          <w:rStyle w:val="Hyperlink"/>
          <w:color w:val="auto"/>
          <w:u w:val="none"/>
        </w:rPr>
        <w:t xml:space="preserve"> Να επισημάνουμε ξανά ότι για να πραγματοποιηθεί κάτι τέτοιο χρειάζεται και η δημιουργία κλειδιού από το </w:t>
      </w:r>
      <w:r w:rsidR="000529B6" w:rsidRPr="00187B87">
        <w:rPr>
          <w:rStyle w:val="Hyperlink"/>
          <w:i/>
          <w:iCs/>
          <w:color w:val="auto"/>
          <w:u w:val="none"/>
          <w:lang w:val="en-US"/>
        </w:rPr>
        <w:t>DialogFlow</w:t>
      </w:r>
      <w:r w:rsidR="000529B6" w:rsidRPr="00187B87">
        <w:rPr>
          <w:rStyle w:val="Hyperlink"/>
          <w:color w:val="auto"/>
          <w:u w:val="none"/>
        </w:rPr>
        <w:t xml:space="preserve"> ώστε να μπορέσουμε να αλληλεπιδράσουμε με αυτό.</w:t>
      </w:r>
    </w:p>
    <w:p w14:paraId="0D6BA80B" w14:textId="761A6750" w:rsidR="00C82A80" w:rsidRPr="00187B87" w:rsidRDefault="00C82A80" w:rsidP="00187B87">
      <w:pPr>
        <w:ind w:left="576"/>
        <w:rPr>
          <w:rStyle w:val="Hyperlink"/>
          <w:color w:val="auto"/>
          <w:u w:val="none"/>
        </w:rPr>
      </w:pPr>
    </w:p>
    <w:p w14:paraId="6DFA668A" w14:textId="32352F83" w:rsidR="00C82A80" w:rsidRPr="00187B87" w:rsidRDefault="00C82A80" w:rsidP="00187B87">
      <w:pPr>
        <w:ind w:left="936" w:hanging="360"/>
        <w:rPr>
          <w:rStyle w:val="Hyperlink"/>
          <w:color w:val="auto"/>
          <w:u w:val="none"/>
          <w:lang w:val="en-US"/>
        </w:rPr>
      </w:pPr>
      <w:r>
        <w:rPr>
          <w:rStyle w:val="Hyperlink"/>
          <w:noProof/>
          <w:color w:val="auto"/>
          <w:u w:val="none"/>
          <w:lang w:val="en-US"/>
        </w:rPr>
        <w:lastRenderedPageBreak/>
        <w:drawing>
          <wp:inline distT="0" distB="0" distL="0" distR="0" wp14:anchorId="0A09DA9F" wp14:editId="2A2C2233">
            <wp:extent cx="5124450" cy="486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450" cy="4864100"/>
                    </a:xfrm>
                    <a:prstGeom prst="rect">
                      <a:avLst/>
                    </a:prstGeom>
                    <a:noFill/>
                    <a:ln>
                      <a:noFill/>
                    </a:ln>
                  </pic:spPr>
                </pic:pic>
              </a:graphicData>
            </a:graphic>
          </wp:inline>
        </w:drawing>
      </w:r>
    </w:p>
    <w:p w14:paraId="0978B9D9" w14:textId="604CFF6A" w:rsidR="00187B87" w:rsidRPr="00187B87" w:rsidRDefault="00187B87" w:rsidP="00187B87">
      <w:pPr>
        <w:pStyle w:val="Header"/>
        <w:jc w:val="center"/>
        <w:rPr>
          <w:rStyle w:val="Hyperlink"/>
          <w:color w:val="auto"/>
          <w:u w:val="none"/>
          <w:lang w:val="en-US"/>
        </w:rPr>
      </w:pPr>
      <w:r w:rsidRPr="00187B87">
        <w:t xml:space="preserve">Εικόνα </w:t>
      </w:r>
      <w:r w:rsidRPr="00187B87">
        <w:rPr>
          <w:lang w:val="en-US"/>
        </w:rPr>
        <w:t xml:space="preserve">Python Entity </w:t>
      </w:r>
      <w:r>
        <w:rPr>
          <w:lang w:val="en-US"/>
        </w:rPr>
        <w:t>Information</w:t>
      </w:r>
      <w:r w:rsidR="00BD2DEF">
        <w:rPr>
          <w:lang w:val="en-US"/>
        </w:rPr>
        <w:t xml:space="preserve"> (1)</w:t>
      </w:r>
    </w:p>
    <w:p w14:paraId="1381C65B" w14:textId="77777777" w:rsidR="00090534" w:rsidRPr="00187B87" w:rsidRDefault="00090534" w:rsidP="00187B87">
      <w:pPr>
        <w:rPr>
          <w:rStyle w:val="Hyperlink"/>
          <w:color w:val="auto"/>
          <w:u w:val="none"/>
          <w:lang w:val="en-US"/>
        </w:rPr>
      </w:pPr>
    </w:p>
    <w:p w14:paraId="74A353F7" w14:textId="77777777" w:rsidR="00090534" w:rsidRPr="00BD2DEF" w:rsidRDefault="00090534" w:rsidP="00BD2DEF">
      <w:pPr>
        <w:ind w:left="936" w:hanging="360"/>
        <w:rPr>
          <w:rStyle w:val="Hyperlink"/>
          <w:color w:val="auto"/>
          <w:u w:val="none"/>
        </w:rPr>
      </w:pPr>
      <w:r>
        <w:rPr>
          <w:rStyle w:val="Hyperlink"/>
          <w:noProof/>
          <w:color w:val="auto"/>
          <w:u w:val="none"/>
        </w:rPr>
        <w:lastRenderedPageBreak/>
        <w:drawing>
          <wp:inline distT="0" distB="0" distL="0" distR="0" wp14:anchorId="3B3C240C" wp14:editId="0D3FAFB6">
            <wp:extent cx="4845050" cy="552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5524500"/>
                    </a:xfrm>
                    <a:prstGeom prst="rect">
                      <a:avLst/>
                    </a:prstGeom>
                    <a:noFill/>
                    <a:ln>
                      <a:noFill/>
                    </a:ln>
                  </pic:spPr>
                </pic:pic>
              </a:graphicData>
            </a:graphic>
          </wp:inline>
        </w:drawing>
      </w:r>
    </w:p>
    <w:p w14:paraId="1E8FF801" w14:textId="00305DB9" w:rsidR="00BD2DEF" w:rsidRPr="00187B87" w:rsidRDefault="00BD2DEF" w:rsidP="00BD2DEF">
      <w:pPr>
        <w:pStyle w:val="Header"/>
        <w:jc w:val="center"/>
        <w:rPr>
          <w:rStyle w:val="Hyperlink"/>
          <w:color w:val="auto"/>
          <w:u w:val="none"/>
          <w:lang w:val="en-US"/>
        </w:rPr>
      </w:pPr>
      <w:r w:rsidRPr="00187B87">
        <w:t xml:space="preserve">Εικόνα </w:t>
      </w:r>
      <w:r w:rsidRPr="00187B87">
        <w:rPr>
          <w:lang w:val="en-US"/>
        </w:rPr>
        <w:t xml:space="preserve">Python Entity </w:t>
      </w:r>
      <w:r>
        <w:rPr>
          <w:lang w:val="en-US"/>
        </w:rPr>
        <w:t>Information (2)</w:t>
      </w:r>
    </w:p>
    <w:p w14:paraId="7A9EF481" w14:textId="6CA20468" w:rsidR="00090534" w:rsidRPr="00BD2DEF" w:rsidRDefault="00090534" w:rsidP="00BD2DEF">
      <w:pPr>
        <w:pStyle w:val="Header"/>
        <w:jc w:val="center"/>
        <w:rPr>
          <w:rStyle w:val="Hyperlink"/>
          <w:i/>
          <w:iCs/>
          <w:color w:val="auto"/>
          <w:u w:val="none"/>
          <w:lang w:val="en-US"/>
        </w:rPr>
      </w:pPr>
    </w:p>
    <w:sectPr w:rsidR="00090534" w:rsidRPr="00BD2DEF" w:rsidSect="004C3CCE">
      <w:headerReference w:type="even" r:id="rId50"/>
      <w:headerReference w:type="default" r:id="rId51"/>
      <w:footerReference w:type="even" r:id="rId52"/>
      <w:type w:val="continuous"/>
      <w:pgSz w:w="11906" w:h="16838" w:code="9"/>
      <w:pgMar w:top="1418" w:right="1418" w:bottom="141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9B44A" w14:textId="77777777" w:rsidR="006C35FD" w:rsidRDefault="006C35FD">
      <w:pPr>
        <w:spacing w:after="0" w:line="240" w:lineRule="auto"/>
      </w:pPr>
      <w:r>
        <w:separator/>
      </w:r>
    </w:p>
  </w:endnote>
  <w:endnote w:type="continuationSeparator" w:id="0">
    <w:p w14:paraId="11ABCB68" w14:textId="77777777" w:rsidR="006C35FD" w:rsidRDefault="006C3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53E65" w14:textId="77777777" w:rsidR="00E34C78" w:rsidRDefault="00E34C7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0141" w14:textId="77777777" w:rsidR="00E34C78" w:rsidRDefault="00E34C7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129424"/>
      <w:docPartObj>
        <w:docPartGallery w:val="Page Numbers (Bottom of Page)"/>
        <w:docPartUnique/>
      </w:docPartObj>
    </w:sdtPr>
    <w:sdtEndPr>
      <w:rPr>
        <w:noProof/>
      </w:rPr>
    </w:sdtEndPr>
    <w:sdtContent>
      <w:p w14:paraId="58F428A0" w14:textId="77777777" w:rsidR="00E34C78" w:rsidRDefault="00E34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AE781" w14:textId="77777777" w:rsidR="00E34C78" w:rsidRDefault="00E34C78" w:rsidP="007D525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41308"/>
      <w:docPartObj>
        <w:docPartGallery w:val="Page Numbers (Bottom of Page)"/>
        <w:docPartUnique/>
      </w:docPartObj>
    </w:sdtPr>
    <w:sdtEndPr>
      <w:rPr>
        <w:noProof/>
      </w:rPr>
    </w:sdtEndPr>
    <w:sdtContent>
      <w:p w14:paraId="78587A8E" w14:textId="77777777" w:rsidR="00E34C78" w:rsidRDefault="00E34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855229"/>
      <w:docPartObj>
        <w:docPartGallery w:val="Page Numbers (Bottom of Page)"/>
        <w:docPartUnique/>
      </w:docPartObj>
    </w:sdtPr>
    <w:sdtEndPr>
      <w:rPr>
        <w:noProof/>
      </w:rPr>
    </w:sdtEndPr>
    <w:sdtContent>
      <w:p w14:paraId="61C136FE" w14:textId="77777777" w:rsidR="00E34C78" w:rsidRDefault="00E34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182958"/>
      <w:docPartObj>
        <w:docPartGallery w:val="Page Numbers (Bottom of Page)"/>
        <w:docPartUnique/>
      </w:docPartObj>
    </w:sdtPr>
    <w:sdtEndPr>
      <w:rPr>
        <w:noProof/>
      </w:rPr>
    </w:sdtEndPr>
    <w:sdtContent>
      <w:p w14:paraId="49D2667F" w14:textId="77777777" w:rsidR="00E34C78" w:rsidRDefault="00E34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233144"/>
      <w:docPartObj>
        <w:docPartGallery w:val="Page Numbers (Bottom of Page)"/>
        <w:docPartUnique/>
      </w:docPartObj>
    </w:sdtPr>
    <w:sdtEndPr>
      <w:rPr>
        <w:noProof/>
      </w:rPr>
    </w:sdtEndPr>
    <w:sdtContent>
      <w:p w14:paraId="3001505B" w14:textId="77777777" w:rsidR="00E34C78" w:rsidRDefault="00E34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261DD" w14:textId="77777777" w:rsidR="006C35FD" w:rsidRDefault="006C35FD">
      <w:pPr>
        <w:spacing w:after="0" w:line="240" w:lineRule="auto"/>
      </w:pPr>
      <w:r>
        <w:separator/>
      </w:r>
    </w:p>
  </w:footnote>
  <w:footnote w:type="continuationSeparator" w:id="0">
    <w:p w14:paraId="260DD614" w14:textId="77777777" w:rsidR="006C35FD" w:rsidRDefault="006C35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0546" w14:textId="3BE40EF2" w:rsidR="00E34C78" w:rsidRDefault="007D0405" w:rsidP="007D0405">
    <w:pPr>
      <w:pStyle w:val="Header"/>
      <w:jc w:val="center"/>
    </w:pPr>
    <w:r>
      <w:t>Εισαγωγή</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39EC" w14:textId="77777777" w:rsidR="00E34C78" w:rsidRDefault="00E34C7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22D7F" w14:textId="77777777" w:rsidR="00E34C78" w:rsidRDefault="00E34C7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9098" w14:textId="77777777" w:rsidR="00E34C78" w:rsidRDefault="00E34C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E072" w14:textId="012BF23F" w:rsidR="00E34C78" w:rsidRPr="00D67A33" w:rsidRDefault="00E34C78" w:rsidP="00D67A3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ED719" w14:textId="38B6FB84" w:rsidR="00E34C78" w:rsidRPr="00267E80" w:rsidRDefault="00267E80" w:rsidP="00267E80">
    <w:pPr>
      <w:pStyle w:val="Header"/>
      <w:jc w:val="center"/>
    </w:pPr>
    <w:r w:rsidRPr="00267E80">
      <w:t>Συστηματική Συγκριτική Μελέτη των Εργαλείων Ανάπτυξης Ευφυών Διαλογικών Πρακτόρων</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7E260" w14:textId="464027B4" w:rsidR="00E34C78" w:rsidRPr="00267E80" w:rsidRDefault="00E34C78" w:rsidP="00267E80">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9A45" w14:textId="393A5470" w:rsidR="00E34C78" w:rsidRPr="001E7ED8" w:rsidRDefault="001E7ED8" w:rsidP="001E7ED8">
    <w:pPr>
      <w:pStyle w:val="Header"/>
      <w:jc w:val="center"/>
    </w:pPr>
    <w:r w:rsidRPr="001E7ED8">
      <w:t>Επιλογή Πλατφόρμας Ανάπτυξης</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FA4C" w14:textId="570DE42F" w:rsidR="00E34C78" w:rsidRPr="001E7ED8" w:rsidRDefault="00E34C78" w:rsidP="001E7ED8">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919EA" w14:textId="37667182" w:rsidR="00E34C78" w:rsidRPr="00E81ECD" w:rsidRDefault="00E81ECD" w:rsidP="00E81ECD">
    <w:pPr>
      <w:pStyle w:val="Header"/>
      <w:jc w:val="center"/>
    </w:pPr>
    <w:r w:rsidRPr="00E81ECD">
      <w:t>Συμπεράσματα και Μελλοντική Επέκταση</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8BD46" w14:textId="03115BC9" w:rsidR="00E34C78" w:rsidRPr="00E81ECD" w:rsidRDefault="00E34C78" w:rsidP="00E81ECD">
    <w:pPr>
      <w:pStyle w:val="Header"/>
      <w:jc w:val="cen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99897" w14:textId="77777777" w:rsidR="00E34C78" w:rsidRDefault="00E34C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4B4AAB2"/>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89B52A4"/>
    <w:multiLevelType w:val="hybridMultilevel"/>
    <w:tmpl w:val="26AAB1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BE87155"/>
    <w:multiLevelType w:val="hybridMultilevel"/>
    <w:tmpl w:val="B9DE16AC"/>
    <w:lvl w:ilvl="0" w:tplc="08A876CA">
      <w:start w:val="1"/>
      <w:numFmt w:val="bullet"/>
      <w:lvlText w:val=""/>
      <w:lvlJc w:val="left"/>
      <w:pPr>
        <w:ind w:left="1080" w:hanging="360"/>
      </w:pPr>
      <w:rPr>
        <w:rFonts w:ascii="Symbol" w:hAnsi="Symbol" w:hint="default"/>
        <w:b w:val="0"/>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13BE1FC0"/>
    <w:multiLevelType w:val="hybridMultilevel"/>
    <w:tmpl w:val="3AB0EEF0"/>
    <w:lvl w:ilvl="0" w:tplc="F4DC3A80">
      <w:start w:val="1"/>
      <w:numFmt w:val="bullet"/>
      <w:lvlText w:val=""/>
      <w:lvlJc w:val="left"/>
      <w:pPr>
        <w:ind w:left="936" w:hanging="360"/>
      </w:pPr>
      <w:rPr>
        <w:rFonts w:ascii="Symbol" w:hAnsi="Symbol" w:hint="default"/>
        <w:b w:val="0"/>
        <w:bCs/>
      </w:rPr>
    </w:lvl>
    <w:lvl w:ilvl="1" w:tplc="04080019" w:tentative="1">
      <w:start w:val="1"/>
      <w:numFmt w:val="lowerLetter"/>
      <w:lvlText w:val="%2."/>
      <w:lvlJc w:val="left"/>
      <w:pPr>
        <w:ind w:left="1656" w:hanging="360"/>
      </w:pPr>
    </w:lvl>
    <w:lvl w:ilvl="2" w:tplc="0408001B" w:tentative="1">
      <w:start w:val="1"/>
      <w:numFmt w:val="lowerRoman"/>
      <w:lvlText w:val="%3."/>
      <w:lvlJc w:val="right"/>
      <w:pPr>
        <w:ind w:left="2376" w:hanging="180"/>
      </w:pPr>
    </w:lvl>
    <w:lvl w:ilvl="3" w:tplc="0408000F" w:tentative="1">
      <w:start w:val="1"/>
      <w:numFmt w:val="decimal"/>
      <w:lvlText w:val="%4."/>
      <w:lvlJc w:val="left"/>
      <w:pPr>
        <w:ind w:left="3096" w:hanging="360"/>
      </w:pPr>
    </w:lvl>
    <w:lvl w:ilvl="4" w:tplc="04080019" w:tentative="1">
      <w:start w:val="1"/>
      <w:numFmt w:val="lowerLetter"/>
      <w:lvlText w:val="%5."/>
      <w:lvlJc w:val="left"/>
      <w:pPr>
        <w:ind w:left="3816" w:hanging="360"/>
      </w:pPr>
    </w:lvl>
    <w:lvl w:ilvl="5" w:tplc="0408001B" w:tentative="1">
      <w:start w:val="1"/>
      <w:numFmt w:val="lowerRoman"/>
      <w:lvlText w:val="%6."/>
      <w:lvlJc w:val="right"/>
      <w:pPr>
        <w:ind w:left="4536" w:hanging="180"/>
      </w:pPr>
    </w:lvl>
    <w:lvl w:ilvl="6" w:tplc="0408000F" w:tentative="1">
      <w:start w:val="1"/>
      <w:numFmt w:val="decimal"/>
      <w:lvlText w:val="%7."/>
      <w:lvlJc w:val="left"/>
      <w:pPr>
        <w:ind w:left="5256" w:hanging="360"/>
      </w:pPr>
    </w:lvl>
    <w:lvl w:ilvl="7" w:tplc="04080019" w:tentative="1">
      <w:start w:val="1"/>
      <w:numFmt w:val="lowerLetter"/>
      <w:lvlText w:val="%8."/>
      <w:lvlJc w:val="left"/>
      <w:pPr>
        <w:ind w:left="5976" w:hanging="360"/>
      </w:pPr>
    </w:lvl>
    <w:lvl w:ilvl="8" w:tplc="0408001B" w:tentative="1">
      <w:start w:val="1"/>
      <w:numFmt w:val="lowerRoman"/>
      <w:lvlText w:val="%9."/>
      <w:lvlJc w:val="right"/>
      <w:pPr>
        <w:ind w:left="6696" w:hanging="180"/>
      </w:pPr>
    </w:lvl>
  </w:abstractNum>
  <w:abstractNum w:abstractNumId="4" w15:restartNumberingAfterBreak="0">
    <w:nsid w:val="1AC369C6"/>
    <w:multiLevelType w:val="hybridMultilevel"/>
    <w:tmpl w:val="50A08EB4"/>
    <w:lvl w:ilvl="0" w:tplc="768A2A70">
      <w:start w:val="1"/>
      <w:numFmt w:val="bullet"/>
      <w:lvlText w:val=""/>
      <w:lvlJc w:val="left"/>
      <w:pPr>
        <w:ind w:left="936" w:hanging="360"/>
      </w:pPr>
      <w:rPr>
        <w:rFonts w:ascii="Symbol" w:hAnsi="Symbol" w:hint="default"/>
        <w:b w:val="0"/>
        <w:bCs/>
      </w:rPr>
    </w:lvl>
    <w:lvl w:ilvl="1" w:tplc="04080019" w:tentative="1">
      <w:start w:val="1"/>
      <w:numFmt w:val="lowerLetter"/>
      <w:lvlText w:val="%2."/>
      <w:lvlJc w:val="left"/>
      <w:pPr>
        <w:ind w:left="1656" w:hanging="360"/>
      </w:pPr>
    </w:lvl>
    <w:lvl w:ilvl="2" w:tplc="0408001B" w:tentative="1">
      <w:start w:val="1"/>
      <w:numFmt w:val="lowerRoman"/>
      <w:lvlText w:val="%3."/>
      <w:lvlJc w:val="right"/>
      <w:pPr>
        <w:ind w:left="2376" w:hanging="180"/>
      </w:pPr>
    </w:lvl>
    <w:lvl w:ilvl="3" w:tplc="0408000F" w:tentative="1">
      <w:start w:val="1"/>
      <w:numFmt w:val="decimal"/>
      <w:lvlText w:val="%4."/>
      <w:lvlJc w:val="left"/>
      <w:pPr>
        <w:ind w:left="3096" w:hanging="360"/>
      </w:pPr>
    </w:lvl>
    <w:lvl w:ilvl="4" w:tplc="04080019" w:tentative="1">
      <w:start w:val="1"/>
      <w:numFmt w:val="lowerLetter"/>
      <w:lvlText w:val="%5."/>
      <w:lvlJc w:val="left"/>
      <w:pPr>
        <w:ind w:left="3816" w:hanging="360"/>
      </w:pPr>
    </w:lvl>
    <w:lvl w:ilvl="5" w:tplc="0408001B" w:tentative="1">
      <w:start w:val="1"/>
      <w:numFmt w:val="lowerRoman"/>
      <w:lvlText w:val="%6."/>
      <w:lvlJc w:val="right"/>
      <w:pPr>
        <w:ind w:left="4536" w:hanging="180"/>
      </w:pPr>
    </w:lvl>
    <w:lvl w:ilvl="6" w:tplc="0408000F" w:tentative="1">
      <w:start w:val="1"/>
      <w:numFmt w:val="decimal"/>
      <w:lvlText w:val="%7."/>
      <w:lvlJc w:val="left"/>
      <w:pPr>
        <w:ind w:left="5256" w:hanging="360"/>
      </w:pPr>
    </w:lvl>
    <w:lvl w:ilvl="7" w:tplc="04080019" w:tentative="1">
      <w:start w:val="1"/>
      <w:numFmt w:val="lowerLetter"/>
      <w:lvlText w:val="%8."/>
      <w:lvlJc w:val="left"/>
      <w:pPr>
        <w:ind w:left="5976" w:hanging="360"/>
      </w:pPr>
    </w:lvl>
    <w:lvl w:ilvl="8" w:tplc="0408001B" w:tentative="1">
      <w:start w:val="1"/>
      <w:numFmt w:val="lowerRoman"/>
      <w:lvlText w:val="%9."/>
      <w:lvlJc w:val="right"/>
      <w:pPr>
        <w:ind w:left="6696" w:hanging="180"/>
      </w:pPr>
    </w:lvl>
  </w:abstractNum>
  <w:abstractNum w:abstractNumId="5" w15:restartNumberingAfterBreak="0">
    <w:nsid w:val="287C5BA1"/>
    <w:multiLevelType w:val="hybridMultilevel"/>
    <w:tmpl w:val="C39CC4F6"/>
    <w:lvl w:ilvl="0" w:tplc="A9C0B0F4">
      <w:start w:val="1"/>
      <w:numFmt w:val="bullet"/>
      <w:pStyle w:val="ListParagraph"/>
      <w:lvlText w:val=""/>
      <w:lvlJc w:val="left"/>
      <w:pPr>
        <w:ind w:left="936" w:hanging="360"/>
      </w:pPr>
      <w:rPr>
        <w:rFonts w:ascii="Symbol" w:hAnsi="Symbol" w:hint="default"/>
        <w:b w:val="0"/>
        <w:bCs/>
      </w:rPr>
    </w:lvl>
    <w:lvl w:ilvl="1" w:tplc="04080019" w:tentative="1">
      <w:start w:val="1"/>
      <w:numFmt w:val="lowerLetter"/>
      <w:lvlText w:val="%2."/>
      <w:lvlJc w:val="left"/>
      <w:pPr>
        <w:ind w:left="1656" w:hanging="360"/>
      </w:pPr>
    </w:lvl>
    <w:lvl w:ilvl="2" w:tplc="0408001B" w:tentative="1">
      <w:start w:val="1"/>
      <w:numFmt w:val="lowerRoman"/>
      <w:lvlText w:val="%3."/>
      <w:lvlJc w:val="right"/>
      <w:pPr>
        <w:ind w:left="2376" w:hanging="180"/>
      </w:pPr>
    </w:lvl>
    <w:lvl w:ilvl="3" w:tplc="0408000F" w:tentative="1">
      <w:start w:val="1"/>
      <w:numFmt w:val="decimal"/>
      <w:lvlText w:val="%4."/>
      <w:lvlJc w:val="left"/>
      <w:pPr>
        <w:ind w:left="3096" w:hanging="360"/>
      </w:pPr>
    </w:lvl>
    <w:lvl w:ilvl="4" w:tplc="04080019" w:tentative="1">
      <w:start w:val="1"/>
      <w:numFmt w:val="lowerLetter"/>
      <w:lvlText w:val="%5."/>
      <w:lvlJc w:val="left"/>
      <w:pPr>
        <w:ind w:left="3816" w:hanging="360"/>
      </w:pPr>
    </w:lvl>
    <w:lvl w:ilvl="5" w:tplc="0408001B" w:tentative="1">
      <w:start w:val="1"/>
      <w:numFmt w:val="lowerRoman"/>
      <w:lvlText w:val="%6."/>
      <w:lvlJc w:val="right"/>
      <w:pPr>
        <w:ind w:left="4536" w:hanging="180"/>
      </w:pPr>
    </w:lvl>
    <w:lvl w:ilvl="6" w:tplc="0408000F" w:tentative="1">
      <w:start w:val="1"/>
      <w:numFmt w:val="decimal"/>
      <w:lvlText w:val="%7."/>
      <w:lvlJc w:val="left"/>
      <w:pPr>
        <w:ind w:left="5256" w:hanging="360"/>
      </w:pPr>
    </w:lvl>
    <w:lvl w:ilvl="7" w:tplc="04080019" w:tentative="1">
      <w:start w:val="1"/>
      <w:numFmt w:val="lowerLetter"/>
      <w:lvlText w:val="%8."/>
      <w:lvlJc w:val="left"/>
      <w:pPr>
        <w:ind w:left="5976" w:hanging="360"/>
      </w:pPr>
    </w:lvl>
    <w:lvl w:ilvl="8" w:tplc="0408001B" w:tentative="1">
      <w:start w:val="1"/>
      <w:numFmt w:val="lowerRoman"/>
      <w:lvlText w:val="%9."/>
      <w:lvlJc w:val="right"/>
      <w:pPr>
        <w:ind w:left="6696" w:hanging="180"/>
      </w:pPr>
    </w:lvl>
  </w:abstractNum>
  <w:abstractNum w:abstractNumId="6" w15:restartNumberingAfterBreak="0">
    <w:nsid w:val="29DB5E83"/>
    <w:multiLevelType w:val="hybridMultilevel"/>
    <w:tmpl w:val="B202A8A4"/>
    <w:lvl w:ilvl="0" w:tplc="08A876CA">
      <w:start w:val="1"/>
      <w:numFmt w:val="bullet"/>
      <w:lvlText w:val=""/>
      <w:lvlJc w:val="left"/>
      <w:pPr>
        <w:ind w:left="936" w:hanging="360"/>
      </w:pPr>
      <w:rPr>
        <w:rFonts w:ascii="Symbol" w:hAnsi="Symbol" w:hint="default"/>
        <w:b w:val="0"/>
        <w:bCs/>
      </w:rPr>
    </w:lvl>
    <w:lvl w:ilvl="1" w:tplc="04080019">
      <w:start w:val="1"/>
      <w:numFmt w:val="lowerLetter"/>
      <w:lvlText w:val="%2."/>
      <w:lvlJc w:val="left"/>
      <w:pPr>
        <w:ind w:left="1656" w:hanging="360"/>
      </w:pPr>
    </w:lvl>
    <w:lvl w:ilvl="2" w:tplc="0408001B" w:tentative="1">
      <w:start w:val="1"/>
      <w:numFmt w:val="lowerRoman"/>
      <w:lvlText w:val="%3."/>
      <w:lvlJc w:val="right"/>
      <w:pPr>
        <w:ind w:left="2376" w:hanging="180"/>
      </w:pPr>
    </w:lvl>
    <w:lvl w:ilvl="3" w:tplc="0408000F" w:tentative="1">
      <w:start w:val="1"/>
      <w:numFmt w:val="decimal"/>
      <w:lvlText w:val="%4."/>
      <w:lvlJc w:val="left"/>
      <w:pPr>
        <w:ind w:left="3096" w:hanging="360"/>
      </w:pPr>
    </w:lvl>
    <w:lvl w:ilvl="4" w:tplc="04080019" w:tentative="1">
      <w:start w:val="1"/>
      <w:numFmt w:val="lowerLetter"/>
      <w:lvlText w:val="%5."/>
      <w:lvlJc w:val="left"/>
      <w:pPr>
        <w:ind w:left="3816" w:hanging="360"/>
      </w:pPr>
    </w:lvl>
    <w:lvl w:ilvl="5" w:tplc="0408001B" w:tentative="1">
      <w:start w:val="1"/>
      <w:numFmt w:val="lowerRoman"/>
      <w:lvlText w:val="%6."/>
      <w:lvlJc w:val="right"/>
      <w:pPr>
        <w:ind w:left="4536" w:hanging="180"/>
      </w:pPr>
    </w:lvl>
    <w:lvl w:ilvl="6" w:tplc="0408000F" w:tentative="1">
      <w:start w:val="1"/>
      <w:numFmt w:val="decimal"/>
      <w:lvlText w:val="%7."/>
      <w:lvlJc w:val="left"/>
      <w:pPr>
        <w:ind w:left="5256" w:hanging="360"/>
      </w:pPr>
    </w:lvl>
    <w:lvl w:ilvl="7" w:tplc="04080019" w:tentative="1">
      <w:start w:val="1"/>
      <w:numFmt w:val="lowerLetter"/>
      <w:lvlText w:val="%8."/>
      <w:lvlJc w:val="left"/>
      <w:pPr>
        <w:ind w:left="5976" w:hanging="360"/>
      </w:pPr>
    </w:lvl>
    <w:lvl w:ilvl="8" w:tplc="0408001B" w:tentative="1">
      <w:start w:val="1"/>
      <w:numFmt w:val="lowerRoman"/>
      <w:lvlText w:val="%9."/>
      <w:lvlJc w:val="right"/>
      <w:pPr>
        <w:ind w:left="6696" w:hanging="180"/>
      </w:pPr>
    </w:lvl>
  </w:abstractNum>
  <w:abstractNum w:abstractNumId="7" w15:restartNumberingAfterBreak="0">
    <w:nsid w:val="35BB79C4"/>
    <w:multiLevelType w:val="hybridMultilevel"/>
    <w:tmpl w:val="54884968"/>
    <w:lvl w:ilvl="0" w:tplc="04080001">
      <w:start w:val="1"/>
      <w:numFmt w:val="bullet"/>
      <w:lvlText w:val=""/>
      <w:lvlJc w:val="left"/>
      <w:pPr>
        <w:ind w:left="1296" w:hanging="360"/>
      </w:pPr>
      <w:rPr>
        <w:rFonts w:ascii="Symbol" w:hAnsi="Symbol" w:hint="default"/>
      </w:rPr>
    </w:lvl>
    <w:lvl w:ilvl="1" w:tplc="04080003" w:tentative="1">
      <w:start w:val="1"/>
      <w:numFmt w:val="bullet"/>
      <w:lvlText w:val="o"/>
      <w:lvlJc w:val="left"/>
      <w:pPr>
        <w:ind w:left="2016" w:hanging="360"/>
      </w:pPr>
      <w:rPr>
        <w:rFonts w:ascii="Courier New" w:hAnsi="Courier New" w:cs="Courier New" w:hint="default"/>
      </w:rPr>
    </w:lvl>
    <w:lvl w:ilvl="2" w:tplc="04080005" w:tentative="1">
      <w:start w:val="1"/>
      <w:numFmt w:val="bullet"/>
      <w:lvlText w:val=""/>
      <w:lvlJc w:val="left"/>
      <w:pPr>
        <w:ind w:left="2736" w:hanging="360"/>
      </w:pPr>
      <w:rPr>
        <w:rFonts w:ascii="Wingdings" w:hAnsi="Wingdings" w:hint="default"/>
      </w:rPr>
    </w:lvl>
    <w:lvl w:ilvl="3" w:tplc="04080001" w:tentative="1">
      <w:start w:val="1"/>
      <w:numFmt w:val="bullet"/>
      <w:lvlText w:val=""/>
      <w:lvlJc w:val="left"/>
      <w:pPr>
        <w:ind w:left="3456" w:hanging="360"/>
      </w:pPr>
      <w:rPr>
        <w:rFonts w:ascii="Symbol" w:hAnsi="Symbol" w:hint="default"/>
      </w:rPr>
    </w:lvl>
    <w:lvl w:ilvl="4" w:tplc="04080003" w:tentative="1">
      <w:start w:val="1"/>
      <w:numFmt w:val="bullet"/>
      <w:lvlText w:val="o"/>
      <w:lvlJc w:val="left"/>
      <w:pPr>
        <w:ind w:left="4176" w:hanging="360"/>
      </w:pPr>
      <w:rPr>
        <w:rFonts w:ascii="Courier New" w:hAnsi="Courier New" w:cs="Courier New" w:hint="default"/>
      </w:rPr>
    </w:lvl>
    <w:lvl w:ilvl="5" w:tplc="04080005" w:tentative="1">
      <w:start w:val="1"/>
      <w:numFmt w:val="bullet"/>
      <w:lvlText w:val=""/>
      <w:lvlJc w:val="left"/>
      <w:pPr>
        <w:ind w:left="4896" w:hanging="360"/>
      </w:pPr>
      <w:rPr>
        <w:rFonts w:ascii="Wingdings" w:hAnsi="Wingdings" w:hint="default"/>
      </w:rPr>
    </w:lvl>
    <w:lvl w:ilvl="6" w:tplc="04080001" w:tentative="1">
      <w:start w:val="1"/>
      <w:numFmt w:val="bullet"/>
      <w:lvlText w:val=""/>
      <w:lvlJc w:val="left"/>
      <w:pPr>
        <w:ind w:left="5616" w:hanging="360"/>
      </w:pPr>
      <w:rPr>
        <w:rFonts w:ascii="Symbol" w:hAnsi="Symbol" w:hint="default"/>
      </w:rPr>
    </w:lvl>
    <w:lvl w:ilvl="7" w:tplc="04080003" w:tentative="1">
      <w:start w:val="1"/>
      <w:numFmt w:val="bullet"/>
      <w:lvlText w:val="o"/>
      <w:lvlJc w:val="left"/>
      <w:pPr>
        <w:ind w:left="6336" w:hanging="360"/>
      </w:pPr>
      <w:rPr>
        <w:rFonts w:ascii="Courier New" w:hAnsi="Courier New" w:cs="Courier New" w:hint="default"/>
      </w:rPr>
    </w:lvl>
    <w:lvl w:ilvl="8" w:tplc="04080005" w:tentative="1">
      <w:start w:val="1"/>
      <w:numFmt w:val="bullet"/>
      <w:lvlText w:val=""/>
      <w:lvlJc w:val="left"/>
      <w:pPr>
        <w:ind w:left="7056" w:hanging="360"/>
      </w:pPr>
      <w:rPr>
        <w:rFonts w:ascii="Wingdings" w:hAnsi="Wingdings" w:hint="default"/>
      </w:rPr>
    </w:lvl>
  </w:abstractNum>
  <w:abstractNum w:abstractNumId="8" w15:restartNumberingAfterBreak="0">
    <w:nsid w:val="3BE87764"/>
    <w:multiLevelType w:val="multilevel"/>
    <w:tmpl w:val="597415D4"/>
    <w:lvl w:ilvl="0">
      <w:start w:val="1"/>
      <w:numFmt w:val="upperLetter"/>
      <w:suff w:val="space"/>
      <w:lvlText w:val="ΠΑΡΑΡΤΗΜΑ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45242B2"/>
    <w:multiLevelType w:val="multilevel"/>
    <w:tmpl w:val="A8D47520"/>
    <w:lvl w:ilvl="0">
      <w:start w:val="1"/>
      <w:numFmt w:val="decimal"/>
      <w:pStyle w:val="Heading1"/>
      <w:lvlText w:val="Κεφάλαιο %1ο:"/>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E060EAA"/>
    <w:multiLevelType w:val="hybridMultilevel"/>
    <w:tmpl w:val="D81E85AA"/>
    <w:lvl w:ilvl="0" w:tplc="24C034FA">
      <w:start w:val="1"/>
      <w:numFmt w:val="bullet"/>
      <w:lvlText w:val=""/>
      <w:lvlJc w:val="left"/>
      <w:pPr>
        <w:ind w:left="1080" w:hanging="360"/>
      </w:pPr>
      <w:rPr>
        <w:rFonts w:ascii="Symbol" w:hAnsi="Symbol" w:hint="default"/>
        <w:b w:val="0"/>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4FBD3D5A"/>
    <w:multiLevelType w:val="hybridMultilevel"/>
    <w:tmpl w:val="213C842E"/>
    <w:lvl w:ilvl="0" w:tplc="F070B374">
      <w:start w:val="1"/>
      <w:numFmt w:val="bullet"/>
      <w:lvlText w:val=""/>
      <w:lvlJc w:val="left"/>
      <w:pPr>
        <w:ind w:left="936" w:hanging="360"/>
      </w:pPr>
      <w:rPr>
        <w:rFonts w:ascii="Symbol" w:hAnsi="Symbol" w:hint="default"/>
        <w:b w:val="0"/>
        <w:bCs/>
      </w:rPr>
    </w:lvl>
    <w:lvl w:ilvl="1" w:tplc="04080019" w:tentative="1">
      <w:start w:val="1"/>
      <w:numFmt w:val="lowerLetter"/>
      <w:lvlText w:val="%2."/>
      <w:lvlJc w:val="left"/>
      <w:pPr>
        <w:ind w:left="1656" w:hanging="360"/>
      </w:pPr>
    </w:lvl>
    <w:lvl w:ilvl="2" w:tplc="0408001B" w:tentative="1">
      <w:start w:val="1"/>
      <w:numFmt w:val="lowerRoman"/>
      <w:lvlText w:val="%3."/>
      <w:lvlJc w:val="right"/>
      <w:pPr>
        <w:ind w:left="2376" w:hanging="180"/>
      </w:pPr>
    </w:lvl>
    <w:lvl w:ilvl="3" w:tplc="0408000F" w:tentative="1">
      <w:start w:val="1"/>
      <w:numFmt w:val="decimal"/>
      <w:lvlText w:val="%4."/>
      <w:lvlJc w:val="left"/>
      <w:pPr>
        <w:ind w:left="3096" w:hanging="360"/>
      </w:pPr>
    </w:lvl>
    <w:lvl w:ilvl="4" w:tplc="04080019" w:tentative="1">
      <w:start w:val="1"/>
      <w:numFmt w:val="lowerLetter"/>
      <w:lvlText w:val="%5."/>
      <w:lvlJc w:val="left"/>
      <w:pPr>
        <w:ind w:left="3816" w:hanging="360"/>
      </w:pPr>
    </w:lvl>
    <w:lvl w:ilvl="5" w:tplc="0408001B" w:tentative="1">
      <w:start w:val="1"/>
      <w:numFmt w:val="lowerRoman"/>
      <w:lvlText w:val="%6."/>
      <w:lvlJc w:val="right"/>
      <w:pPr>
        <w:ind w:left="4536" w:hanging="180"/>
      </w:pPr>
    </w:lvl>
    <w:lvl w:ilvl="6" w:tplc="0408000F" w:tentative="1">
      <w:start w:val="1"/>
      <w:numFmt w:val="decimal"/>
      <w:lvlText w:val="%7."/>
      <w:lvlJc w:val="left"/>
      <w:pPr>
        <w:ind w:left="5256" w:hanging="360"/>
      </w:pPr>
    </w:lvl>
    <w:lvl w:ilvl="7" w:tplc="04080019" w:tentative="1">
      <w:start w:val="1"/>
      <w:numFmt w:val="lowerLetter"/>
      <w:lvlText w:val="%8."/>
      <w:lvlJc w:val="left"/>
      <w:pPr>
        <w:ind w:left="5976" w:hanging="360"/>
      </w:pPr>
    </w:lvl>
    <w:lvl w:ilvl="8" w:tplc="0408001B" w:tentative="1">
      <w:start w:val="1"/>
      <w:numFmt w:val="lowerRoman"/>
      <w:lvlText w:val="%9."/>
      <w:lvlJc w:val="right"/>
      <w:pPr>
        <w:ind w:left="6696" w:hanging="180"/>
      </w:pPr>
    </w:lvl>
  </w:abstractNum>
  <w:abstractNum w:abstractNumId="12" w15:restartNumberingAfterBreak="0">
    <w:nsid w:val="58866488"/>
    <w:multiLevelType w:val="hybridMultilevel"/>
    <w:tmpl w:val="1A1868B0"/>
    <w:lvl w:ilvl="0" w:tplc="04080001">
      <w:start w:val="1"/>
      <w:numFmt w:val="bullet"/>
      <w:lvlText w:val=""/>
      <w:lvlJc w:val="left"/>
      <w:pPr>
        <w:ind w:left="1296" w:hanging="360"/>
      </w:pPr>
      <w:rPr>
        <w:rFonts w:ascii="Symbol" w:hAnsi="Symbol" w:hint="default"/>
      </w:rPr>
    </w:lvl>
    <w:lvl w:ilvl="1" w:tplc="04080003" w:tentative="1">
      <w:start w:val="1"/>
      <w:numFmt w:val="bullet"/>
      <w:lvlText w:val="o"/>
      <w:lvlJc w:val="left"/>
      <w:pPr>
        <w:ind w:left="2016" w:hanging="360"/>
      </w:pPr>
      <w:rPr>
        <w:rFonts w:ascii="Courier New" w:hAnsi="Courier New" w:cs="Courier New" w:hint="default"/>
      </w:rPr>
    </w:lvl>
    <w:lvl w:ilvl="2" w:tplc="04080005" w:tentative="1">
      <w:start w:val="1"/>
      <w:numFmt w:val="bullet"/>
      <w:lvlText w:val=""/>
      <w:lvlJc w:val="left"/>
      <w:pPr>
        <w:ind w:left="2736" w:hanging="360"/>
      </w:pPr>
      <w:rPr>
        <w:rFonts w:ascii="Wingdings" w:hAnsi="Wingdings" w:hint="default"/>
      </w:rPr>
    </w:lvl>
    <w:lvl w:ilvl="3" w:tplc="04080001" w:tentative="1">
      <w:start w:val="1"/>
      <w:numFmt w:val="bullet"/>
      <w:lvlText w:val=""/>
      <w:lvlJc w:val="left"/>
      <w:pPr>
        <w:ind w:left="3456" w:hanging="360"/>
      </w:pPr>
      <w:rPr>
        <w:rFonts w:ascii="Symbol" w:hAnsi="Symbol" w:hint="default"/>
      </w:rPr>
    </w:lvl>
    <w:lvl w:ilvl="4" w:tplc="04080003" w:tentative="1">
      <w:start w:val="1"/>
      <w:numFmt w:val="bullet"/>
      <w:lvlText w:val="o"/>
      <w:lvlJc w:val="left"/>
      <w:pPr>
        <w:ind w:left="4176" w:hanging="360"/>
      </w:pPr>
      <w:rPr>
        <w:rFonts w:ascii="Courier New" w:hAnsi="Courier New" w:cs="Courier New" w:hint="default"/>
      </w:rPr>
    </w:lvl>
    <w:lvl w:ilvl="5" w:tplc="04080005" w:tentative="1">
      <w:start w:val="1"/>
      <w:numFmt w:val="bullet"/>
      <w:lvlText w:val=""/>
      <w:lvlJc w:val="left"/>
      <w:pPr>
        <w:ind w:left="4896" w:hanging="360"/>
      </w:pPr>
      <w:rPr>
        <w:rFonts w:ascii="Wingdings" w:hAnsi="Wingdings" w:hint="default"/>
      </w:rPr>
    </w:lvl>
    <w:lvl w:ilvl="6" w:tplc="04080001" w:tentative="1">
      <w:start w:val="1"/>
      <w:numFmt w:val="bullet"/>
      <w:lvlText w:val=""/>
      <w:lvlJc w:val="left"/>
      <w:pPr>
        <w:ind w:left="5616" w:hanging="360"/>
      </w:pPr>
      <w:rPr>
        <w:rFonts w:ascii="Symbol" w:hAnsi="Symbol" w:hint="default"/>
      </w:rPr>
    </w:lvl>
    <w:lvl w:ilvl="7" w:tplc="04080003" w:tentative="1">
      <w:start w:val="1"/>
      <w:numFmt w:val="bullet"/>
      <w:lvlText w:val="o"/>
      <w:lvlJc w:val="left"/>
      <w:pPr>
        <w:ind w:left="6336" w:hanging="360"/>
      </w:pPr>
      <w:rPr>
        <w:rFonts w:ascii="Courier New" w:hAnsi="Courier New" w:cs="Courier New" w:hint="default"/>
      </w:rPr>
    </w:lvl>
    <w:lvl w:ilvl="8" w:tplc="04080005" w:tentative="1">
      <w:start w:val="1"/>
      <w:numFmt w:val="bullet"/>
      <w:lvlText w:val=""/>
      <w:lvlJc w:val="left"/>
      <w:pPr>
        <w:ind w:left="7056" w:hanging="360"/>
      </w:pPr>
      <w:rPr>
        <w:rFonts w:ascii="Wingdings" w:hAnsi="Wingdings" w:hint="default"/>
      </w:rPr>
    </w:lvl>
  </w:abstractNum>
  <w:abstractNum w:abstractNumId="13" w15:restartNumberingAfterBreak="0">
    <w:nsid w:val="5D4432FA"/>
    <w:multiLevelType w:val="hybridMultilevel"/>
    <w:tmpl w:val="E0F812EC"/>
    <w:lvl w:ilvl="0" w:tplc="C838C5C8">
      <w:start w:val="1"/>
      <w:numFmt w:val="bullet"/>
      <w:lvlText w:val=""/>
      <w:lvlJc w:val="left"/>
      <w:pPr>
        <w:ind w:left="1080" w:hanging="360"/>
      </w:pPr>
      <w:rPr>
        <w:rFonts w:ascii="Symbol" w:hAnsi="Symbol" w:hint="default"/>
        <w:b w:val="0"/>
        <w:bCs/>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62937390"/>
    <w:multiLevelType w:val="hybridMultilevel"/>
    <w:tmpl w:val="EE8291AE"/>
    <w:lvl w:ilvl="0" w:tplc="D3F872D6">
      <w:start w:val="1"/>
      <w:numFmt w:val="bullet"/>
      <w:lvlText w:val=""/>
      <w:lvlJc w:val="left"/>
      <w:pPr>
        <w:ind w:left="720" w:hanging="360"/>
      </w:pPr>
      <w:rPr>
        <w:rFonts w:ascii="Symbol" w:hAnsi="Symbol" w:hint="default"/>
        <w:b w:val="0"/>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76F73EAA"/>
    <w:multiLevelType w:val="hybridMultilevel"/>
    <w:tmpl w:val="5D026F7A"/>
    <w:lvl w:ilvl="0" w:tplc="04080001">
      <w:start w:val="1"/>
      <w:numFmt w:val="bullet"/>
      <w:lvlText w:val=""/>
      <w:lvlJc w:val="left"/>
      <w:pPr>
        <w:ind w:left="1296" w:hanging="360"/>
      </w:pPr>
      <w:rPr>
        <w:rFonts w:ascii="Symbol" w:hAnsi="Symbol" w:hint="default"/>
      </w:rPr>
    </w:lvl>
    <w:lvl w:ilvl="1" w:tplc="04080003" w:tentative="1">
      <w:start w:val="1"/>
      <w:numFmt w:val="bullet"/>
      <w:lvlText w:val="o"/>
      <w:lvlJc w:val="left"/>
      <w:pPr>
        <w:ind w:left="2016" w:hanging="360"/>
      </w:pPr>
      <w:rPr>
        <w:rFonts w:ascii="Courier New" w:hAnsi="Courier New" w:cs="Courier New" w:hint="default"/>
      </w:rPr>
    </w:lvl>
    <w:lvl w:ilvl="2" w:tplc="04080005" w:tentative="1">
      <w:start w:val="1"/>
      <w:numFmt w:val="bullet"/>
      <w:lvlText w:val=""/>
      <w:lvlJc w:val="left"/>
      <w:pPr>
        <w:ind w:left="2736" w:hanging="360"/>
      </w:pPr>
      <w:rPr>
        <w:rFonts w:ascii="Wingdings" w:hAnsi="Wingdings" w:hint="default"/>
      </w:rPr>
    </w:lvl>
    <w:lvl w:ilvl="3" w:tplc="04080001" w:tentative="1">
      <w:start w:val="1"/>
      <w:numFmt w:val="bullet"/>
      <w:lvlText w:val=""/>
      <w:lvlJc w:val="left"/>
      <w:pPr>
        <w:ind w:left="3456" w:hanging="360"/>
      </w:pPr>
      <w:rPr>
        <w:rFonts w:ascii="Symbol" w:hAnsi="Symbol" w:hint="default"/>
      </w:rPr>
    </w:lvl>
    <w:lvl w:ilvl="4" w:tplc="04080003" w:tentative="1">
      <w:start w:val="1"/>
      <w:numFmt w:val="bullet"/>
      <w:lvlText w:val="o"/>
      <w:lvlJc w:val="left"/>
      <w:pPr>
        <w:ind w:left="4176" w:hanging="360"/>
      </w:pPr>
      <w:rPr>
        <w:rFonts w:ascii="Courier New" w:hAnsi="Courier New" w:cs="Courier New" w:hint="default"/>
      </w:rPr>
    </w:lvl>
    <w:lvl w:ilvl="5" w:tplc="04080005" w:tentative="1">
      <w:start w:val="1"/>
      <w:numFmt w:val="bullet"/>
      <w:lvlText w:val=""/>
      <w:lvlJc w:val="left"/>
      <w:pPr>
        <w:ind w:left="4896" w:hanging="360"/>
      </w:pPr>
      <w:rPr>
        <w:rFonts w:ascii="Wingdings" w:hAnsi="Wingdings" w:hint="default"/>
      </w:rPr>
    </w:lvl>
    <w:lvl w:ilvl="6" w:tplc="04080001" w:tentative="1">
      <w:start w:val="1"/>
      <w:numFmt w:val="bullet"/>
      <w:lvlText w:val=""/>
      <w:lvlJc w:val="left"/>
      <w:pPr>
        <w:ind w:left="5616" w:hanging="360"/>
      </w:pPr>
      <w:rPr>
        <w:rFonts w:ascii="Symbol" w:hAnsi="Symbol" w:hint="default"/>
      </w:rPr>
    </w:lvl>
    <w:lvl w:ilvl="7" w:tplc="04080003" w:tentative="1">
      <w:start w:val="1"/>
      <w:numFmt w:val="bullet"/>
      <w:lvlText w:val="o"/>
      <w:lvlJc w:val="left"/>
      <w:pPr>
        <w:ind w:left="6336" w:hanging="360"/>
      </w:pPr>
      <w:rPr>
        <w:rFonts w:ascii="Courier New" w:hAnsi="Courier New" w:cs="Courier New" w:hint="default"/>
      </w:rPr>
    </w:lvl>
    <w:lvl w:ilvl="8" w:tplc="04080005" w:tentative="1">
      <w:start w:val="1"/>
      <w:numFmt w:val="bullet"/>
      <w:lvlText w:val=""/>
      <w:lvlJc w:val="left"/>
      <w:pPr>
        <w:ind w:left="7056" w:hanging="360"/>
      </w:pPr>
      <w:rPr>
        <w:rFonts w:ascii="Wingdings" w:hAnsi="Wingdings" w:hint="default"/>
      </w:rPr>
    </w:lvl>
  </w:abstractNum>
  <w:abstractNum w:abstractNumId="16" w15:restartNumberingAfterBreak="0">
    <w:nsid w:val="7A793785"/>
    <w:multiLevelType w:val="hybridMultilevel"/>
    <w:tmpl w:val="0DF6FEE2"/>
    <w:lvl w:ilvl="0" w:tplc="1810988E">
      <w:start w:val="2"/>
      <w:numFmt w:val="bullet"/>
      <w:lvlText w:val="-"/>
      <w:lvlJc w:val="left"/>
      <w:pPr>
        <w:ind w:left="1800" w:hanging="360"/>
      </w:pPr>
      <w:rPr>
        <w:rFonts w:ascii="Times New Roman" w:eastAsia="Times New Roman" w:hAnsi="Times New Roman" w:cs="Times New Roman" w:hint="default"/>
        <w:b/>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num w:numId="1">
    <w:abstractNumId w:val="0"/>
  </w:num>
  <w:num w:numId="2">
    <w:abstractNumId w:val="9"/>
  </w:num>
  <w:num w:numId="3">
    <w:abstractNumId w:val="8"/>
  </w:num>
  <w:num w:numId="4">
    <w:abstractNumId w:val="16"/>
  </w:num>
  <w:num w:numId="5">
    <w:abstractNumId w:val="5"/>
  </w:num>
  <w:num w:numId="6">
    <w:abstractNumId w:val="15"/>
  </w:num>
  <w:num w:numId="7">
    <w:abstractNumId w:val="1"/>
  </w:num>
  <w:num w:numId="8">
    <w:abstractNumId w:val="7"/>
  </w:num>
  <w:num w:numId="9">
    <w:abstractNumId w:val="12"/>
  </w:num>
  <w:num w:numId="10">
    <w:abstractNumId w:val="4"/>
    <w:lvlOverride w:ilvl="0">
      <w:startOverride w:val="1"/>
    </w:lvlOverride>
  </w:num>
  <w:num w:numId="11">
    <w:abstractNumId w:val="11"/>
    <w:lvlOverride w:ilvl="0">
      <w:startOverride w:val="1"/>
    </w:lvlOverride>
  </w:num>
  <w:num w:numId="12">
    <w:abstractNumId w:val="14"/>
    <w:lvlOverride w:ilvl="0">
      <w:startOverride w:val="1"/>
    </w:lvlOverride>
  </w:num>
  <w:num w:numId="13">
    <w:abstractNumId w:val="10"/>
    <w:lvlOverride w:ilvl="0">
      <w:startOverride w:val="1"/>
    </w:lvlOverride>
  </w:num>
  <w:num w:numId="14">
    <w:abstractNumId w:val="3"/>
    <w:lvlOverride w:ilvl="0">
      <w:startOverride w:val="1"/>
    </w:lvlOverride>
  </w:num>
  <w:num w:numId="15">
    <w:abstractNumId w:val="13"/>
    <w:lvlOverride w:ilvl="0">
      <w:startOverride w:val="1"/>
    </w:lvlOverride>
  </w:num>
  <w:num w:numId="16">
    <w:abstractNumId w:val="6"/>
    <w:lvlOverride w:ilvl="0">
      <w:startOverride w:val="1"/>
    </w:lvlOverride>
  </w:num>
  <w:num w:numId="17">
    <w:abstractNumId w:val="2"/>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CF"/>
    <w:rsid w:val="00001212"/>
    <w:rsid w:val="00001EBB"/>
    <w:rsid w:val="0000381F"/>
    <w:rsid w:val="00005147"/>
    <w:rsid w:val="00005EF3"/>
    <w:rsid w:val="00010589"/>
    <w:rsid w:val="0001199B"/>
    <w:rsid w:val="00011C4B"/>
    <w:rsid w:val="00011D64"/>
    <w:rsid w:val="00013643"/>
    <w:rsid w:val="00016622"/>
    <w:rsid w:val="000214F4"/>
    <w:rsid w:val="00034925"/>
    <w:rsid w:val="00040B7D"/>
    <w:rsid w:val="00040F62"/>
    <w:rsid w:val="000410DA"/>
    <w:rsid w:val="00043237"/>
    <w:rsid w:val="00045B60"/>
    <w:rsid w:val="00051031"/>
    <w:rsid w:val="000524D7"/>
    <w:rsid w:val="000529B6"/>
    <w:rsid w:val="00061440"/>
    <w:rsid w:val="00065B49"/>
    <w:rsid w:val="00071CBF"/>
    <w:rsid w:val="00073F71"/>
    <w:rsid w:val="00074E03"/>
    <w:rsid w:val="000770A1"/>
    <w:rsid w:val="00077352"/>
    <w:rsid w:val="00080631"/>
    <w:rsid w:val="00083CF9"/>
    <w:rsid w:val="00084A34"/>
    <w:rsid w:val="000853BD"/>
    <w:rsid w:val="00085FB5"/>
    <w:rsid w:val="00090534"/>
    <w:rsid w:val="00090A09"/>
    <w:rsid w:val="000952C5"/>
    <w:rsid w:val="000A03AB"/>
    <w:rsid w:val="000A4FFE"/>
    <w:rsid w:val="000A6B82"/>
    <w:rsid w:val="000B268C"/>
    <w:rsid w:val="000B2E22"/>
    <w:rsid w:val="000B54C1"/>
    <w:rsid w:val="000B57D5"/>
    <w:rsid w:val="000B5C6F"/>
    <w:rsid w:val="000C336A"/>
    <w:rsid w:val="000C4B80"/>
    <w:rsid w:val="000C595D"/>
    <w:rsid w:val="000C6340"/>
    <w:rsid w:val="000D074D"/>
    <w:rsid w:val="000D1D81"/>
    <w:rsid w:val="000D20E2"/>
    <w:rsid w:val="000D447C"/>
    <w:rsid w:val="000D749C"/>
    <w:rsid w:val="000E4D2B"/>
    <w:rsid w:val="000E52C4"/>
    <w:rsid w:val="000F010A"/>
    <w:rsid w:val="000F3CE5"/>
    <w:rsid w:val="000F4E29"/>
    <w:rsid w:val="000F4F5C"/>
    <w:rsid w:val="000F615A"/>
    <w:rsid w:val="00104E64"/>
    <w:rsid w:val="00110A94"/>
    <w:rsid w:val="00115D31"/>
    <w:rsid w:val="00115E2E"/>
    <w:rsid w:val="00117BCB"/>
    <w:rsid w:val="001203F9"/>
    <w:rsid w:val="00121B8D"/>
    <w:rsid w:val="001265F6"/>
    <w:rsid w:val="00131800"/>
    <w:rsid w:val="00133857"/>
    <w:rsid w:val="00134846"/>
    <w:rsid w:val="0013566A"/>
    <w:rsid w:val="001361C2"/>
    <w:rsid w:val="001378B0"/>
    <w:rsid w:val="00140641"/>
    <w:rsid w:val="00140E53"/>
    <w:rsid w:val="00142B52"/>
    <w:rsid w:val="00144025"/>
    <w:rsid w:val="00146229"/>
    <w:rsid w:val="00146FFE"/>
    <w:rsid w:val="00150793"/>
    <w:rsid w:val="001514E1"/>
    <w:rsid w:val="0015581E"/>
    <w:rsid w:val="001574C7"/>
    <w:rsid w:val="00163AE7"/>
    <w:rsid w:val="00163D4D"/>
    <w:rsid w:val="00163E3A"/>
    <w:rsid w:val="00164F4B"/>
    <w:rsid w:val="0017016B"/>
    <w:rsid w:val="001702D7"/>
    <w:rsid w:val="00171166"/>
    <w:rsid w:val="00174780"/>
    <w:rsid w:val="0017631C"/>
    <w:rsid w:val="00187B87"/>
    <w:rsid w:val="00190E66"/>
    <w:rsid w:val="00191FE6"/>
    <w:rsid w:val="0019443A"/>
    <w:rsid w:val="00194B43"/>
    <w:rsid w:val="001A0D6A"/>
    <w:rsid w:val="001A3B3E"/>
    <w:rsid w:val="001A5159"/>
    <w:rsid w:val="001A6C90"/>
    <w:rsid w:val="001B0335"/>
    <w:rsid w:val="001B0511"/>
    <w:rsid w:val="001B172A"/>
    <w:rsid w:val="001B4773"/>
    <w:rsid w:val="001B6F6F"/>
    <w:rsid w:val="001C02D4"/>
    <w:rsid w:val="001C0D96"/>
    <w:rsid w:val="001C12E5"/>
    <w:rsid w:val="001C1C0B"/>
    <w:rsid w:val="001C251E"/>
    <w:rsid w:val="001C649A"/>
    <w:rsid w:val="001D0442"/>
    <w:rsid w:val="001D1345"/>
    <w:rsid w:val="001D433D"/>
    <w:rsid w:val="001E7ED8"/>
    <w:rsid w:val="001F3B42"/>
    <w:rsid w:val="001F6045"/>
    <w:rsid w:val="001F77F2"/>
    <w:rsid w:val="00200AC3"/>
    <w:rsid w:val="002022A3"/>
    <w:rsid w:val="00204F06"/>
    <w:rsid w:val="00206D28"/>
    <w:rsid w:val="00207476"/>
    <w:rsid w:val="00211472"/>
    <w:rsid w:val="00212B3F"/>
    <w:rsid w:val="00214C6C"/>
    <w:rsid w:val="00225297"/>
    <w:rsid w:val="00227900"/>
    <w:rsid w:val="00231936"/>
    <w:rsid w:val="00231E09"/>
    <w:rsid w:val="00233A5D"/>
    <w:rsid w:val="0023588E"/>
    <w:rsid w:val="002365A4"/>
    <w:rsid w:val="00237E17"/>
    <w:rsid w:val="00240B41"/>
    <w:rsid w:val="00241639"/>
    <w:rsid w:val="00243FEB"/>
    <w:rsid w:val="00251016"/>
    <w:rsid w:val="002516AD"/>
    <w:rsid w:val="0025319B"/>
    <w:rsid w:val="00253F8F"/>
    <w:rsid w:val="00257D05"/>
    <w:rsid w:val="00260BC5"/>
    <w:rsid w:val="00261A56"/>
    <w:rsid w:val="002635A4"/>
    <w:rsid w:val="00265AE6"/>
    <w:rsid w:val="0026744F"/>
    <w:rsid w:val="00267E80"/>
    <w:rsid w:val="002767C7"/>
    <w:rsid w:val="00282717"/>
    <w:rsid w:val="00282A9E"/>
    <w:rsid w:val="00283A32"/>
    <w:rsid w:val="002856C2"/>
    <w:rsid w:val="002858F7"/>
    <w:rsid w:val="0029103C"/>
    <w:rsid w:val="00294991"/>
    <w:rsid w:val="00295082"/>
    <w:rsid w:val="002A2156"/>
    <w:rsid w:val="002A3EB4"/>
    <w:rsid w:val="002A41F6"/>
    <w:rsid w:val="002B4147"/>
    <w:rsid w:val="002B49DB"/>
    <w:rsid w:val="002B55AA"/>
    <w:rsid w:val="002B7A1D"/>
    <w:rsid w:val="002C3A2B"/>
    <w:rsid w:val="002C4B81"/>
    <w:rsid w:val="002C4D0B"/>
    <w:rsid w:val="002D021C"/>
    <w:rsid w:val="002D23FD"/>
    <w:rsid w:val="002D4302"/>
    <w:rsid w:val="002D66A4"/>
    <w:rsid w:val="002E44DA"/>
    <w:rsid w:val="002E5D9B"/>
    <w:rsid w:val="002F0C5D"/>
    <w:rsid w:val="002F169B"/>
    <w:rsid w:val="002F1A79"/>
    <w:rsid w:val="002F6DDB"/>
    <w:rsid w:val="002F7AE5"/>
    <w:rsid w:val="00300AFD"/>
    <w:rsid w:val="00303421"/>
    <w:rsid w:val="00304F79"/>
    <w:rsid w:val="003120CA"/>
    <w:rsid w:val="00313A46"/>
    <w:rsid w:val="00315B2D"/>
    <w:rsid w:val="00323A2D"/>
    <w:rsid w:val="0032713E"/>
    <w:rsid w:val="003275B3"/>
    <w:rsid w:val="00332C16"/>
    <w:rsid w:val="00335575"/>
    <w:rsid w:val="0033706F"/>
    <w:rsid w:val="0034217C"/>
    <w:rsid w:val="00343DE7"/>
    <w:rsid w:val="003472DE"/>
    <w:rsid w:val="003522B3"/>
    <w:rsid w:val="003559B3"/>
    <w:rsid w:val="0036030E"/>
    <w:rsid w:val="00361446"/>
    <w:rsid w:val="00361EAE"/>
    <w:rsid w:val="00363B0C"/>
    <w:rsid w:val="00372480"/>
    <w:rsid w:val="00372BA0"/>
    <w:rsid w:val="00374A3E"/>
    <w:rsid w:val="003806B4"/>
    <w:rsid w:val="00383436"/>
    <w:rsid w:val="00394435"/>
    <w:rsid w:val="003959D5"/>
    <w:rsid w:val="003A3AE6"/>
    <w:rsid w:val="003A4EE5"/>
    <w:rsid w:val="003A5B51"/>
    <w:rsid w:val="003A6983"/>
    <w:rsid w:val="003A6CF5"/>
    <w:rsid w:val="003A711B"/>
    <w:rsid w:val="003B0034"/>
    <w:rsid w:val="003B1FA9"/>
    <w:rsid w:val="003B2CCF"/>
    <w:rsid w:val="003B5544"/>
    <w:rsid w:val="003B7C58"/>
    <w:rsid w:val="003C0068"/>
    <w:rsid w:val="003C7033"/>
    <w:rsid w:val="003C703C"/>
    <w:rsid w:val="003D6510"/>
    <w:rsid w:val="003F4D45"/>
    <w:rsid w:val="003F4FB1"/>
    <w:rsid w:val="003F5EC9"/>
    <w:rsid w:val="00407D10"/>
    <w:rsid w:val="00415520"/>
    <w:rsid w:val="00420E59"/>
    <w:rsid w:val="004226CE"/>
    <w:rsid w:val="00426452"/>
    <w:rsid w:val="00426668"/>
    <w:rsid w:val="0042750A"/>
    <w:rsid w:val="0043214D"/>
    <w:rsid w:val="00432CE9"/>
    <w:rsid w:val="004334BA"/>
    <w:rsid w:val="00442C11"/>
    <w:rsid w:val="00442F96"/>
    <w:rsid w:val="004437BA"/>
    <w:rsid w:val="00444A07"/>
    <w:rsid w:val="00451DDC"/>
    <w:rsid w:val="00452153"/>
    <w:rsid w:val="00454837"/>
    <w:rsid w:val="0045638E"/>
    <w:rsid w:val="00462F7F"/>
    <w:rsid w:val="00466DDA"/>
    <w:rsid w:val="00467166"/>
    <w:rsid w:val="004843ED"/>
    <w:rsid w:val="00484F35"/>
    <w:rsid w:val="004852E3"/>
    <w:rsid w:val="004A5DB3"/>
    <w:rsid w:val="004A6D89"/>
    <w:rsid w:val="004A72F2"/>
    <w:rsid w:val="004B117D"/>
    <w:rsid w:val="004B5675"/>
    <w:rsid w:val="004B5F72"/>
    <w:rsid w:val="004B7544"/>
    <w:rsid w:val="004B7D71"/>
    <w:rsid w:val="004C3019"/>
    <w:rsid w:val="004C3CCE"/>
    <w:rsid w:val="004C3E9A"/>
    <w:rsid w:val="004C5F33"/>
    <w:rsid w:val="004D00D6"/>
    <w:rsid w:val="004D0A9E"/>
    <w:rsid w:val="004D1101"/>
    <w:rsid w:val="004D2640"/>
    <w:rsid w:val="004D3D29"/>
    <w:rsid w:val="004E0B6E"/>
    <w:rsid w:val="004E6565"/>
    <w:rsid w:val="004F418E"/>
    <w:rsid w:val="004F55C5"/>
    <w:rsid w:val="004F7F66"/>
    <w:rsid w:val="0050699D"/>
    <w:rsid w:val="00510068"/>
    <w:rsid w:val="0051032C"/>
    <w:rsid w:val="005144F1"/>
    <w:rsid w:val="00517D90"/>
    <w:rsid w:val="005215C4"/>
    <w:rsid w:val="005232AC"/>
    <w:rsid w:val="00526244"/>
    <w:rsid w:val="00527777"/>
    <w:rsid w:val="00536DBF"/>
    <w:rsid w:val="005408DA"/>
    <w:rsid w:val="00540DE5"/>
    <w:rsid w:val="0054110B"/>
    <w:rsid w:val="00541418"/>
    <w:rsid w:val="00553395"/>
    <w:rsid w:val="00553E8B"/>
    <w:rsid w:val="00554195"/>
    <w:rsid w:val="00556219"/>
    <w:rsid w:val="00557811"/>
    <w:rsid w:val="00561344"/>
    <w:rsid w:val="00565E01"/>
    <w:rsid w:val="00572F1E"/>
    <w:rsid w:val="00576449"/>
    <w:rsid w:val="00584627"/>
    <w:rsid w:val="0058465C"/>
    <w:rsid w:val="0058576F"/>
    <w:rsid w:val="0059789D"/>
    <w:rsid w:val="005A09A7"/>
    <w:rsid w:val="005A112F"/>
    <w:rsid w:val="005A3DCF"/>
    <w:rsid w:val="005A4D14"/>
    <w:rsid w:val="005A54FE"/>
    <w:rsid w:val="005B1F17"/>
    <w:rsid w:val="005B3F3D"/>
    <w:rsid w:val="005C01F3"/>
    <w:rsid w:val="005C1771"/>
    <w:rsid w:val="005C6E3F"/>
    <w:rsid w:val="005C6F43"/>
    <w:rsid w:val="005C7C24"/>
    <w:rsid w:val="005D0506"/>
    <w:rsid w:val="005D3C96"/>
    <w:rsid w:val="005D5E2C"/>
    <w:rsid w:val="005E25BB"/>
    <w:rsid w:val="005E2B15"/>
    <w:rsid w:val="00600391"/>
    <w:rsid w:val="0060041E"/>
    <w:rsid w:val="00601253"/>
    <w:rsid w:val="006204C8"/>
    <w:rsid w:val="00624A2A"/>
    <w:rsid w:val="00626CEC"/>
    <w:rsid w:val="00627F12"/>
    <w:rsid w:val="00632DB5"/>
    <w:rsid w:val="00632F69"/>
    <w:rsid w:val="00635BD2"/>
    <w:rsid w:val="00641A8F"/>
    <w:rsid w:val="00643752"/>
    <w:rsid w:val="00645B22"/>
    <w:rsid w:val="00646577"/>
    <w:rsid w:val="00647BA1"/>
    <w:rsid w:val="00650F1D"/>
    <w:rsid w:val="00654D57"/>
    <w:rsid w:val="00655C4F"/>
    <w:rsid w:val="00656DAF"/>
    <w:rsid w:val="00660D41"/>
    <w:rsid w:val="006643EC"/>
    <w:rsid w:val="00675186"/>
    <w:rsid w:val="00680576"/>
    <w:rsid w:val="00682BF4"/>
    <w:rsid w:val="0068668E"/>
    <w:rsid w:val="00687C70"/>
    <w:rsid w:val="006903DE"/>
    <w:rsid w:val="0069049C"/>
    <w:rsid w:val="00692AC9"/>
    <w:rsid w:val="006972A1"/>
    <w:rsid w:val="006A19EF"/>
    <w:rsid w:val="006A4DBA"/>
    <w:rsid w:val="006A6140"/>
    <w:rsid w:val="006B32D2"/>
    <w:rsid w:val="006B5E4A"/>
    <w:rsid w:val="006C35F2"/>
    <w:rsid w:val="006C35FD"/>
    <w:rsid w:val="006C5CB9"/>
    <w:rsid w:val="006D0D82"/>
    <w:rsid w:val="006D0E67"/>
    <w:rsid w:val="006D25C5"/>
    <w:rsid w:val="006D4AFE"/>
    <w:rsid w:val="006D6094"/>
    <w:rsid w:val="006E1B21"/>
    <w:rsid w:val="006E369C"/>
    <w:rsid w:val="006E4093"/>
    <w:rsid w:val="006E4144"/>
    <w:rsid w:val="006E5CF0"/>
    <w:rsid w:val="006F0623"/>
    <w:rsid w:val="006F092F"/>
    <w:rsid w:val="006F682C"/>
    <w:rsid w:val="007035D7"/>
    <w:rsid w:val="00705456"/>
    <w:rsid w:val="00706555"/>
    <w:rsid w:val="00706592"/>
    <w:rsid w:val="00707017"/>
    <w:rsid w:val="0071070C"/>
    <w:rsid w:val="0071197B"/>
    <w:rsid w:val="00715742"/>
    <w:rsid w:val="007163E6"/>
    <w:rsid w:val="00716839"/>
    <w:rsid w:val="00716DEB"/>
    <w:rsid w:val="00720B98"/>
    <w:rsid w:val="00722E8C"/>
    <w:rsid w:val="00724167"/>
    <w:rsid w:val="00724856"/>
    <w:rsid w:val="00731FEF"/>
    <w:rsid w:val="00732F45"/>
    <w:rsid w:val="00734183"/>
    <w:rsid w:val="007370F2"/>
    <w:rsid w:val="00742D1E"/>
    <w:rsid w:val="00744298"/>
    <w:rsid w:val="007549C4"/>
    <w:rsid w:val="00761371"/>
    <w:rsid w:val="007620FF"/>
    <w:rsid w:val="007623DB"/>
    <w:rsid w:val="00763168"/>
    <w:rsid w:val="00763BBB"/>
    <w:rsid w:val="00765427"/>
    <w:rsid w:val="00766140"/>
    <w:rsid w:val="0077085C"/>
    <w:rsid w:val="00772334"/>
    <w:rsid w:val="007734C9"/>
    <w:rsid w:val="00780D3A"/>
    <w:rsid w:val="0078397A"/>
    <w:rsid w:val="00784F8A"/>
    <w:rsid w:val="00790430"/>
    <w:rsid w:val="00790CB5"/>
    <w:rsid w:val="00795209"/>
    <w:rsid w:val="00795EBD"/>
    <w:rsid w:val="0079672A"/>
    <w:rsid w:val="0079732D"/>
    <w:rsid w:val="00797ABE"/>
    <w:rsid w:val="007A39E7"/>
    <w:rsid w:val="007A4013"/>
    <w:rsid w:val="007A43AC"/>
    <w:rsid w:val="007A5E0D"/>
    <w:rsid w:val="007A6058"/>
    <w:rsid w:val="007B0A23"/>
    <w:rsid w:val="007B20DB"/>
    <w:rsid w:val="007B2BDE"/>
    <w:rsid w:val="007B2D61"/>
    <w:rsid w:val="007B4741"/>
    <w:rsid w:val="007B6461"/>
    <w:rsid w:val="007D0405"/>
    <w:rsid w:val="007D0ABF"/>
    <w:rsid w:val="007D1FDF"/>
    <w:rsid w:val="007D5257"/>
    <w:rsid w:val="007D762F"/>
    <w:rsid w:val="007E1B10"/>
    <w:rsid w:val="007F5648"/>
    <w:rsid w:val="007F7A48"/>
    <w:rsid w:val="00807992"/>
    <w:rsid w:val="00815A98"/>
    <w:rsid w:val="00816E84"/>
    <w:rsid w:val="008247B2"/>
    <w:rsid w:val="00826E84"/>
    <w:rsid w:val="00827741"/>
    <w:rsid w:val="008328AA"/>
    <w:rsid w:val="00842E6E"/>
    <w:rsid w:val="00843959"/>
    <w:rsid w:val="008459B6"/>
    <w:rsid w:val="0084706C"/>
    <w:rsid w:val="0085038E"/>
    <w:rsid w:val="00850A60"/>
    <w:rsid w:val="00853D22"/>
    <w:rsid w:val="00854471"/>
    <w:rsid w:val="00855B4F"/>
    <w:rsid w:val="008574D5"/>
    <w:rsid w:val="00861CF3"/>
    <w:rsid w:val="00865AE2"/>
    <w:rsid w:val="008671EF"/>
    <w:rsid w:val="008740AA"/>
    <w:rsid w:val="00881365"/>
    <w:rsid w:val="00885996"/>
    <w:rsid w:val="0089579D"/>
    <w:rsid w:val="00895B3E"/>
    <w:rsid w:val="008A0B2A"/>
    <w:rsid w:val="008A14D2"/>
    <w:rsid w:val="008A3572"/>
    <w:rsid w:val="008B16B7"/>
    <w:rsid w:val="008B2352"/>
    <w:rsid w:val="008B4C09"/>
    <w:rsid w:val="008B67BD"/>
    <w:rsid w:val="008B7986"/>
    <w:rsid w:val="008C16E7"/>
    <w:rsid w:val="008C2039"/>
    <w:rsid w:val="008C5284"/>
    <w:rsid w:val="008C79F6"/>
    <w:rsid w:val="008E25D5"/>
    <w:rsid w:val="008E563E"/>
    <w:rsid w:val="008E6E98"/>
    <w:rsid w:val="008E78C3"/>
    <w:rsid w:val="008F08E6"/>
    <w:rsid w:val="008F3EDD"/>
    <w:rsid w:val="008F4E6B"/>
    <w:rsid w:val="008F6319"/>
    <w:rsid w:val="008F6EE5"/>
    <w:rsid w:val="009036FC"/>
    <w:rsid w:val="00910308"/>
    <w:rsid w:val="009158F1"/>
    <w:rsid w:val="00916AC0"/>
    <w:rsid w:val="0091794E"/>
    <w:rsid w:val="00921D8B"/>
    <w:rsid w:val="009247A9"/>
    <w:rsid w:val="0092769C"/>
    <w:rsid w:val="00927B0A"/>
    <w:rsid w:val="00936B11"/>
    <w:rsid w:val="00940BF9"/>
    <w:rsid w:val="00941E67"/>
    <w:rsid w:val="009428DE"/>
    <w:rsid w:val="009432DE"/>
    <w:rsid w:val="00943434"/>
    <w:rsid w:val="009446C4"/>
    <w:rsid w:val="00950C4E"/>
    <w:rsid w:val="0095224D"/>
    <w:rsid w:val="0095244F"/>
    <w:rsid w:val="00954F41"/>
    <w:rsid w:val="00955D6A"/>
    <w:rsid w:val="009641A4"/>
    <w:rsid w:val="0096488D"/>
    <w:rsid w:val="00970BB2"/>
    <w:rsid w:val="00972CA2"/>
    <w:rsid w:val="00974AFC"/>
    <w:rsid w:val="00975D5F"/>
    <w:rsid w:val="009761F1"/>
    <w:rsid w:val="00977BB8"/>
    <w:rsid w:val="00977C7D"/>
    <w:rsid w:val="0098011E"/>
    <w:rsid w:val="0098182E"/>
    <w:rsid w:val="00981CEF"/>
    <w:rsid w:val="009837F1"/>
    <w:rsid w:val="00985C2C"/>
    <w:rsid w:val="00987FEF"/>
    <w:rsid w:val="00994A91"/>
    <w:rsid w:val="00995216"/>
    <w:rsid w:val="00997C1A"/>
    <w:rsid w:val="009A13B1"/>
    <w:rsid w:val="009A16C7"/>
    <w:rsid w:val="009A6D02"/>
    <w:rsid w:val="009A7017"/>
    <w:rsid w:val="009B063B"/>
    <w:rsid w:val="009B2F46"/>
    <w:rsid w:val="009B3973"/>
    <w:rsid w:val="009B5A46"/>
    <w:rsid w:val="009C09FA"/>
    <w:rsid w:val="009C0ABA"/>
    <w:rsid w:val="009C14AA"/>
    <w:rsid w:val="009C2B92"/>
    <w:rsid w:val="009C36DB"/>
    <w:rsid w:val="009C3DC3"/>
    <w:rsid w:val="009C59BF"/>
    <w:rsid w:val="009C62F3"/>
    <w:rsid w:val="009D1284"/>
    <w:rsid w:val="009D1F1D"/>
    <w:rsid w:val="009D2591"/>
    <w:rsid w:val="009D469D"/>
    <w:rsid w:val="009D49F1"/>
    <w:rsid w:val="009D59F0"/>
    <w:rsid w:val="009E14B2"/>
    <w:rsid w:val="009E29E0"/>
    <w:rsid w:val="009E4751"/>
    <w:rsid w:val="00A115AF"/>
    <w:rsid w:val="00A11D4E"/>
    <w:rsid w:val="00A1392B"/>
    <w:rsid w:val="00A1397A"/>
    <w:rsid w:val="00A15B7F"/>
    <w:rsid w:val="00A21222"/>
    <w:rsid w:val="00A22FE9"/>
    <w:rsid w:val="00A24CD1"/>
    <w:rsid w:val="00A25C8B"/>
    <w:rsid w:val="00A26F64"/>
    <w:rsid w:val="00A37D21"/>
    <w:rsid w:val="00A43301"/>
    <w:rsid w:val="00A44F47"/>
    <w:rsid w:val="00A5223C"/>
    <w:rsid w:val="00A52735"/>
    <w:rsid w:val="00A52983"/>
    <w:rsid w:val="00A530A0"/>
    <w:rsid w:val="00A5352A"/>
    <w:rsid w:val="00A550A2"/>
    <w:rsid w:val="00A560CA"/>
    <w:rsid w:val="00A57D15"/>
    <w:rsid w:val="00A60710"/>
    <w:rsid w:val="00A65EA9"/>
    <w:rsid w:val="00A71200"/>
    <w:rsid w:val="00A71A00"/>
    <w:rsid w:val="00A76B64"/>
    <w:rsid w:val="00A80968"/>
    <w:rsid w:val="00A84531"/>
    <w:rsid w:val="00A850D1"/>
    <w:rsid w:val="00A87088"/>
    <w:rsid w:val="00A909CA"/>
    <w:rsid w:val="00A9413D"/>
    <w:rsid w:val="00A97AE5"/>
    <w:rsid w:val="00AA009A"/>
    <w:rsid w:val="00AA250B"/>
    <w:rsid w:val="00AA2E63"/>
    <w:rsid w:val="00AB09A5"/>
    <w:rsid w:val="00AB0B5C"/>
    <w:rsid w:val="00AB1731"/>
    <w:rsid w:val="00AB3204"/>
    <w:rsid w:val="00AB6724"/>
    <w:rsid w:val="00AC1EE0"/>
    <w:rsid w:val="00AC2C39"/>
    <w:rsid w:val="00AC3E6C"/>
    <w:rsid w:val="00AC4870"/>
    <w:rsid w:val="00AD12CD"/>
    <w:rsid w:val="00AD1486"/>
    <w:rsid w:val="00AD14B0"/>
    <w:rsid w:val="00AD158C"/>
    <w:rsid w:val="00AD751E"/>
    <w:rsid w:val="00AE3A2F"/>
    <w:rsid w:val="00AE5004"/>
    <w:rsid w:val="00AF1E20"/>
    <w:rsid w:val="00AF5018"/>
    <w:rsid w:val="00AF5FDA"/>
    <w:rsid w:val="00B005E4"/>
    <w:rsid w:val="00B008DA"/>
    <w:rsid w:val="00B01412"/>
    <w:rsid w:val="00B05D19"/>
    <w:rsid w:val="00B13388"/>
    <w:rsid w:val="00B155F4"/>
    <w:rsid w:val="00B242BB"/>
    <w:rsid w:val="00B24592"/>
    <w:rsid w:val="00B27EA4"/>
    <w:rsid w:val="00B30FCD"/>
    <w:rsid w:val="00B3441B"/>
    <w:rsid w:val="00B34B04"/>
    <w:rsid w:val="00B362D9"/>
    <w:rsid w:val="00B36AE7"/>
    <w:rsid w:val="00B464C6"/>
    <w:rsid w:val="00B63821"/>
    <w:rsid w:val="00B70999"/>
    <w:rsid w:val="00B73D6B"/>
    <w:rsid w:val="00B76136"/>
    <w:rsid w:val="00B761E9"/>
    <w:rsid w:val="00B76BF0"/>
    <w:rsid w:val="00B7744E"/>
    <w:rsid w:val="00B77C0F"/>
    <w:rsid w:val="00B8450F"/>
    <w:rsid w:val="00B93A2A"/>
    <w:rsid w:val="00B94B2D"/>
    <w:rsid w:val="00BA344E"/>
    <w:rsid w:val="00BA582B"/>
    <w:rsid w:val="00BB3646"/>
    <w:rsid w:val="00BB539B"/>
    <w:rsid w:val="00BB60DD"/>
    <w:rsid w:val="00BB629D"/>
    <w:rsid w:val="00BB71F9"/>
    <w:rsid w:val="00BC040D"/>
    <w:rsid w:val="00BC3167"/>
    <w:rsid w:val="00BC3D92"/>
    <w:rsid w:val="00BC427A"/>
    <w:rsid w:val="00BC46CF"/>
    <w:rsid w:val="00BC5B49"/>
    <w:rsid w:val="00BC69AF"/>
    <w:rsid w:val="00BD2DEF"/>
    <w:rsid w:val="00BD593E"/>
    <w:rsid w:val="00BD6A47"/>
    <w:rsid w:val="00BE34A8"/>
    <w:rsid w:val="00BE4A83"/>
    <w:rsid w:val="00BE6D1F"/>
    <w:rsid w:val="00C109DD"/>
    <w:rsid w:val="00C14520"/>
    <w:rsid w:val="00C17727"/>
    <w:rsid w:val="00C21E0E"/>
    <w:rsid w:val="00C223F0"/>
    <w:rsid w:val="00C23169"/>
    <w:rsid w:val="00C25C86"/>
    <w:rsid w:val="00C269DF"/>
    <w:rsid w:val="00C26D76"/>
    <w:rsid w:val="00C319B5"/>
    <w:rsid w:val="00C33D6A"/>
    <w:rsid w:val="00C33E9E"/>
    <w:rsid w:val="00C369D8"/>
    <w:rsid w:val="00C36EF9"/>
    <w:rsid w:val="00C4115A"/>
    <w:rsid w:val="00C41935"/>
    <w:rsid w:val="00C42EAC"/>
    <w:rsid w:val="00C50549"/>
    <w:rsid w:val="00C54259"/>
    <w:rsid w:val="00C54648"/>
    <w:rsid w:val="00C54E41"/>
    <w:rsid w:val="00C62C42"/>
    <w:rsid w:val="00C65B6A"/>
    <w:rsid w:val="00C721E6"/>
    <w:rsid w:val="00C74134"/>
    <w:rsid w:val="00C765F3"/>
    <w:rsid w:val="00C80CC2"/>
    <w:rsid w:val="00C8169F"/>
    <w:rsid w:val="00C82A80"/>
    <w:rsid w:val="00C835D9"/>
    <w:rsid w:val="00C85549"/>
    <w:rsid w:val="00C855C4"/>
    <w:rsid w:val="00C8623D"/>
    <w:rsid w:val="00C866DC"/>
    <w:rsid w:val="00C875BF"/>
    <w:rsid w:val="00CA07A7"/>
    <w:rsid w:val="00CA0C6F"/>
    <w:rsid w:val="00CA1A8E"/>
    <w:rsid w:val="00CA25A2"/>
    <w:rsid w:val="00CA7033"/>
    <w:rsid w:val="00CA74EA"/>
    <w:rsid w:val="00CB071B"/>
    <w:rsid w:val="00CB1342"/>
    <w:rsid w:val="00CB4E31"/>
    <w:rsid w:val="00CB4E5D"/>
    <w:rsid w:val="00CB517B"/>
    <w:rsid w:val="00CC1C05"/>
    <w:rsid w:val="00CC52D4"/>
    <w:rsid w:val="00CC6AED"/>
    <w:rsid w:val="00CD1E28"/>
    <w:rsid w:val="00CD35C6"/>
    <w:rsid w:val="00CD378E"/>
    <w:rsid w:val="00CD5607"/>
    <w:rsid w:val="00CE3D89"/>
    <w:rsid w:val="00CE7F91"/>
    <w:rsid w:val="00CF18F1"/>
    <w:rsid w:val="00CF1EC9"/>
    <w:rsid w:val="00CF2071"/>
    <w:rsid w:val="00CF53DF"/>
    <w:rsid w:val="00D02F4A"/>
    <w:rsid w:val="00D037FC"/>
    <w:rsid w:val="00D066A9"/>
    <w:rsid w:val="00D07038"/>
    <w:rsid w:val="00D13E0D"/>
    <w:rsid w:val="00D20DF3"/>
    <w:rsid w:val="00D22227"/>
    <w:rsid w:val="00D23A70"/>
    <w:rsid w:val="00D245CD"/>
    <w:rsid w:val="00D25071"/>
    <w:rsid w:val="00D2550F"/>
    <w:rsid w:val="00D25770"/>
    <w:rsid w:val="00D272F0"/>
    <w:rsid w:val="00D33003"/>
    <w:rsid w:val="00D346E6"/>
    <w:rsid w:val="00D34703"/>
    <w:rsid w:val="00D360A7"/>
    <w:rsid w:val="00D372A3"/>
    <w:rsid w:val="00D408BF"/>
    <w:rsid w:val="00D4128D"/>
    <w:rsid w:val="00D42499"/>
    <w:rsid w:val="00D43EB4"/>
    <w:rsid w:val="00D440F6"/>
    <w:rsid w:val="00D45588"/>
    <w:rsid w:val="00D47ECF"/>
    <w:rsid w:val="00D502B3"/>
    <w:rsid w:val="00D51D1A"/>
    <w:rsid w:val="00D543A8"/>
    <w:rsid w:val="00D5565F"/>
    <w:rsid w:val="00D57C40"/>
    <w:rsid w:val="00D62566"/>
    <w:rsid w:val="00D67A33"/>
    <w:rsid w:val="00D67F8B"/>
    <w:rsid w:val="00D70BFF"/>
    <w:rsid w:val="00D72A4F"/>
    <w:rsid w:val="00D854BB"/>
    <w:rsid w:val="00D90DB2"/>
    <w:rsid w:val="00D92607"/>
    <w:rsid w:val="00D94FB9"/>
    <w:rsid w:val="00D960F2"/>
    <w:rsid w:val="00D97DE9"/>
    <w:rsid w:val="00DA498C"/>
    <w:rsid w:val="00DA5055"/>
    <w:rsid w:val="00DA61D2"/>
    <w:rsid w:val="00DA7546"/>
    <w:rsid w:val="00DC1964"/>
    <w:rsid w:val="00DC4033"/>
    <w:rsid w:val="00DC4D6C"/>
    <w:rsid w:val="00DC635E"/>
    <w:rsid w:val="00DD4FA7"/>
    <w:rsid w:val="00DD54D9"/>
    <w:rsid w:val="00DE178E"/>
    <w:rsid w:val="00DE4D69"/>
    <w:rsid w:val="00DE7403"/>
    <w:rsid w:val="00DF0591"/>
    <w:rsid w:val="00DF0635"/>
    <w:rsid w:val="00DF3333"/>
    <w:rsid w:val="00DF3F31"/>
    <w:rsid w:val="00DF647E"/>
    <w:rsid w:val="00DF7445"/>
    <w:rsid w:val="00DF74F2"/>
    <w:rsid w:val="00DF75B7"/>
    <w:rsid w:val="00E01151"/>
    <w:rsid w:val="00E039FE"/>
    <w:rsid w:val="00E055EF"/>
    <w:rsid w:val="00E075AD"/>
    <w:rsid w:val="00E12CDD"/>
    <w:rsid w:val="00E12D53"/>
    <w:rsid w:val="00E13D69"/>
    <w:rsid w:val="00E145DC"/>
    <w:rsid w:val="00E15F5A"/>
    <w:rsid w:val="00E205AF"/>
    <w:rsid w:val="00E21080"/>
    <w:rsid w:val="00E226EA"/>
    <w:rsid w:val="00E25E31"/>
    <w:rsid w:val="00E26A16"/>
    <w:rsid w:val="00E276BA"/>
    <w:rsid w:val="00E31F46"/>
    <w:rsid w:val="00E321C3"/>
    <w:rsid w:val="00E33BB4"/>
    <w:rsid w:val="00E344EA"/>
    <w:rsid w:val="00E345DD"/>
    <w:rsid w:val="00E34C78"/>
    <w:rsid w:val="00E3682C"/>
    <w:rsid w:val="00E36B46"/>
    <w:rsid w:val="00E4003B"/>
    <w:rsid w:val="00E5207B"/>
    <w:rsid w:val="00E5400F"/>
    <w:rsid w:val="00E57E60"/>
    <w:rsid w:val="00E61D7B"/>
    <w:rsid w:val="00E62D02"/>
    <w:rsid w:val="00E62E27"/>
    <w:rsid w:val="00E63B63"/>
    <w:rsid w:val="00E7439D"/>
    <w:rsid w:val="00E8012E"/>
    <w:rsid w:val="00E81D7A"/>
    <w:rsid w:val="00E81ECD"/>
    <w:rsid w:val="00E8246A"/>
    <w:rsid w:val="00E83F26"/>
    <w:rsid w:val="00E874F9"/>
    <w:rsid w:val="00E933B7"/>
    <w:rsid w:val="00E94F84"/>
    <w:rsid w:val="00EA4E7B"/>
    <w:rsid w:val="00EB0D81"/>
    <w:rsid w:val="00EB32C4"/>
    <w:rsid w:val="00EB47B2"/>
    <w:rsid w:val="00EB501A"/>
    <w:rsid w:val="00EC0F70"/>
    <w:rsid w:val="00EC1930"/>
    <w:rsid w:val="00EC6573"/>
    <w:rsid w:val="00EC7064"/>
    <w:rsid w:val="00ED07C6"/>
    <w:rsid w:val="00ED081A"/>
    <w:rsid w:val="00ED1D29"/>
    <w:rsid w:val="00ED1EF4"/>
    <w:rsid w:val="00ED4010"/>
    <w:rsid w:val="00ED6CB8"/>
    <w:rsid w:val="00ED71BD"/>
    <w:rsid w:val="00EF1CE4"/>
    <w:rsid w:val="00EF3342"/>
    <w:rsid w:val="00EF5E96"/>
    <w:rsid w:val="00F023C3"/>
    <w:rsid w:val="00F065CF"/>
    <w:rsid w:val="00F148CE"/>
    <w:rsid w:val="00F236A8"/>
    <w:rsid w:val="00F2415B"/>
    <w:rsid w:val="00F323CF"/>
    <w:rsid w:val="00F34AA8"/>
    <w:rsid w:val="00F35C5F"/>
    <w:rsid w:val="00F44C54"/>
    <w:rsid w:val="00F5121C"/>
    <w:rsid w:val="00F52DD3"/>
    <w:rsid w:val="00F52E11"/>
    <w:rsid w:val="00F55525"/>
    <w:rsid w:val="00F57379"/>
    <w:rsid w:val="00F67D0D"/>
    <w:rsid w:val="00F70A8D"/>
    <w:rsid w:val="00F738A9"/>
    <w:rsid w:val="00F77120"/>
    <w:rsid w:val="00F77AE2"/>
    <w:rsid w:val="00F77BFD"/>
    <w:rsid w:val="00F80757"/>
    <w:rsid w:val="00F837CA"/>
    <w:rsid w:val="00F86249"/>
    <w:rsid w:val="00F91391"/>
    <w:rsid w:val="00F94264"/>
    <w:rsid w:val="00F95CFF"/>
    <w:rsid w:val="00FA09DB"/>
    <w:rsid w:val="00FA0C1B"/>
    <w:rsid w:val="00FA1482"/>
    <w:rsid w:val="00FA29AC"/>
    <w:rsid w:val="00FA3136"/>
    <w:rsid w:val="00FA4933"/>
    <w:rsid w:val="00FB1862"/>
    <w:rsid w:val="00FC03A2"/>
    <w:rsid w:val="00FC28B4"/>
    <w:rsid w:val="00FC5842"/>
    <w:rsid w:val="00FC7743"/>
    <w:rsid w:val="00FC7BB2"/>
    <w:rsid w:val="00FD297E"/>
    <w:rsid w:val="00FD42D5"/>
    <w:rsid w:val="00FD4B1F"/>
    <w:rsid w:val="00FD51FF"/>
    <w:rsid w:val="00FD6DF1"/>
    <w:rsid w:val="00FE43B8"/>
    <w:rsid w:val="00FE5C8E"/>
    <w:rsid w:val="00FF0F66"/>
    <w:rsid w:val="00FF4F27"/>
    <w:rsid w:val="00FF7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5383D"/>
  <w15:chartTrackingRefBased/>
  <w15:docId w15:val="{8F1D4C3E-920B-4CC1-8EA4-1553062ED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591"/>
    <w:pPr>
      <w:spacing w:after="120" w:line="288" w:lineRule="auto"/>
      <w:jc w:val="both"/>
    </w:pPr>
    <w:rPr>
      <w:rFonts w:ascii="Times New Roman" w:hAnsi="Times New Roman" w:cs="Times New Roman"/>
      <w:szCs w:val="24"/>
      <w:lang w:val="el-GR" w:eastAsia="el-GR"/>
    </w:rPr>
  </w:style>
  <w:style w:type="paragraph" w:styleId="Heading1">
    <w:name w:val="heading 1"/>
    <w:basedOn w:val="Normal"/>
    <w:next w:val="Normal"/>
    <w:link w:val="Heading1Char"/>
    <w:autoRedefine/>
    <w:uiPriority w:val="9"/>
    <w:qFormat/>
    <w:rsid w:val="00AC2C39"/>
    <w:pPr>
      <w:keepNext/>
      <w:numPr>
        <w:numId w:val="2"/>
      </w:numPr>
      <w:spacing w:before="360" w:after="240"/>
      <w:outlineLvl w:val="0"/>
    </w:pPr>
    <w:rPr>
      <w:b/>
      <w:bCs/>
      <w:kern w:val="32"/>
      <w:sz w:val="32"/>
      <w:szCs w:val="32"/>
      <w:lang w:eastAsia="en-US"/>
    </w:rPr>
  </w:style>
  <w:style w:type="paragraph" w:styleId="Heading2">
    <w:name w:val="heading 2"/>
    <w:basedOn w:val="Normal"/>
    <w:next w:val="Normal"/>
    <w:link w:val="Heading2Char"/>
    <w:autoRedefine/>
    <w:uiPriority w:val="9"/>
    <w:unhideWhenUsed/>
    <w:qFormat/>
    <w:rsid w:val="00335575"/>
    <w:pPr>
      <w:keepNext/>
      <w:keepLines/>
      <w:numPr>
        <w:ilvl w:val="1"/>
        <w:numId w:val="2"/>
      </w:numPr>
      <w:spacing w:before="240"/>
      <w:outlineLvl w:val="1"/>
    </w:pPr>
    <w:rPr>
      <w:rFonts w:eastAsiaTheme="majorEastAsia" w:cstheme="majorBidi"/>
      <w:b/>
      <w:sz w:val="24"/>
      <w:szCs w:val="26"/>
      <w:lang w:eastAsia="en-US"/>
    </w:rPr>
  </w:style>
  <w:style w:type="paragraph" w:styleId="Heading3">
    <w:name w:val="heading 3"/>
    <w:basedOn w:val="Heading2"/>
    <w:next w:val="Normal"/>
    <w:link w:val="Heading3Char"/>
    <w:autoRedefine/>
    <w:uiPriority w:val="9"/>
    <w:unhideWhenUsed/>
    <w:qFormat/>
    <w:rsid w:val="00C765F3"/>
    <w:pPr>
      <w:numPr>
        <w:ilvl w:val="2"/>
      </w:numPr>
      <w:ind w:left="0" w:firstLine="0"/>
      <w:outlineLvl w:val="2"/>
    </w:pPr>
  </w:style>
  <w:style w:type="paragraph" w:styleId="Heading4">
    <w:name w:val="heading 4"/>
    <w:basedOn w:val="Normal"/>
    <w:next w:val="Normal"/>
    <w:link w:val="Heading4Char"/>
    <w:autoRedefine/>
    <w:qFormat/>
    <w:rsid w:val="00B63821"/>
    <w:pPr>
      <w:keepNext/>
      <w:numPr>
        <w:ilvl w:val="3"/>
        <w:numId w:val="2"/>
      </w:numPr>
      <w:spacing w:before="240" w:after="60"/>
      <w:outlineLvl w:val="3"/>
    </w:pPr>
    <w:rPr>
      <w:b/>
      <w:bCs/>
      <w:szCs w:val="28"/>
      <w:lang w:val="en-US" w:eastAsia="en-US"/>
    </w:rPr>
  </w:style>
  <w:style w:type="paragraph" w:styleId="Heading5">
    <w:name w:val="heading 5"/>
    <w:basedOn w:val="Normal"/>
    <w:next w:val="Normal"/>
    <w:link w:val="Heading5Char"/>
    <w:autoRedefine/>
    <w:qFormat/>
    <w:rsid w:val="00B63821"/>
    <w:pPr>
      <w:numPr>
        <w:ilvl w:val="4"/>
        <w:numId w:val="2"/>
      </w:numPr>
      <w:spacing w:before="240" w:after="60"/>
      <w:outlineLvl w:val="4"/>
    </w:pPr>
    <w:rPr>
      <w:b/>
      <w:bCs/>
      <w:iCs/>
      <w:szCs w:val="26"/>
      <w:lang w:val="en-US" w:eastAsia="en-US"/>
    </w:rPr>
  </w:style>
  <w:style w:type="paragraph" w:styleId="Heading6">
    <w:name w:val="heading 6"/>
    <w:basedOn w:val="Normal"/>
    <w:next w:val="Normal"/>
    <w:link w:val="Heading6Char"/>
    <w:autoRedefine/>
    <w:qFormat/>
    <w:rsid w:val="00B63821"/>
    <w:pPr>
      <w:numPr>
        <w:ilvl w:val="5"/>
        <w:numId w:val="2"/>
      </w:numPr>
      <w:spacing w:before="240" w:after="60"/>
      <w:outlineLvl w:val="5"/>
    </w:pPr>
    <w:rPr>
      <w:b/>
      <w:bCs/>
      <w:szCs w:val="22"/>
      <w:lang w:val="en-US" w:eastAsia="en-US"/>
    </w:rPr>
  </w:style>
  <w:style w:type="paragraph" w:styleId="Heading7">
    <w:name w:val="heading 7"/>
    <w:basedOn w:val="Normal"/>
    <w:next w:val="Normal"/>
    <w:link w:val="Heading7Char"/>
    <w:autoRedefine/>
    <w:qFormat/>
    <w:rsid w:val="00B63821"/>
    <w:pPr>
      <w:numPr>
        <w:ilvl w:val="6"/>
        <w:numId w:val="2"/>
      </w:numPr>
      <w:spacing w:before="240" w:after="60"/>
      <w:outlineLvl w:val="6"/>
    </w:pPr>
    <w:rPr>
      <w:lang w:val="en-US" w:eastAsia="en-US"/>
    </w:rPr>
  </w:style>
  <w:style w:type="paragraph" w:styleId="Heading8">
    <w:name w:val="heading 8"/>
    <w:basedOn w:val="Normal"/>
    <w:next w:val="Normal"/>
    <w:link w:val="Heading8Char"/>
    <w:autoRedefine/>
    <w:qFormat/>
    <w:rsid w:val="00B63821"/>
    <w:pPr>
      <w:numPr>
        <w:ilvl w:val="7"/>
        <w:numId w:val="2"/>
      </w:numPr>
      <w:spacing w:before="240" w:after="60"/>
      <w:outlineLvl w:val="7"/>
    </w:pPr>
    <w:rPr>
      <w:b/>
      <w:iCs/>
      <w:lang w:val="en-US" w:eastAsia="en-US"/>
    </w:rPr>
  </w:style>
  <w:style w:type="paragraph" w:styleId="Heading9">
    <w:name w:val="heading 9"/>
    <w:basedOn w:val="Normal"/>
    <w:next w:val="Normal"/>
    <w:link w:val="Heading9Char"/>
    <w:autoRedefine/>
    <w:qFormat/>
    <w:rsid w:val="00B63821"/>
    <w:pPr>
      <w:numPr>
        <w:ilvl w:val="8"/>
        <w:numId w:val="2"/>
      </w:numPr>
      <w:spacing w:before="240" w:after="60"/>
      <w:outlineLvl w:val="8"/>
    </w:pPr>
    <w:rPr>
      <w:rFonts w:cs="Arial"/>
      <w:b/>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C39"/>
    <w:rPr>
      <w:rFonts w:ascii="Times New Roman" w:hAnsi="Times New Roman" w:cs="Times New Roman"/>
      <w:b/>
      <w:bCs/>
      <w:kern w:val="32"/>
      <w:sz w:val="32"/>
      <w:szCs w:val="32"/>
      <w:lang w:val="el-GR"/>
    </w:rPr>
  </w:style>
  <w:style w:type="character" w:customStyle="1" w:styleId="Heading4Char">
    <w:name w:val="Heading 4 Char"/>
    <w:basedOn w:val="DefaultParagraphFont"/>
    <w:link w:val="Heading4"/>
    <w:rsid w:val="00B63821"/>
    <w:rPr>
      <w:rFonts w:ascii="Times New Roman" w:hAnsi="Times New Roman" w:cs="Times New Roman"/>
      <w:b/>
      <w:bCs/>
      <w:szCs w:val="28"/>
    </w:rPr>
  </w:style>
  <w:style w:type="character" w:customStyle="1" w:styleId="Heading5Char">
    <w:name w:val="Heading 5 Char"/>
    <w:basedOn w:val="DefaultParagraphFont"/>
    <w:link w:val="Heading5"/>
    <w:rsid w:val="00B63821"/>
    <w:rPr>
      <w:rFonts w:ascii="Times New Roman" w:hAnsi="Times New Roman" w:cs="Times New Roman"/>
      <w:b/>
      <w:bCs/>
      <w:iCs/>
      <w:szCs w:val="26"/>
    </w:rPr>
  </w:style>
  <w:style w:type="character" w:customStyle="1" w:styleId="Heading6Char">
    <w:name w:val="Heading 6 Char"/>
    <w:basedOn w:val="DefaultParagraphFont"/>
    <w:link w:val="Heading6"/>
    <w:rsid w:val="00B63821"/>
    <w:rPr>
      <w:rFonts w:ascii="Times New Roman" w:hAnsi="Times New Roman" w:cs="Times New Roman"/>
      <w:b/>
      <w:bCs/>
    </w:rPr>
  </w:style>
  <w:style w:type="character" w:customStyle="1" w:styleId="Heading7Char">
    <w:name w:val="Heading 7 Char"/>
    <w:basedOn w:val="DefaultParagraphFont"/>
    <w:link w:val="Heading7"/>
    <w:rsid w:val="00B63821"/>
    <w:rPr>
      <w:rFonts w:ascii="Times New Roman" w:hAnsi="Times New Roman" w:cs="Times New Roman"/>
      <w:szCs w:val="24"/>
    </w:rPr>
  </w:style>
  <w:style w:type="character" w:customStyle="1" w:styleId="Heading8Char">
    <w:name w:val="Heading 8 Char"/>
    <w:basedOn w:val="DefaultParagraphFont"/>
    <w:link w:val="Heading8"/>
    <w:rsid w:val="00B63821"/>
    <w:rPr>
      <w:rFonts w:ascii="Times New Roman" w:hAnsi="Times New Roman" w:cs="Times New Roman"/>
      <w:b/>
      <w:iCs/>
      <w:szCs w:val="24"/>
    </w:rPr>
  </w:style>
  <w:style w:type="character" w:customStyle="1" w:styleId="Heading9Char">
    <w:name w:val="Heading 9 Char"/>
    <w:basedOn w:val="DefaultParagraphFont"/>
    <w:link w:val="Heading9"/>
    <w:rsid w:val="00B63821"/>
    <w:rPr>
      <w:rFonts w:ascii="Times New Roman" w:hAnsi="Times New Roman" w:cs="Arial"/>
      <w:b/>
    </w:rPr>
  </w:style>
  <w:style w:type="paragraph" w:styleId="Footer">
    <w:name w:val="footer"/>
    <w:basedOn w:val="Normal"/>
    <w:link w:val="FooterChar"/>
    <w:uiPriority w:val="99"/>
    <w:rsid w:val="00B63821"/>
    <w:pPr>
      <w:tabs>
        <w:tab w:val="center" w:pos="4153"/>
        <w:tab w:val="right" w:pos="8306"/>
      </w:tabs>
    </w:pPr>
    <w:rPr>
      <w:lang w:val="x-none" w:eastAsia="x-none"/>
    </w:rPr>
  </w:style>
  <w:style w:type="character" w:customStyle="1" w:styleId="FooterChar">
    <w:name w:val="Footer Char"/>
    <w:basedOn w:val="DefaultParagraphFont"/>
    <w:link w:val="Footer"/>
    <w:uiPriority w:val="99"/>
    <w:rsid w:val="00B63821"/>
    <w:rPr>
      <w:rFonts w:ascii="Times New Roman" w:hAnsi="Times New Roman" w:cs="Times New Roman"/>
      <w:szCs w:val="24"/>
      <w:lang w:val="x-none" w:eastAsia="x-none"/>
    </w:rPr>
  </w:style>
  <w:style w:type="paragraph" w:customStyle="1" w:styleId="Default">
    <w:name w:val="Default"/>
    <w:autoRedefine/>
    <w:rsid w:val="00B63821"/>
    <w:pPr>
      <w:autoSpaceDE w:val="0"/>
      <w:autoSpaceDN w:val="0"/>
      <w:adjustRightInd w:val="0"/>
      <w:spacing w:after="0" w:line="240" w:lineRule="auto"/>
    </w:pPr>
    <w:rPr>
      <w:rFonts w:ascii="Times New Roman" w:hAnsi="Times New Roman" w:cs="Calibri"/>
      <w:color w:val="000000"/>
      <w:sz w:val="24"/>
      <w:szCs w:val="24"/>
    </w:rPr>
  </w:style>
  <w:style w:type="paragraph" w:customStyle="1" w:styleId="StyleTimesNewRomanJustifiedAfter6ptLinespacing15">
    <w:name w:val="Style Times New Roman Justified After:  6 pt Line spacing:  1.5 ..."/>
    <w:basedOn w:val="Normal"/>
    <w:autoRedefine/>
    <w:rsid w:val="00B63821"/>
    <w:rPr>
      <w:szCs w:val="20"/>
    </w:rPr>
  </w:style>
  <w:style w:type="paragraph" w:styleId="TOCHeading">
    <w:name w:val="TOC Heading"/>
    <w:basedOn w:val="Heading1"/>
    <w:next w:val="Normal"/>
    <w:autoRedefine/>
    <w:uiPriority w:val="39"/>
    <w:unhideWhenUsed/>
    <w:qFormat/>
    <w:rsid w:val="00AC2C39"/>
    <w:pPr>
      <w:keepLines/>
      <w:numPr>
        <w:numId w:val="0"/>
      </w:numPr>
      <w:spacing w:after="0" w:line="259" w:lineRule="auto"/>
      <w:jc w:val="left"/>
      <w:outlineLvl w:val="9"/>
    </w:pPr>
    <w:rPr>
      <w:rFonts w:eastAsiaTheme="majorEastAsia" w:cstheme="majorBidi"/>
      <w:b w:val="0"/>
      <w:bCs w:val="0"/>
      <w:color w:val="2F5496" w:themeColor="accent1" w:themeShade="BF"/>
      <w:kern w:val="0"/>
      <w:lang w:val="en-US"/>
    </w:rPr>
  </w:style>
  <w:style w:type="paragraph" w:styleId="TOC1">
    <w:name w:val="toc 1"/>
    <w:basedOn w:val="Normal"/>
    <w:next w:val="Normal"/>
    <w:autoRedefine/>
    <w:uiPriority w:val="39"/>
    <w:unhideWhenUsed/>
    <w:rsid w:val="00D97DE9"/>
    <w:pPr>
      <w:tabs>
        <w:tab w:val="right" w:leader="dot" w:pos="9070"/>
      </w:tabs>
      <w:spacing w:after="100"/>
    </w:pPr>
  </w:style>
  <w:style w:type="character" w:styleId="Hyperlink">
    <w:name w:val="Hyperlink"/>
    <w:basedOn w:val="DefaultParagraphFont"/>
    <w:uiPriority w:val="99"/>
    <w:unhideWhenUsed/>
    <w:rsid w:val="00B63821"/>
    <w:rPr>
      <w:rFonts w:ascii="Times New Roman" w:hAnsi="Times New Roman"/>
      <w:color w:val="0563C1" w:themeColor="hyperlink"/>
      <w:u w:val="single"/>
    </w:rPr>
  </w:style>
  <w:style w:type="paragraph" w:styleId="Header">
    <w:name w:val="header"/>
    <w:aliases w:val="hd"/>
    <w:basedOn w:val="Normal"/>
    <w:link w:val="HeaderChar"/>
    <w:uiPriority w:val="99"/>
    <w:unhideWhenUsed/>
    <w:rsid w:val="00B63821"/>
    <w:pPr>
      <w:tabs>
        <w:tab w:val="center" w:pos="4680"/>
        <w:tab w:val="right" w:pos="9360"/>
      </w:tabs>
      <w:spacing w:after="0" w:line="240" w:lineRule="auto"/>
    </w:pPr>
  </w:style>
  <w:style w:type="character" w:customStyle="1" w:styleId="HeaderChar">
    <w:name w:val="Header Char"/>
    <w:aliases w:val="hd Char"/>
    <w:basedOn w:val="DefaultParagraphFont"/>
    <w:link w:val="Header"/>
    <w:uiPriority w:val="99"/>
    <w:rsid w:val="00B63821"/>
    <w:rPr>
      <w:rFonts w:ascii="Times New Roman" w:hAnsi="Times New Roman" w:cs="Times New Roman"/>
      <w:szCs w:val="24"/>
      <w:lang w:val="el-GR" w:eastAsia="el-GR"/>
    </w:rPr>
  </w:style>
  <w:style w:type="paragraph" w:styleId="ListBullet2">
    <w:name w:val="List Bullet 2"/>
    <w:basedOn w:val="Normal"/>
    <w:autoRedefine/>
    <w:rsid w:val="00B63821"/>
    <w:pPr>
      <w:numPr>
        <w:numId w:val="1"/>
      </w:numPr>
    </w:pPr>
  </w:style>
  <w:style w:type="character" w:customStyle="1" w:styleId="Heading2Char">
    <w:name w:val="Heading 2 Char"/>
    <w:basedOn w:val="DefaultParagraphFont"/>
    <w:link w:val="Heading2"/>
    <w:uiPriority w:val="9"/>
    <w:rsid w:val="00335575"/>
    <w:rPr>
      <w:rFonts w:ascii="Times New Roman" w:eastAsiaTheme="majorEastAsia" w:hAnsi="Times New Roman" w:cstheme="majorBidi"/>
      <w:b/>
      <w:sz w:val="24"/>
      <w:szCs w:val="26"/>
      <w:lang w:val="el-GR"/>
    </w:rPr>
  </w:style>
  <w:style w:type="character" w:customStyle="1" w:styleId="Heading3Char">
    <w:name w:val="Heading 3 Char"/>
    <w:basedOn w:val="DefaultParagraphFont"/>
    <w:link w:val="Heading3"/>
    <w:uiPriority w:val="9"/>
    <w:rsid w:val="00C765F3"/>
    <w:rPr>
      <w:rFonts w:ascii="Times New Roman" w:eastAsiaTheme="majorEastAsia" w:hAnsi="Times New Roman" w:cstheme="majorBidi"/>
      <w:b/>
      <w:sz w:val="24"/>
      <w:szCs w:val="26"/>
      <w:lang w:val="el-GR"/>
    </w:rPr>
  </w:style>
  <w:style w:type="paragraph" w:styleId="TOC2">
    <w:name w:val="toc 2"/>
    <w:basedOn w:val="Normal"/>
    <w:next w:val="Normal"/>
    <w:autoRedefine/>
    <w:uiPriority w:val="39"/>
    <w:unhideWhenUsed/>
    <w:rsid w:val="00D97DE9"/>
    <w:pPr>
      <w:tabs>
        <w:tab w:val="left" w:pos="880"/>
        <w:tab w:val="right" w:leader="dot" w:pos="9060"/>
      </w:tabs>
      <w:spacing w:after="100"/>
      <w:ind w:left="221"/>
    </w:pPr>
  </w:style>
  <w:style w:type="paragraph" w:styleId="TOC3">
    <w:name w:val="toc 3"/>
    <w:basedOn w:val="Normal"/>
    <w:next w:val="Normal"/>
    <w:autoRedefine/>
    <w:uiPriority w:val="39"/>
    <w:unhideWhenUsed/>
    <w:rsid w:val="00B63821"/>
    <w:pPr>
      <w:spacing w:after="100"/>
      <w:ind w:left="440"/>
    </w:pPr>
  </w:style>
  <w:style w:type="table" w:styleId="TableGrid">
    <w:name w:val="Table Grid"/>
    <w:basedOn w:val="TableNormal"/>
    <w:uiPriority w:val="39"/>
    <w:rsid w:val="001B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AC2C39"/>
    <w:pPr>
      <w:spacing w:before="240" w:line="240" w:lineRule="auto"/>
      <w:jc w:val="center"/>
    </w:pPr>
    <w:rPr>
      <w:iCs/>
      <w:sz w:val="20"/>
      <w:szCs w:val="18"/>
    </w:rPr>
  </w:style>
  <w:style w:type="paragraph" w:styleId="BodyText">
    <w:name w:val="Body Text"/>
    <w:basedOn w:val="Normal"/>
    <w:link w:val="BodyTextChar"/>
    <w:autoRedefine/>
    <w:rsid w:val="00B63821"/>
    <w:pPr>
      <w:spacing w:line="240" w:lineRule="auto"/>
      <w:ind w:left="357"/>
    </w:pPr>
    <w:rPr>
      <w:rFonts w:cs="Calibri"/>
      <w:szCs w:val="22"/>
      <w:lang w:eastAsia="en-US"/>
    </w:rPr>
  </w:style>
  <w:style w:type="character" w:customStyle="1" w:styleId="BodyTextChar">
    <w:name w:val="Body Text Char"/>
    <w:basedOn w:val="DefaultParagraphFont"/>
    <w:link w:val="BodyText"/>
    <w:rsid w:val="00B63821"/>
    <w:rPr>
      <w:rFonts w:ascii="Times New Roman" w:hAnsi="Times New Roman" w:cs="Calibri"/>
      <w:lang w:val="el-GR"/>
    </w:rPr>
  </w:style>
  <w:style w:type="paragraph" w:styleId="NormalWeb">
    <w:name w:val="Normal (Web)"/>
    <w:basedOn w:val="Normal"/>
    <w:autoRedefine/>
    <w:rsid w:val="00706592"/>
    <w:pPr>
      <w:spacing w:before="100" w:beforeAutospacing="1" w:after="100" w:afterAutospacing="1" w:line="240" w:lineRule="auto"/>
      <w:contextualSpacing/>
    </w:pPr>
    <w:rPr>
      <w:rFonts w:eastAsia="SimSun" w:cs="Calibri"/>
      <w:szCs w:val="22"/>
      <w:lang w:eastAsia="zh-CN"/>
    </w:rPr>
  </w:style>
  <w:style w:type="paragraph" w:styleId="ListParagraph">
    <w:name w:val="List Paragraph"/>
    <w:basedOn w:val="Normal"/>
    <w:autoRedefine/>
    <w:uiPriority w:val="34"/>
    <w:qFormat/>
    <w:rsid w:val="00724167"/>
    <w:pPr>
      <w:numPr>
        <w:numId w:val="5"/>
      </w:numPr>
      <w:autoSpaceDE w:val="0"/>
      <w:autoSpaceDN w:val="0"/>
      <w:adjustRightInd w:val="0"/>
      <w:spacing w:after="30" w:line="240" w:lineRule="auto"/>
      <w:contextualSpacing/>
      <w:jc w:val="left"/>
    </w:pPr>
  </w:style>
  <w:style w:type="paragraph" w:styleId="TableofFigures">
    <w:name w:val="table of figures"/>
    <w:basedOn w:val="Normal"/>
    <w:next w:val="Normal"/>
    <w:autoRedefine/>
    <w:uiPriority w:val="99"/>
    <w:unhideWhenUsed/>
    <w:rsid w:val="00150793"/>
    <w:pPr>
      <w:spacing w:after="0"/>
    </w:pPr>
  </w:style>
  <w:style w:type="paragraph" w:customStyle="1" w:styleId="tablecaption">
    <w:name w:val="table caption"/>
    <w:basedOn w:val="Caption"/>
    <w:autoRedefine/>
    <w:qFormat/>
    <w:rsid w:val="00EB47B2"/>
  </w:style>
  <w:style w:type="paragraph" w:customStyle="1" w:styleId="Appendix">
    <w:name w:val="Appendix"/>
    <w:basedOn w:val="Heading1"/>
    <w:autoRedefine/>
    <w:qFormat/>
    <w:rsid w:val="00E83F26"/>
    <w:pPr>
      <w:numPr>
        <w:numId w:val="0"/>
      </w:numPr>
    </w:pPr>
  </w:style>
  <w:style w:type="paragraph" w:styleId="NoSpacing">
    <w:name w:val="No Spacing"/>
    <w:autoRedefine/>
    <w:uiPriority w:val="1"/>
    <w:qFormat/>
    <w:rsid w:val="00B63821"/>
    <w:pPr>
      <w:spacing w:after="0" w:line="240" w:lineRule="auto"/>
      <w:jc w:val="both"/>
    </w:pPr>
    <w:rPr>
      <w:rFonts w:ascii="Times New Roman" w:hAnsi="Times New Roman" w:cs="Times New Roman"/>
      <w:szCs w:val="24"/>
      <w:lang w:val="el-GR" w:eastAsia="el-GR"/>
    </w:rPr>
  </w:style>
  <w:style w:type="paragraph" w:styleId="Title">
    <w:name w:val="Title"/>
    <w:basedOn w:val="Normal"/>
    <w:next w:val="Normal"/>
    <w:link w:val="TitleChar"/>
    <w:autoRedefine/>
    <w:uiPriority w:val="10"/>
    <w:qFormat/>
    <w:rsid w:val="00B6382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63821"/>
    <w:rPr>
      <w:rFonts w:ascii="Times New Roman" w:eastAsiaTheme="majorEastAsia" w:hAnsi="Times New Roman" w:cstheme="majorBidi"/>
      <w:spacing w:val="-10"/>
      <w:kern w:val="28"/>
      <w:sz w:val="56"/>
      <w:szCs w:val="56"/>
      <w:lang w:val="el-GR" w:eastAsia="el-GR"/>
    </w:rPr>
  </w:style>
  <w:style w:type="paragraph" w:styleId="Subtitle">
    <w:name w:val="Subtitle"/>
    <w:basedOn w:val="Normal"/>
    <w:next w:val="Normal"/>
    <w:link w:val="SubtitleChar"/>
    <w:autoRedefine/>
    <w:uiPriority w:val="11"/>
    <w:qFormat/>
    <w:rsid w:val="00B6382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B63821"/>
    <w:rPr>
      <w:rFonts w:ascii="Times New Roman" w:eastAsiaTheme="minorEastAsia" w:hAnsi="Times New Roman"/>
      <w:color w:val="5A5A5A" w:themeColor="text1" w:themeTint="A5"/>
      <w:spacing w:val="15"/>
      <w:lang w:val="el-GR" w:eastAsia="el-GR"/>
    </w:rPr>
  </w:style>
  <w:style w:type="character" w:styleId="SubtleEmphasis">
    <w:name w:val="Subtle Emphasis"/>
    <w:basedOn w:val="DefaultParagraphFont"/>
    <w:uiPriority w:val="19"/>
    <w:qFormat/>
    <w:rsid w:val="00B63821"/>
    <w:rPr>
      <w:rFonts w:ascii="Times New Roman" w:hAnsi="Times New Roman"/>
      <w:i/>
      <w:iCs/>
      <w:color w:val="404040" w:themeColor="text1" w:themeTint="BF"/>
    </w:rPr>
  </w:style>
  <w:style w:type="character" w:styleId="Emphasis">
    <w:name w:val="Emphasis"/>
    <w:basedOn w:val="DefaultParagraphFont"/>
    <w:uiPriority w:val="20"/>
    <w:qFormat/>
    <w:rsid w:val="00B63821"/>
    <w:rPr>
      <w:rFonts w:ascii="Times New Roman" w:hAnsi="Times New Roman"/>
      <w:i/>
      <w:iCs/>
    </w:rPr>
  </w:style>
  <w:style w:type="character" w:styleId="IntenseEmphasis">
    <w:name w:val="Intense Emphasis"/>
    <w:basedOn w:val="DefaultParagraphFont"/>
    <w:uiPriority w:val="21"/>
    <w:qFormat/>
    <w:rsid w:val="00B63821"/>
    <w:rPr>
      <w:rFonts w:ascii="Times New Roman" w:hAnsi="Times New Roman"/>
      <w:i/>
      <w:iCs/>
      <w:color w:val="4472C4" w:themeColor="accent1"/>
    </w:rPr>
  </w:style>
  <w:style w:type="character" w:styleId="Strong">
    <w:name w:val="Strong"/>
    <w:basedOn w:val="DefaultParagraphFont"/>
    <w:uiPriority w:val="22"/>
    <w:qFormat/>
    <w:rsid w:val="00B63821"/>
    <w:rPr>
      <w:rFonts w:ascii="Times New Roman" w:hAnsi="Times New Roman"/>
      <w:b/>
      <w:bCs/>
    </w:rPr>
  </w:style>
  <w:style w:type="paragraph" w:styleId="Quote">
    <w:name w:val="Quote"/>
    <w:basedOn w:val="Normal"/>
    <w:next w:val="Normal"/>
    <w:link w:val="QuoteChar"/>
    <w:uiPriority w:val="29"/>
    <w:qFormat/>
    <w:rsid w:val="00B6382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63821"/>
    <w:rPr>
      <w:rFonts w:ascii="Times New Roman" w:hAnsi="Times New Roman" w:cs="Times New Roman"/>
      <w:i/>
      <w:iCs/>
      <w:color w:val="404040" w:themeColor="text1" w:themeTint="BF"/>
      <w:szCs w:val="24"/>
      <w:lang w:val="el-GR" w:eastAsia="el-GR"/>
    </w:rPr>
  </w:style>
  <w:style w:type="paragraph" w:styleId="IntenseQuote">
    <w:name w:val="Intense Quote"/>
    <w:basedOn w:val="Normal"/>
    <w:next w:val="Normal"/>
    <w:link w:val="IntenseQuoteChar"/>
    <w:uiPriority w:val="30"/>
    <w:qFormat/>
    <w:rsid w:val="00B638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63821"/>
    <w:rPr>
      <w:rFonts w:ascii="Times New Roman" w:hAnsi="Times New Roman" w:cs="Times New Roman"/>
      <w:i/>
      <w:iCs/>
      <w:color w:val="4472C4" w:themeColor="accent1"/>
      <w:szCs w:val="24"/>
      <w:lang w:val="el-GR" w:eastAsia="el-GR"/>
    </w:rPr>
  </w:style>
  <w:style w:type="character" w:styleId="SubtleReference">
    <w:name w:val="Subtle Reference"/>
    <w:basedOn w:val="DefaultParagraphFont"/>
    <w:uiPriority w:val="31"/>
    <w:qFormat/>
    <w:rsid w:val="00B63821"/>
    <w:rPr>
      <w:rFonts w:ascii="Times New Roman" w:hAnsi="Times New Roman"/>
      <w:smallCaps/>
      <w:color w:val="5A5A5A" w:themeColor="text1" w:themeTint="A5"/>
    </w:rPr>
  </w:style>
  <w:style w:type="character" w:styleId="IntenseReference">
    <w:name w:val="Intense Reference"/>
    <w:basedOn w:val="DefaultParagraphFont"/>
    <w:uiPriority w:val="32"/>
    <w:qFormat/>
    <w:rsid w:val="00B63821"/>
    <w:rPr>
      <w:rFonts w:ascii="Times New Roman" w:hAnsi="Times New Roman"/>
      <w:b/>
      <w:bCs/>
      <w:smallCaps/>
      <w:color w:val="4472C4" w:themeColor="accent1"/>
      <w:spacing w:val="5"/>
    </w:rPr>
  </w:style>
  <w:style w:type="character" w:styleId="BookTitle">
    <w:name w:val="Book Title"/>
    <w:basedOn w:val="DefaultParagraphFont"/>
    <w:uiPriority w:val="33"/>
    <w:qFormat/>
    <w:rsid w:val="00B63821"/>
    <w:rPr>
      <w:rFonts w:ascii="Times New Roman" w:hAnsi="Times New Roman"/>
      <w:b/>
      <w:bCs/>
      <w:i/>
      <w:iCs/>
      <w:spacing w:val="5"/>
    </w:rPr>
  </w:style>
  <w:style w:type="paragraph" w:customStyle="1" w:styleId="functionstyle">
    <w:name w:val="functionstyle"/>
    <w:basedOn w:val="BodyText"/>
    <w:qFormat/>
    <w:rsid w:val="00227900"/>
    <w:pPr>
      <w:keepNext/>
      <w:tabs>
        <w:tab w:val="center" w:pos="4536"/>
        <w:tab w:val="right" w:pos="9072"/>
      </w:tabs>
      <w:ind w:left="0"/>
    </w:pPr>
    <w:rPr>
      <w:rFonts w:cs="Times New Roman"/>
    </w:rPr>
  </w:style>
  <w:style w:type="character" w:styleId="UnresolvedMention">
    <w:name w:val="Unresolved Mention"/>
    <w:basedOn w:val="DefaultParagraphFont"/>
    <w:uiPriority w:val="99"/>
    <w:semiHidden/>
    <w:unhideWhenUsed/>
    <w:rsid w:val="00660D41"/>
    <w:rPr>
      <w:color w:val="605E5C"/>
      <w:shd w:val="clear" w:color="auto" w:fill="E1DFDD"/>
    </w:rPr>
  </w:style>
  <w:style w:type="character" w:styleId="FollowedHyperlink">
    <w:name w:val="FollowedHyperlink"/>
    <w:basedOn w:val="DefaultParagraphFont"/>
    <w:uiPriority w:val="99"/>
    <w:semiHidden/>
    <w:unhideWhenUsed/>
    <w:rsid w:val="00A941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379">
      <w:bodyDiv w:val="1"/>
      <w:marLeft w:val="0"/>
      <w:marRight w:val="0"/>
      <w:marTop w:val="0"/>
      <w:marBottom w:val="0"/>
      <w:divBdr>
        <w:top w:val="none" w:sz="0" w:space="0" w:color="auto"/>
        <w:left w:val="none" w:sz="0" w:space="0" w:color="auto"/>
        <w:bottom w:val="none" w:sz="0" w:space="0" w:color="auto"/>
        <w:right w:val="none" w:sz="0" w:space="0" w:color="auto"/>
      </w:divBdr>
    </w:div>
    <w:div w:id="162089074">
      <w:bodyDiv w:val="1"/>
      <w:marLeft w:val="0"/>
      <w:marRight w:val="0"/>
      <w:marTop w:val="0"/>
      <w:marBottom w:val="0"/>
      <w:divBdr>
        <w:top w:val="none" w:sz="0" w:space="0" w:color="auto"/>
        <w:left w:val="none" w:sz="0" w:space="0" w:color="auto"/>
        <w:bottom w:val="none" w:sz="0" w:space="0" w:color="auto"/>
        <w:right w:val="none" w:sz="0" w:space="0" w:color="auto"/>
      </w:divBdr>
      <w:divsChild>
        <w:div w:id="984234388">
          <w:marLeft w:val="0"/>
          <w:marRight w:val="0"/>
          <w:marTop w:val="0"/>
          <w:marBottom w:val="0"/>
          <w:divBdr>
            <w:top w:val="none" w:sz="0" w:space="0" w:color="auto"/>
            <w:left w:val="none" w:sz="0" w:space="0" w:color="auto"/>
            <w:bottom w:val="none" w:sz="0" w:space="0" w:color="auto"/>
            <w:right w:val="none" w:sz="0" w:space="0" w:color="auto"/>
          </w:divBdr>
        </w:div>
      </w:divsChild>
    </w:div>
    <w:div w:id="225801589">
      <w:bodyDiv w:val="1"/>
      <w:marLeft w:val="0"/>
      <w:marRight w:val="0"/>
      <w:marTop w:val="0"/>
      <w:marBottom w:val="0"/>
      <w:divBdr>
        <w:top w:val="none" w:sz="0" w:space="0" w:color="auto"/>
        <w:left w:val="none" w:sz="0" w:space="0" w:color="auto"/>
        <w:bottom w:val="none" w:sz="0" w:space="0" w:color="auto"/>
        <w:right w:val="none" w:sz="0" w:space="0" w:color="auto"/>
      </w:divBdr>
      <w:divsChild>
        <w:div w:id="1973241985">
          <w:marLeft w:val="0"/>
          <w:marRight w:val="0"/>
          <w:marTop w:val="0"/>
          <w:marBottom w:val="0"/>
          <w:divBdr>
            <w:top w:val="none" w:sz="0" w:space="0" w:color="auto"/>
            <w:left w:val="none" w:sz="0" w:space="0" w:color="auto"/>
            <w:bottom w:val="none" w:sz="0" w:space="0" w:color="auto"/>
            <w:right w:val="none" w:sz="0" w:space="0" w:color="auto"/>
          </w:divBdr>
        </w:div>
      </w:divsChild>
    </w:div>
    <w:div w:id="239215570">
      <w:bodyDiv w:val="1"/>
      <w:marLeft w:val="0"/>
      <w:marRight w:val="0"/>
      <w:marTop w:val="0"/>
      <w:marBottom w:val="0"/>
      <w:divBdr>
        <w:top w:val="none" w:sz="0" w:space="0" w:color="auto"/>
        <w:left w:val="none" w:sz="0" w:space="0" w:color="auto"/>
        <w:bottom w:val="none" w:sz="0" w:space="0" w:color="auto"/>
        <w:right w:val="none" w:sz="0" w:space="0" w:color="auto"/>
      </w:divBdr>
    </w:div>
    <w:div w:id="250283870">
      <w:bodyDiv w:val="1"/>
      <w:marLeft w:val="0"/>
      <w:marRight w:val="0"/>
      <w:marTop w:val="0"/>
      <w:marBottom w:val="0"/>
      <w:divBdr>
        <w:top w:val="none" w:sz="0" w:space="0" w:color="auto"/>
        <w:left w:val="none" w:sz="0" w:space="0" w:color="auto"/>
        <w:bottom w:val="none" w:sz="0" w:space="0" w:color="auto"/>
        <w:right w:val="none" w:sz="0" w:space="0" w:color="auto"/>
      </w:divBdr>
    </w:div>
    <w:div w:id="385373299">
      <w:bodyDiv w:val="1"/>
      <w:marLeft w:val="0"/>
      <w:marRight w:val="0"/>
      <w:marTop w:val="0"/>
      <w:marBottom w:val="0"/>
      <w:divBdr>
        <w:top w:val="none" w:sz="0" w:space="0" w:color="auto"/>
        <w:left w:val="none" w:sz="0" w:space="0" w:color="auto"/>
        <w:bottom w:val="none" w:sz="0" w:space="0" w:color="auto"/>
        <w:right w:val="none" w:sz="0" w:space="0" w:color="auto"/>
      </w:divBdr>
      <w:divsChild>
        <w:div w:id="1508980347">
          <w:marLeft w:val="0"/>
          <w:marRight w:val="0"/>
          <w:marTop w:val="0"/>
          <w:marBottom w:val="0"/>
          <w:divBdr>
            <w:top w:val="none" w:sz="0" w:space="0" w:color="auto"/>
            <w:left w:val="none" w:sz="0" w:space="0" w:color="auto"/>
            <w:bottom w:val="none" w:sz="0" w:space="0" w:color="auto"/>
            <w:right w:val="none" w:sz="0" w:space="0" w:color="auto"/>
          </w:divBdr>
        </w:div>
      </w:divsChild>
    </w:div>
    <w:div w:id="391389088">
      <w:bodyDiv w:val="1"/>
      <w:marLeft w:val="0"/>
      <w:marRight w:val="0"/>
      <w:marTop w:val="0"/>
      <w:marBottom w:val="0"/>
      <w:divBdr>
        <w:top w:val="none" w:sz="0" w:space="0" w:color="auto"/>
        <w:left w:val="none" w:sz="0" w:space="0" w:color="auto"/>
        <w:bottom w:val="none" w:sz="0" w:space="0" w:color="auto"/>
        <w:right w:val="none" w:sz="0" w:space="0" w:color="auto"/>
      </w:divBdr>
    </w:div>
    <w:div w:id="392507532">
      <w:bodyDiv w:val="1"/>
      <w:marLeft w:val="0"/>
      <w:marRight w:val="0"/>
      <w:marTop w:val="0"/>
      <w:marBottom w:val="0"/>
      <w:divBdr>
        <w:top w:val="none" w:sz="0" w:space="0" w:color="auto"/>
        <w:left w:val="none" w:sz="0" w:space="0" w:color="auto"/>
        <w:bottom w:val="none" w:sz="0" w:space="0" w:color="auto"/>
        <w:right w:val="none" w:sz="0" w:space="0" w:color="auto"/>
      </w:divBdr>
      <w:divsChild>
        <w:div w:id="1052466053">
          <w:marLeft w:val="0"/>
          <w:marRight w:val="0"/>
          <w:marTop w:val="0"/>
          <w:marBottom w:val="0"/>
          <w:divBdr>
            <w:top w:val="none" w:sz="0" w:space="0" w:color="auto"/>
            <w:left w:val="none" w:sz="0" w:space="0" w:color="auto"/>
            <w:bottom w:val="none" w:sz="0" w:space="0" w:color="auto"/>
            <w:right w:val="none" w:sz="0" w:space="0" w:color="auto"/>
          </w:divBdr>
        </w:div>
      </w:divsChild>
    </w:div>
    <w:div w:id="416949938">
      <w:bodyDiv w:val="1"/>
      <w:marLeft w:val="0"/>
      <w:marRight w:val="0"/>
      <w:marTop w:val="0"/>
      <w:marBottom w:val="0"/>
      <w:divBdr>
        <w:top w:val="none" w:sz="0" w:space="0" w:color="auto"/>
        <w:left w:val="none" w:sz="0" w:space="0" w:color="auto"/>
        <w:bottom w:val="none" w:sz="0" w:space="0" w:color="auto"/>
        <w:right w:val="none" w:sz="0" w:space="0" w:color="auto"/>
      </w:divBdr>
    </w:div>
    <w:div w:id="442963287">
      <w:bodyDiv w:val="1"/>
      <w:marLeft w:val="0"/>
      <w:marRight w:val="0"/>
      <w:marTop w:val="0"/>
      <w:marBottom w:val="0"/>
      <w:divBdr>
        <w:top w:val="none" w:sz="0" w:space="0" w:color="auto"/>
        <w:left w:val="none" w:sz="0" w:space="0" w:color="auto"/>
        <w:bottom w:val="none" w:sz="0" w:space="0" w:color="auto"/>
        <w:right w:val="none" w:sz="0" w:space="0" w:color="auto"/>
      </w:divBdr>
      <w:divsChild>
        <w:div w:id="1191147519">
          <w:marLeft w:val="0"/>
          <w:marRight w:val="0"/>
          <w:marTop w:val="0"/>
          <w:marBottom w:val="0"/>
          <w:divBdr>
            <w:top w:val="none" w:sz="0" w:space="0" w:color="auto"/>
            <w:left w:val="none" w:sz="0" w:space="0" w:color="auto"/>
            <w:bottom w:val="none" w:sz="0" w:space="0" w:color="auto"/>
            <w:right w:val="none" w:sz="0" w:space="0" w:color="auto"/>
          </w:divBdr>
        </w:div>
      </w:divsChild>
    </w:div>
    <w:div w:id="450173288">
      <w:bodyDiv w:val="1"/>
      <w:marLeft w:val="0"/>
      <w:marRight w:val="0"/>
      <w:marTop w:val="0"/>
      <w:marBottom w:val="0"/>
      <w:divBdr>
        <w:top w:val="none" w:sz="0" w:space="0" w:color="auto"/>
        <w:left w:val="none" w:sz="0" w:space="0" w:color="auto"/>
        <w:bottom w:val="none" w:sz="0" w:space="0" w:color="auto"/>
        <w:right w:val="none" w:sz="0" w:space="0" w:color="auto"/>
      </w:divBdr>
      <w:divsChild>
        <w:div w:id="584537001">
          <w:marLeft w:val="0"/>
          <w:marRight w:val="0"/>
          <w:marTop w:val="0"/>
          <w:marBottom w:val="0"/>
          <w:divBdr>
            <w:top w:val="none" w:sz="0" w:space="0" w:color="auto"/>
            <w:left w:val="none" w:sz="0" w:space="0" w:color="auto"/>
            <w:bottom w:val="none" w:sz="0" w:space="0" w:color="auto"/>
            <w:right w:val="none" w:sz="0" w:space="0" w:color="auto"/>
          </w:divBdr>
        </w:div>
      </w:divsChild>
    </w:div>
    <w:div w:id="530536390">
      <w:bodyDiv w:val="1"/>
      <w:marLeft w:val="0"/>
      <w:marRight w:val="0"/>
      <w:marTop w:val="0"/>
      <w:marBottom w:val="0"/>
      <w:divBdr>
        <w:top w:val="none" w:sz="0" w:space="0" w:color="auto"/>
        <w:left w:val="none" w:sz="0" w:space="0" w:color="auto"/>
        <w:bottom w:val="none" w:sz="0" w:space="0" w:color="auto"/>
        <w:right w:val="none" w:sz="0" w:space="0" w:color="auto"/>
      </w:divBdr>
    </w:div>
    <w:div w:id="547910736">
      <w:bodyDiv w:val="1"/>
      <w:marLeft w:val="0"/>
      <w:marRight w:val="0"/>
      <w:marTop w:val="0"/>
      <w:marBottom w:val="0"/>
      <w:divBdr>
        <w:top w:val="none" w:sz="0" w:space="0" w:color="auto"/>
        <w:left w:val="none" w:sz="0" w:space="0" w:color="auto"/>
        <w:bottom w:val="none" w:sz="0" w:space="0" w:color="auto"/>
        <w:right w:val="none" w:sz="0" w:space="0" w:color="auto"/>
      </w:divBdr>
    </w:div>
    <w:div w:id="563759310">
      <w:bodyDiv w:val="1"/>
      <w:marLeft w:val="0"/>
      <w:marRight w:val="0"/>
      <w:marTop w:val="0"/>
      <w:marBottom w:val="0"/>
      <w:divBdr>
        <w:top w:val="none" w:sz="0" w:space="0" w:color="auto"/>
        <w:left w:val="none" w:sz="0" w:space="0" w:color="auto"/>
        <w:bottom w:val="none" w:sz="0" w:space="0" w:color="auto"/>
        <w:right w:val="none" w:sz="0" w:space="0" w:color="auto"/>
      </w:divBdr>
    </w:div>
    <w:div w:id="610164567">
      <w:bodyDiv w:val="1"/>
      <w:marLeft w:val="0"/>
      <w:marRight w:val="0"/>
      <w:marTop w:val="0"/>
      <w:marBottom w:val="0"/>
      <w:divBdr>
        <w:top w:val="none" w:sz="0" w:space="0" w:color="auto"/>
        <w:left w:val="none" w:sz="0" w:space="0" w:color="auto"/>
        <w:bottom w:val="none" w:sz="0" w:space="0" w:color="auto"/>
        <w:right w:val="none" w:sz="0" w:space="0" w:color="auto"/>
      </w:divBdr>
    </w:div>
    <w:div w:id="669452562">
      <w:bodyDiv w:val="1"/>
      <w:marLeft w:val="0"/>
      <w:marRight w:val="0"/>
      <w:marTop w:val="0"/>
      <w:marBottom w:val="0"/>
      <w:divBdr>
        <w:top w:val="none" w:sz="0" w:space="0" w:color="auto"/>
        <w:left w:val="none" w:sz="0" w:space="0" w:color="auto"/>
        <w:bottom w:val="none" w:sz="0" w:space="0" w:color="auto"/>
        <w:right w:val="none" w:sz="0" w:space="0" w:color="auto"/>
      </w:divBdr>
      <w:divsChild>
        <w:div w:id="496774855">
          <w:marLeft w:val="0"/>
          <w:marRight w:val="0"/>
          <w:marTop w:val="0"/>
          <w:marBottom w:val="0"/>
          <w:divBdr>
            <w:top w:val="none" w:sz="0" w:space="0" w:color="auto"/>
            <w:left w:val="none" w:sz="0" w:space="0" w:color="auto"/>
            <w:bottom w:val="none" w:sz="0" w:space="0" w:color="auto"/>
            <w:right w:val="none" w:sz="0" w:space="0" w:color="auto"/>
          </w:divBdr>
        </w:div>
      </w:divsChild>
    </w:div>
    <w:div w:id="840588970">
      <w:bodyDiv w:val="1"/>
      <w:marLeft w:val="0"/>
      <w:marRight w:val="0"/>
      <w:marTop w:val="0"/>
      <w:marBottom w:val="0"/>
      <w:divBdr>
        <w:top w:val="none" w:sz="0" w:space="0" w:color="auto"/>
        <w:left w:val="none" w:sz="0" w:space="0" w:color="auto"/>
        <w:bottom w:val="none" w:sz="0" w:space="0" w:color="auto"/>
        <w:right w:val="none" w:sz="0" w:space="0" w:color="auto"/>
      </w:divBdr>
    </w:div>
    <w:div w:id="841164276">
      <w:bodyDiv w:val="1"/>
      <w:marLeft w:val="0"/>
      <w:marRight w:val="0"/>
      <w:marTop w:val="0"/>
      <w:marBottom w:val="0"/>
      <w:divBdr>
        <w:top w:val="none" w:sz="0" w:space="0" w:color="auto"/>
        <w:left w:val="none" w:sz="0" w:space="0" w:color="auto"/>
        <w:bottom w:val="none" w:sz="0" w:space="0" w:color="auto"/>
        <w:right w:val="none" w:sz="0" w:space="0" w:color="auto"/>
      </w:divBdr>
    </w:div>
    <w:div w:id="873006061">
      <w:bodyDiv w:val="1"/>
      <w:marLeft w:val="0"/>
      <w:marRight w:val="0"/>
      <w:marTop w:val="0"/>
      <w:marBottom w:val="0"/>
      <w:divBdr>
        <w:top w:val="none" w:sz="0" w:space="0" w:color="auto"/>
        <w:left w:val="none" w:sz="0" w:space="0" w:color="auto"/>
        <w:bottom w:val="none" w:sz="0" w:space="0" w:color="auto"/>
        <w:right w:val="none" w:sz="0" w:space="0" w:color="auto"/>
      </w:divBdr>
      <w:divsChild>
        <w:div w:id="952638644">
          <w:marLeft w:val="0"/>
          <w:marRight w:val="0"/>
          <w:marTop w:val="0"/>
          <w:marBottom w:val="0"/>
          <w:divBdr>
            <w:top w:val="none" w:sz="0" w:space="0" w:color="auto"/>
            <w:left w:val="none" w:sz="0" w:space="0" w:color="auto"/>
            <w:bottom w:val="none" w:sz="0" w:space="0" w:color="auto"/>
            <w:right w:val="none" w:sz="0" w:space="0" w:color="auto"/>
          </w:divBdr>
        </w:div>
      </w:divsChild>
    </w:div>
    <w:div w:id="991183113">
      <w:bodyDiv w:val="1"/>
      <w:marLeft w:val="0"/>
      <w:marRight w:val="0"/>
      <w:marTop w:val="0"/>
      <w:marBottom w:val="0"/>
      <w:divBdr>
        <w:top w:val="none" w:sz="0" w:space="0" w:color="auto"/>
        <w:left w:val="none" w:sz="0" w:space="0" w:color="auto"/>
        <w:bottom w:val="none" w:sz="0" w:space="0" w:color="auto"/>
        <w:right w:val="none" w:sz="0" w:space="0" w:color="auto"/>
      </w:divBdr>
    </w:div>
    <w:div w:id="1013992447">
      <w:bodyDiv w:val="1"/>
      <w:marLeft w:val="0"/>
      <w:marRight w:val="0"/>
      <w:marTop w:val="0"/>
      <w:marBottom w:val="0"/>
      <w:divBdr>
        <w:top w:val="none" w:sz="0" w:space="0" w:color="auto"/>
        <w:left w:val="none" w:sz="0" w:space="0" w:color="auto"/>
        <w:bottom w:val="none" w:sz="0" w:space="0" w:color="auto"/>
        <w:right w:val="none" w:sz="0" w:space="0" w:color="auto"/>
      </w:divBdr>
      <w:divsChild>
        <w:div w:id="317467259">
          <w:marLeft w:val="0"/>
          <w:marRight w:val="0"/>
          <w:marTop w:val="0"/>
          <w:marBottom w:val="0"/>
          <w:divBdr>
            <w:top w:val="none" w:sz="0" w:space="0" w:color="auto"/>
            <w:left w:val="none" w:sz="0" w:space="0" w:color="auto"/>
            <w:bottom w:val="none" w:sz="0" w:space="0" w:color="auto"/>
            <w:right w:val="none" w:sz="0" w:space="0" w:color="auto"/>
          </w:divBdr>
        </w:div>
      </w:divsChild>
    </w:div>
    <w:div w:id="1111121545">
      <w:bodyDiv w:val="1"/>
      <w:marLeft w:val="0"/>
      <w:marRight w:val="0"/>
      <w:marTop w:val="0"/>
      <w:marBottom w:val="0"/>
      <w:divBdr>
        <w:top w:val="none" w:sz="0" w:space="0" w:color="auto"/>
        <w:left w:val="none" w:sz="0" w:space="0" w:color="auto"/>
        <w:bottom w:val="none" w:sz="0" w:space="0" w:color="auto"/>
        <w:right w:val="none" w:sz="0" w:space="0" w:color="auto"/>
      </w:divBdr>
      <w:divsChild>
        <w:div w:id="872310850">
          <w:marLeft w:val="0"/>
          <w:marRight w:val="0"/>
          <w:marTop w:val="0"/>
          <w:marBottom w:val="0"/>
          <w:divBdr>
            <w:top w:val="none" w:sz="0" w:space="0" w:color="auto"/>
            <w:left w:val="none" w:sz="0" w:space="0" w:color="auto"/>
            <w:bottom w:val="none" w:sz="0" w:space="0" w:color="auto"/>
            <w:right w:val="none" w:sz="0" w:space="0" w:color="auto"/>
          </w:divBdr>
        </w:div>
      </w:divsChild>
    </w:div>
    <w:div w:id="1169757305">
      <w:bodyDiv w:val="1"/>
      <w:marLeft w:val="0"/>
      <w:marRight w:val="0"/>
      <w:marTop w:val="0"/>
      <w:marBottom w:val="0"/>
      <w:divBdr>
        <w:top w:val="none" w:sz="0" w:space="0" w:color="auto"/>
        <w:left w:val="none" w:sz="0" w:space="0" w:color="auto"/>
        <w:bottom w:val="none" w:sz="0" w:space="0" w:color="auto"/>
        <w:right w:val="none" w:sz="0" w:space="0" w:color="auto"/>
      </w:divBdr>
    </w:div>
    <w:div w:id="1271934515">
      <w:bodyDiv w:val="1"/>
      <w:marLeft w:val="0"/>
      <w:marRight w:val="0"/>
      <w:marTop w:val="0"/>
      <w:marBottom w:val="0"/>
      <w:divBdr>
        <w:top w:val="none" w:sz="0" w:space="0" w:color="auto"/>
        <w:left w:val="none" w:sz="0" w:space="0" w:color="auto"/>
        <w:bottom w:val="none" w:sz="0" w:space="0" w:color="auto"/>
        <w:right w:val="none" w:sz="0" w:space="0" w:color="auto"/>
      </w:divBdr>
    </w:div>
    <w:div w:id="1293369234">
      <w:bodyDiv w:val="1"/>
      <w:marLeft w:val="0"/>
      <w:marRight w:val="0"/>
      <w:marTop w:val="0"/>
      <w:marBottom w:val="0"/>
      <w:divBdr>
        <w:top w:val="none" w:sz="0" w:space="0" w:color="auto"/>
        <w:left w:val="none" w:sz="0" w:space="0" w:color="auto"/>
        <w:bottom w:val="none" w:sz="0" w:space="0" w:color="auto"/>
        <w:right w:val="none" w:sz="0" w:space="0" w:color="auto"/>
      </w:divBdr>
    </w:div>
    <w:div w:id="1436367452">
      <w:bodyDiv w:val="1"/>
      <w:marLeft w:val="0"/>
      <w:marRight w:val="0"/>
      <w:marTop w:val="0"/>
      <w:marBottom w:val="0"/>
      <w:divBdr>
        <w:top w:val="none" w:sz="0" w:space="0" w:color="auto"/>
        <w:left w:val="none" w:sz="0" w:space="0" w:color="auto"/>
        <w:bottom w:val="none" w:sz="0" w:space="0" w:color="auto"/>
        <w:right w:val="none" w:sz="0" w:space="0" w:color="auto"/>
      </w:divBdr>
    </w:div>
    <w:div w:id="1692026264">
      <w:bodyDiv w:val="1"/>
      <w:marLeft w:val="0"/>
      <w:marRight w:val="0"/>
      <w:marTop w:val="0"/>
      <w:marBottom w:val="0"/>
      <w:divBdr>
        <w:top w:val="none" w:sz="0" w:space="0" w:color="auto"/>
        <w:left w:val="none" w:sz="0" w:space="0" w:color="auto"/>
        <w:bottom w:val="none" w:sz="0" w:space="0" w:color="auto"/>
        <w:right w:val="none" w:sz="0" w:space="0" w:color="auto"/>
      </w:divBdr>
    </w:div>
    <w:div w:id="1761097916">
      <w:bodyDiv w:val="1"/>
      <w:marLeft w:val="0"/>
      <w:marRight w:val="0"/>
      <w:marTop w:val="0"/>
      <w:marBottom w:val="0"/>
      <w:divBdr>
        <w:top w:val="none" w:sz="0" w:space="0" w:color="auto"/>
        <w:left w:val="none" w:sz="0" w:space="0" w:color="auto"/>
        <w:bottom w:val="none" w:sz="0" w:space="0" w:color="auto"/>
        <w:right w:val="none" w:sz="0" w:space="0" w:color="auto"/>
      </w:divBdr>
      <w:divsChild>
        <w:div w:id="458963181">
          <w:marLeft w:val="0"/>
          <w:marRight w:val="0"/>
          <w:marTop w:val="0"/>
          <w:marBottom w:val="0"/>
          <w:divBdr>
            <w:top w:val="none" w:sz="0" w:space="0" w:color="auto"/>
            <w:left w:val="none" w:sz="0" w:space="0" w:color="auto"/>
            <w:bottom w:val="none" w:sz="0" w:space="0" w:color="auto"/>
            <w:right w:val="none" w:sz="0" w:space="0" w:color="auto"/>
          </w:divBdr>
          <w:divsChild>
            <w:div w:id="5175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4682">
      <w:bodyDiv w:val="1"/>
      <w:marLeft w:val="0"/>
      <w:marRight w:val="0"/>
      <w:marTop w:val="0"/>
      <w:marBottom w:val="0"/>
      <w:divBdr>
        <w:top w:val="none" w:sz="0" w:space="0" w:color="auto"/>
        <w:left w:val="none" w:sz="0" w:space="0" w:color="auto"/>
        <w:bottom w:val="none" w:sz="0" w:space="0" w:color="auto"/>
        <w:right w:val="none" w:sz="0" w:space="0" w:color="auto"/>
      </w:divBdr>
    </w:div>
    <w:div w:id="1811053839">
      <w:bodyDiv w:val="1"/>
      <w:marLeft w:val="0"/>
      <w:marRight w:val="0"/>
      <w:marTop w:val="0"/>
      <w:marBottom w:val="0"/>
      <w:divBdr>
        <w:top w:val="none" w:sz="0" w:space="0" w:color="auto"/>
        <w:left w:val="none" w:sz="0" w:space="0" w:color="auto"/>
        <w:bottom w:val="none" w:sz="0" w:space="0" w:color="auto"/>
        <w:right w:val="none" w:sz="0" w:space="0" w:color="auto"/>
      </w:divBdr>
      <w:divsChild>
        <w:div w:id="1552614783">
          <w:marLeft w:val="0"/>
          <w:marRight w:val="0"/>
          <w:marTop w:val="0"/>
          <w:marBottom w:val="0"/>
          <w:divBdr>
            <w:top w:val="none" w:sz="0" w:space="0" w:color="auto"/>
            <w:left w:val="none" w:sz="0" w:space="0" w:color="auto"/>
            <w:bottom w:val="none" w:sz="0" w:space="0" w:color="auto"/>
            <w:right w:val="none" w:sz="0" w:space="0" w:color="auto"/>
          </w:divBdr>
          <w:divsChild>
            <w:div w:id="618220054">
              <w:marLeft w:val="0"/>
              <w:marRight w:val="0"/>
              <w:marTop w:val="0"/>
              <w:marBottom w:val="0"/>
              <w:divBdr>
                <w:top w:val="none" w:sz="0" w:space="0" w:color="auto"/>
                <w:left w:val="none" w:sz="0" w:space="0" w:color="auto"/>
                <w:bottom w:val="none" w:sz="0" w:space="0" w:color="auto"/>
                <w:right w:val="none" w:sz="0" w:space="0" w:color="auto"/>
              </w:divBdr>
            </w:div>
            <w:div w:id="1406875602">
              <w:marLeft w:val="0"/>
              <w:marRight w:val="0"/>
              <w:marTop w:val="0"/>
              <w:marBottom w:val="0"/>
              <w:divBdr>
                <w:top w:val="none" w:sz="0" w:space="0" w:color="auto"/>
                <w:left w:val="none" w:sz="0" w:space="0" w:color="auto"/>
                <w:bottom w:val="none" w:sz="0" w:space="0" w:color="auto"/>
                <w:right w:val="none" w:sz="0" w:space="0" w:color="auto"/>
              </w:divBdr>
            </w:div>
            <w:div w:id="194662380">
              <w:marLeft w:val="0"/>
              <w:marRight w:val="0"/>
              <w:marTop w:val="0"/>
              <w:marBottom w:val="0"/>
              <w:divBdr>
                <w:top w:val="none" w:sz="0" w:space="0" w:color="auto"/>
                <w:left w:val="none" w:sz="0" w:space="0" w:color="auto"/>
                <w:bottom w:val="none" w:sz="0" w:space="0" w:color="auto"/>
                <w:right w:val="none" w:sz="0" w:space="0" w:color="auto"/>
              </w:divBdr>
            </w:div>
            <w:div w:id="901404980">
              <w:marLeft w:val="0"/>
              <w:marRight w:val="0"/>
              <w:marTop w:val="0"/>
              <w:marBottom w:val="0"/>
              <w:divBdr>
                <w:top w:val="none" w:sz="0" w:space="0" w:color="auto"/>
                <w:left w:val="none" w:sz="0" w:space="0" w:color="auto"/>
                <w:bottom w:val="none" w:sz="0" w:space="0" w:color="auto"/>
                <w:right w:val="none" w:sz="0" w:space="0" w:color="auto"/>
              </w:divBdr>
            </w:div>
            <w:div w:id="1390303151">
              <w:marLeft w:val="0"/>
              <w:marRight w:val="0"/>
              <w:marTop w:val="0"/>
              <w:marBottom w:val="0"/>
              <w:divBdr>
                <w:top w:val="none" w:sz="0" w:space="0" w:color="auto"/>
                <w:left w:val="none" w:sz="0" w:space="0" w:color="auto"/>
                <w:bottom w:val="none" w:sz="0" w:space="0" w:color="auto"/>
                <w:right w:val="none" w:sz="0" w:space="0" w:color="auto"/>
              </w:divBdr>
            </w:div>
            <w:div w:id="93791043">
              <w:marLeft w:val="0"/>
              <w:marRight w:val="0"/>
              <w:marTop w:val="0"/>
              <w:marBottom w:val="0"/>
              <w:divBdr>
                <w:top w:val="none" w:sz="0" w:space="0" w:color="auto"/>
                <w:left w:val="none" w:sz="0" w:space="0" w:color="auto"/>
                <w:bottom w:val="none" w:sz="0" w:space="0" w:color="auto"/>
                <w:right w:val="none" w:sz="0" w:space="0" w:color="auto"/>
              </w:divBdr>
            </w:div>
            <w:div w:id="1444109849">
              <w:marLeft w:val="0"/>
              <w:marRight w:val="0"/>
              <w:marTop w:val="0"/>
              <w:marBottom w:val="0"/>
              <w:divBdr>
                <w:top w:val="none" w:sz="0" w:space="0" w:color="auto"/>
                <w:left w:val="none" w:sz="0" w:space="0" w:color="auto"/>
                <w:bottom w:val="none" w:sz="0" w:space="0" w:color="auto"/>
                <w:right w:val="none" w:sz="0" w:space="0" w:color="auto"/>
              </w:divBdr>
            </w:div>
            <w:div w:id="2028169970">
              <w:marLeft w:val="0"/>
              <w:marRight w:val="0"/>
              <w:marTop w:val="0"/>
              <w:marBottom w:val="0"/>
              <w:divBdr>
                <w:top w:val="none" w:sz="0" w:space="0" w:color="auto"/>
                <w:left w:val="none" w:sz="0" w:space="0" w:color="auto"/>
                <w:bottom w:val="none" w:sz="0" w:space="0" w:color="auto"/>
                <w:right w:val="none" w:sz="0" w:space="0" w:color="auto"/>
              </w:divBdr>
            </w:div>
            <w:div w:id="1639804367">
              <w:marLeft w:val="0"/>
              <w:marRight w:val="0"/>
              <w:marTop w:val="0"/>
              <w:marBottom w:val="0"/>
              <w:divBdr>
                <w:top w:val="none" w:sz="0" w:space="0" w:color="auto"/>
                <w:left w:val="none" w:sz="0" w:space="0" w:color="auto"/>
                <w:bottom w:val="none" w:sz="0" w:space="0" w:color="auto"/>
                <w:right w:val="none" w:sz="0" w:space="0" w:color="auto"/>
              </w:divBdr>
            </w:div>
            <w:div w:id="1183973581">
              <w:marLeft w:val="0"/>
              <w:marRight w:val="0"/>
              <w:marTop w:val="0"/>
              <w:marBottom w:val="0"/>
              <w:divBdr>
                <w:top w:val="none" w:sz="0" w:space="0" w:color="auto"/>
                <w:left w:val="none" w:sz="0" w:space="0" w:color="auto"/>
                <w:bottom w:val="none" w:sz="0" w:space="0" w:color="auto"/>
                <w:right w:val="none" w:sz="0" w:space="0" w:color="auto"/>
              </w:divBdr>
            </w:div>
            <w:div w:id="1126237975">
              <w:marLeft w:val="0"/>
              <w:marRight w:val="0"/>
              <w:marTop w:val="0"/>
              <w:marBottom w:val="0"/>
              <w:divBdr>
                <w:top w:val="none" w:sz="0" w:space="0" w:color="auto"/>
                <w:left w:val="none" w:sz="0" w:space="0" w:color="auto"/>
                <w:bottom w:val="none" w:sz="0" w:space="0" w:color="auto"/>
                <w:right w:val="none" w:sz="0" w:space="0" w:color="auto"/>
              </w:divBdr>
            </w:div>
            <w:div w:id="2018455538">
              <w:marLeft w:val="0"/>
              <w:marRight w:val="0"/>
              <w:marTop w:val="0"/>
              <w:marBottom w:val="0"/>
              <w:divBdr>
                <w:top w:val="none" w:sz="0" w:space="0" w:color="auto"/>
                <w:left w:val="none" w:sz="0" w:space="0" w:color="auto"/>
                <w:bottom w:val="none" w:sz="0" w:space="0" w:color="auto"/>
                <w:right w:val="none" w:sz="0" w:space="0" w:color="auto"/>
              </w:divBdr>
            </w:div>
            <w:div w:id="2007197625">
              <w:marLeft w:val="0"/>
              <w:marRight w:val="0"/>
              <w:marTop w:val="0"/>
              <w:marBottom w:val="0"/>
              <w:divBdr>
                <w:top w:val="none" w:sz="0" w:space="0" w:color="auto"/>
                <w:left w:val="none" w:sz="0" w:space="0" w:color="auto"/>
                <w:bottom w:val="none" w:sz="0" w:space="0" w:color="auto"/>
                <w:right w:val="none" w:sz="0" w:space="0" w:color="auto"/>
              </w:divBdr>
            </w:div>
            <w:div w:id="1271938455">
              <w:marLeft w:val="0"/>
              <w:marRight w:val="0"/>
              <w:marTop w:val="0"/>
              <w:marBottom w:val="0"/>
              <w:divBdr>
                <w:top w:val="none" w:sz="0" w:space="0" w:color="auto"/>
                <w:left w:val="none" w:sz="0" w:space="0" w:color="auto"/>
                <w:bottom w:val="none" w:sz="0" w:space="0" w:color="auto"/>
                <w:right w:val="none" w:sz="0" w:space="0" w:color="auto"/>
              </w:divBdr>
            </w:div>
            <w:div w:id="15291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5143">
      <w:bodyDiv w:val="1"/>
      <w:marLeft w:val="0"/>
      <w:marRight w:val="0"/>
      <w:marTop w:val="0"/>
      <w:marBottom w:val="0"/>
      <w:divBdr>
        <w:top w:val="none" w:sz="0" w:space="0" w:color="auto"/>
        <w:left w:val="none" w:sz="0" w:space="0" w:color="auto"/>
        <w:bottom w:val="none" w:sz="0" w:space="0" w:color="auto"/>
        <w:right w:val="none" w:sz="0" w:space="0" w:color="auto"/>
      </w:divBdr>
      <w:divsChild>
        <w:div w:id="1283881825">
          <w:marLeft w:val="0"/>
          <w:marRight w:val="0"/>
          <w:marTop w:val="0"/>
          <w:marBottom w:val="0"/>
          <w:divBdr>
            <w:top w:val="none" w:sz="0" w:space="0" w:color="auto"/>
            <w:left w:val="none" w:sz="0" w:space="0" w:color="auto"/>
            <w:bottom w:val="none" w:sz="0" w:space="0" w:color="auto"/>
            <w:right w:val="none" w:sz="0" w:space="0" w:color="auto"/>
          </w:divBdr>
        </w:div>
      </w:divsChild>
    </w:div>
    <w:div w:id="1900558475">
      <w:bodyDiv w:val="1"/>
      <w:marLeft w:val="0"/>
      <w:marRight w:val="0"/>
      <w:marTop w:val="0"/>
      <w:marBottom w:val="0"/>
      <w:divBdr>
        <w:top w:val="none" w:sz="0" w:space="0" w:color="auto"/>
        <w:left w:val="none" w:sz="0" w:space="0" w:color="auto"/>
        <w:bottom w:val="none" w:sz="0" w:space="0" w:color="auto"/>
        <w:right w:val="none" w:sz="0" w:space="0" w:color="auto"/>
      </w:divBdr>
    </w:div>
    <w:div w:id="1920826069">
      <w:bodyDiv w:val="1"/>
      <w:marLeft w:val="0"/>
      <w:marRight w:val="0"/>
      <w:marTop w:val="0"/>
      <w:marBottom w:val="0"/>
      <w:divBdr>
        <w:top w:val="none" w:sz="0" w:space="0" w:color="auto"/>
        <w:left w:val="none" w:sz="0" w:space="0" w:color="auto"/>
        <w:bottom w:val="none" w:sz="0" w:space="0" w:color="auto"/>
        <w:right w:val="none" w:sz="0" w:space="0" w:color="auto"/>
      </w:divBdr>
      <w:divsChild>
        <w:div w:id="1489832967">
          <w:marLeft w:val="0"/>
          <w:marRight w:val="0"/>
          <w:marTop w:val="0"/>
          <w:marBottom w:val="0"/>
          <w:divBdr>
            <w:top w:val="none" w:sz="0" w:space="0" w:color="auto"/>
            <w:left w:val="none" w:sz="0" w:space="0" w:color="auto"/>
            <w:bottom w:val="none" w:sz="0" w:space="0" w:color="auto"/>
            <w:right w:val="none" w:sz="0" w:space="0" w:color="auto"/>
          </w:divBdr>
        </w:div>
      </w:divsChild>
    </w:div>
    <w:div w:id="1983079707">
      <w:bodyDiv w:val="1"/>
      <w:marLeft w:val="0"/>
      <w:marRight w:val="0"/>
      <w:marTop w:val="0"/>
      <w:marBottom w:val="0"/>
      <w:divBdr>
        <w:top w:val="none" w:sz="0" w:space="0" w:color="auto"/>
        <w:left w:val="none" w:sz="0" w:space="0" w:color="auto"/>
        <w:bottom w:val="none" w:sz="0" w:space="0" w:color="auto"/>
        <w:right w:val="none" w:sz="0" w:space="0" w:color="auto"/>
      </w:divBdr>
    </w:div>
    <w:div w:id="202979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header" Target="header6.xml"/><Relationship Id="rId39" Type="http://schemas.openxmlformats.org/officeDocument/2006/relationships/header" Target="header9.xml"/><Relationship Id="rId21" Type="http://schemas.openxmlformats.org/officeDocument/2006/relationships/hyperlink" Target="https://ieeexplore.ieee.org/abstract/document/9364349" TargetMode="External"/><Relationship Id="rId34" Type="http://schemas.openxmlformats.org/officeDocument/2006/relationships/header" Target="header8.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www.techtarget.com/searchenterpriseai/definition/AI-Artificial-Intelligence" TargetMode="External"/><Relationship Id="rId40" Type="http://schemas.openxmlformats.org/officeDocument/2006/relationships/header" Target="header10.xml"/><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cloud.google.com/dialogflow/docs.%20Accessed%2030%20Sept.%202023"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hyperlink" Target="https://www.techtarget.com/searchenterpriseai/definition/AI-Artificial-Intelligence" TargetMode="External"/><Relationship Id="rId46" Type="http://schemas.openxmlformats.org/officeDocument/2006/relationships/image" Target="media/image16.png"/><Relationship Id="rId20" Type="http://schemas.openxmlformats.org/officeDocument/2006/relationships/image" Target="media/image4.png"/><Relationship Id="rId41" Type="http://schemas.openxmlformats.org/officeDocument/2006/relationships/image" Target="media/image1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eader" Target="header4.xml"/><Relationship Id="rId28" Type="http://schemas.openxmlformats.org/officeDocument/2006/relationships/hyperlink" Target="https://www.iee.ihu.gr/en/udg_courses/" TargetMode="External"/><Relationship Id="rId36" Type="http://schemas.openxmlformats.org/officeDocument/2006/relationships/hyperlink" Target="https://www.techtarget.com/searchenterpriseai/definition/AI-Artificial-Intelligence" TargetMode="External"/><Relationship Id="rId4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rhs\Desktop\Thesis\&#928;&#961;&#972;&#964;&#965;&#960;&#959;-&#931;&#965;&#947;&#947;&#961;&#945;&#966;&#942;&#962;-&#916;&#953;&#960;&#955;&#969;&#956;&#945;&#964;&#953;&#954;&#974;&#957;-&#921;&#959;&#973;&#957;&#953;&#959;&#962;-2020-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5BDFA8-F7AF-4DF2-9F32-15D28792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Πρότυπο-Συγγραφής-Διπλωματικών-Ιούνιος-2020-v1.1.dotx</Template>
  <TotalTime>2713</TotalTime>
  <Pages>72</Pages>
  <Words>20580</Words>
  <Characters>111135</Characters>
  <Application>Microsoft Office Word</Application>
  <DocSecurity>0</DocSecurity>
  <Lines>926</Lines>
  <Paragraphs>262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131453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Μαρ-Χαρ</dc:creator>
  <cp:keywords/>
  <dc:description/>
  <cp:lastModifiedBy>Χάρης</cp:lastModifiedBy>
  <cp:revision>253</cp:revision>
  <cp:lastPrinted>2023-10-02T14:35:00Z</cp:lastPrinted>
  <dcterms:created xsi:type="dcterms:W3CDTF">2023-09-30T11:12:00Z</dcterms:created>
  <dcterms:modified xsi:type="dcterms:W3CDTF">2023-10-02T14:35:00Z</dcterms:modified>
</cp:coreProperties>
</file>